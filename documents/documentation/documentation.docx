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7C57E" w14:textId="77777777" w:rsidR="00C930E9" w:rsidRDefault="00C930E9">
      <w:pPr>
        <w:pStyle w:val="TM1"/>
      </w:pPr>
    </w:p>
    <w:p w14:paraId="31A070A7" w14:textId="77777777" w:rsidR="00C930E9" w:rsidRDefault="00C930E9">
      <w:pPr>
        <w:pStyle w:val="TM1"/>
      </w:pPr>
    </w:p>
    <w:p w14:paraId="730E9680" w14:textId="77777777" w:rsidR="00C930E9" w:rsidRDefault="00C930E9">
      <w:pPr>
        <w:pStyle w:val="TM1"/>
      </w:pPr>
    </w:p>
    <w:p w14:paraId="11B0928E" w14:textId="77777777" w:rsidR="00C930E9" w:rsidRDefault="00C930E9">
      <w:pPr>
        <w:pStyle w:val="TM1"/>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0"/>
      </w:tblGrid>
      <w:tr w:rsidR="00C930E9" w14:paraId="74E0BE46" w14:textId="77777777" w:rsidTr="00F50EB0">
        <w:tc>
          <w:tcPr>
            <w:tcW w:w="9060" w:type="dxa"/>
          </w:tcPr>
          <w:p w14:paraId="5B6CB821" w14:textId="356DC728" w:rsidR="00C930E9" w:rsidRDefault="008D2FDD">
            <w:pPr>
              <w:jc w:val="center"/>
              <w:rPr>
                <w:rFonts w:ascii="Impact" w:hAnsi="Impact"/>
                <w:sz w:val="96"/>
              </w:rPr>
            </w:pPr>
            <w:r>
              <w:rPr>
                <w:rFonts w:ascii="Impact" w:hAnsi="Impact"/>
                <w:sz w:val="96"/>
              </w:rPr>
              <w:t>Shadow Scan</w:t>
            </w:r>
          </w:p>
        </w:tc>
      </w:tr>
    </w:tbl>
    <w:p w14:paraId="6CF08008" w14:textId="4AFDF3C4" w:rsidR="00C930E9" w:rsidRDefault="00F50EB0">
      <w:pPr>
        <w:rPr>
          <w:sz w:val="52"/>
        </w:rPr>
      </w:pPr>
      <w:r>
        <w:rPr>
          <w:noProof/>
          <w:sz w:val="52"/>
        </w:rPr>
        <w:drawing>
          <wp:inline distT="0" distB="0" distL="0" distR="0" wp14:anchorId="65754273" wp14:editId="6455CF48">
            <wp:extent cx="5749925" cy="5311140"/>
            <wp:effectExtent l="0" t="0" r="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49925" cy="5311140"/>
                    </a:xfrm>
                    <a:prstGeom prst="rect">
                      <a:avLst/>
                    </a:prstGeom>
                    <a:noFill/>
                    <a:ln>
                      <a:noFill/>
                    </a:ln>
                  </pic:spPr>
                </pic:pic>
              </a:graphicData>
            </a:graphic>
          </wp:inline>
        </w:drawing>
      </w:r>
    </w:p>
    <w:p w14:paraId="44369DCB" w14:textId="77777777" w:rsidR="00C930E9" w:rsidRDefault="00C930E9"/>
    <w:p w14:paraId="7E504C55" w14:textId="77777777" w:rsidR="00C930E9" w:rsidRDefault="00C930E9"/>
    <w:p w14:paraId="698D660B" w14:textId="77777777" w:rsidR="00C930E9" w:rsidRDefault="00C930E9"/>
    <w:p w14:paraId="709095ED" w14:textId="77777777" w:rsidR="00C930E9" w:rsidRDefault="00C930E9"/>
    <w:p w14:paraId="75D48E72" w14:textId="77777777" w:rsidR="00C930E9" w:rsidRDefault="00C930E9"/>
    <w:p w14:paraId="7669943C" w14:textId="77777777" w:rsidR="00C930E9" w:rsidRDefault="00C930E9"/>
    <w:p w14:paraId="4B68C67F" w14:textId="77777777" w:rsidR="00C930E9" w:rsidRDefault="00C930E9"/>
    <w:p w14:paraId="3A9D0FBC" w14:textId="77777777" w:rsidR="003F2179" w:rsidRPr="00791020" w:rsidRDefault="00C930E9" w:rsidP="00791020">
      <w:r>
        <w:br w:type="page"/>
      </w:r>
      <w:r w:rsidR="003F2179" w:rsidRPr="003F2179">
        <w:rPr>
          <w:u w:val="single"/>
        </w:rPr>
        <w:lastRenderedPageBreak/>
        <w:t>Table des matières</w:t>
      </w:r>
    </w:p>
    <w:p w14:paraId="4D3A52C2" w14:textId="32029A4B" w:rsidR="003210EF" w:rsidRDefault="003F2179">
      <w:pPr>
        <w:pStyle w:val="TM1"/>
        <w:rPr>
          <w:rFonts w:asciiTheme="minorHAnsi" w:eastAsiaTheme="minorEastAsia" w:hAnsiTheme="minorHAnsi" w:cstheme="minorBidi"/>
          <w:kern w:val="2"/>
          <w:sz w:val="22"/>
          <w:szCs w:val="22"/>
          <w:lang w:val="fr-CH" w:eastAsia="fr-CH"/>
          <w14:ligatures w14:val="standardContextual"/>
        </w:rPr>
      </w:pPr>
      <w:r>
        <w:fldChar w:fldCharType="begin"/>
      </w:r>
      <w:r>
        <w:instrText xml:space="preserve"> TOC \o "1-3" \h \z \u </w:instrText>
      </w:r>
      <w:r>
        <w:fldChar w:fldCharType="separate"/>
      </w:r>
      <w:hyperlink w:anchor="_Toc192686647" w:history="1">
        <w:r w:rsidR="003210EF" w:rsidRPr="002430C5">
          <w:rPr>
            <w:rStyle w:val="Lienhypertexte"/>
          </w:rPr>
          <w:t>1</w:t>
        </w:r>
        <w:r w:rsidR="003210EF">
          <w:rPr>
            <w:rFonts w:asciiTheme="minorHAnsi" w:eastAsiaTheme="minorEastAsia" w:hAnsiTheme="minorHAnsi" w:cstheme="minorBidi"/>
            <w:kern w:val="2"/>
            <w:sz w:val="22"/>
            <w:szCs w:val="22"/>
            <w:lang w:val="fr-CH" w:eastAsia="fr-CH"/>
            <w14:ligatures w14:val="standardContextual"/>
          </w:rPr>
          <w:tab/>
        </w:r>
        <w:r w:rsidR="003210EF" w:rsidRPr="002430C5">
          <w:rPr>
            <w:rStyle w:val="Lienhypertexte"/>
          </w:rPr>
          <w:t>Analyse préliminaire</w:t>
        </w:r>
        <w:r w:rsidR="003210EF">
          <w:rPr>
            <w:webHidden/>
          </w:rPr>
          <w:tab/>
        </w:r>
        <w:r w:rsidR="003210EF">
          <w:rPr>
            <w:webHidden/>
          </w:rPr>
          <w:fldChar w:fldCharType="begin"/>
        </w:r>
        <w:r w:rsidR="003210EF">
          <w:rPr>
            <w:webHidden/>
          </w:rPr>
          <w:instrText xml:space="preserve"> PAGEREF _Toc192686647 \h </w:instrText>
        </w:r>
        <w:r w:rsidR="003210EF">
          <w:rPr>
            <w:webHidden/>
          </w:rPr>
        </w:r>
        <w:r w:rsidR="003210EF">
          <w:rPr>
            <w:webHidden/>
          </w:rPr>
          <w:fldChar w:fldCharType="separate"/>
        </w:r>
        <w:r w:rsidR="003210EF">
          <w:rPr>
            <w:webHidden/>
          </w:rPr>
          <w:t>4</w:t>
        </w:r>
        <w:r w:rsidR="003210EF">
          <w:rPr>
            <w:webHidden/>
          </w:rPr>
          <w:fldChar w:fldCharType="end"/>
        </w:r>
      </w:hyperlink>
    </w:p>
    <w:p w14:paraId="5185BF4E" w14:textId="18C5E06F"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48" w:history="1">
        <w:r w:rsidR="003210EF" w:rsidRPr="002430C5">
          <w:rPr>
            <w:rStyle w:val="Lienhypertexte"/>
            <w:iCs/>
            <w:noProof/>
          </w:rPr>
          <w:t>1.1</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Introduction</w:t>
        </w:r>
        <w:r w:rsidR="003210EF">
          <w:rPr>
            <w:noProof/>
            <w:webHidden/>
          </w:rPr>
          <w:tab/>
        </w:r>
        <w:r w:rsidR="003210EF">
          <w:rPr>
            <w:noProof/>
            <w:webHidden/>
          </w:rPr>
          <w:fldChar w:fldCharType="begin"/>
        </w:r>
        <w:r w:rsidR="003210EF">
          <w:rPr>
            <w:noProof/>
            <w:webHidden/>
          </w:rPr>
          <w:instrText xml:space="preserve"> PAGEREF _Toc192686648 \h </w:instrText>
        </w:r>
        <w:r w:rsidR="003210EF">
          <w:rPr>
            <w:noProof/>
            <w:webHidden/>
          </w:rPr>
        </w:r>
        <w:r w:rsidR="003210EF">
          <w:rPr>
            <w:noProof/>
            <w:webHidden/>
          </w:rPr>
          <w:fldChar w:fldCharType="separate"/>
        </w:r>
        <w:r w:rsidR="003210EF">
          <w:rPr>
            <w:noProof/>
            <w:webHidden/>
          </w:rPr>
          <w:t>4</w:t>
        </w:r>
        <w:r w:rsidR="003210EF">
          <w:rPr>
            <w:noProof/>
            <w:webHidden/>
          </w:rPr>
          <w:fldChar w:fldCharType="end"/>
        </w:r>
      </w:hyperlink>
    </w:p>
    <w:p w14:paraId="13090395" w14:textId="7BBB676C"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49" w:history="1">
        <w:r w:rsidR="003210EF" w:rsidRPr="002430C5">
          <w:rPr>
            <w:rStyle w:val="Lienhypertexte"/>
            <w:iCs/>
            <w:noProof/>
          </w:rPr>
          <w:t>1.2</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Objectifs</w:t>
        </w:r>
        <w:r w:rsidR="003210EF">
          <w:rPr>
            <w:noProof/>
            <w:webHidden/>
          </w:rPr>
          <w:tab/>
        </w:r>
        <w:r w:rsidR="003210EF">
          <w:rPr>
            <w:noProof/>
            <w:webHidden/>
          </w:rPr>
          <w:fldChar w:fldCharType="begin"/>
        </w:r>
        <w:r w:rsidR="003210EF">
          <w:rPr>
            <w:noProof/>
            <w:webHidden/>
          </w:rPr>
          <w:instrText xml:space="preserve"> PAGEREF _Toc192686649 \h </w:instrText>
        </w:r>
        <w:r w:rsidR="003210EF">
          <w:rPr>
            <w:noProof/>
            <w:webHidden/>
          </w:rPr>
        </w:r>
        <w:r w:rsidR="003210EF">
          <w:rPr>
            <w:noProof/>
            <w:webHidden/>
          </w:rPr>
          <w:fldChar w:fldCharType="separate"/>
        </w:r>
        <w:r w:rsidR="003210EF">
          <w:rPr>
            <w:noProof/>
            <w:webHidden/>
          </w:rPr>
          <w:t>4</w:t>
        </w:r>
        <w:r w:rsidR="003210EF">
          <w:rPr>
            <w:noProof/>
            <w:webHidden/>
          </w:rPr>
          <w:fldChar w:fldCharType="end"/>
        </w:r>
      </w:hyperlink>
    </w:p>
    <w:p w14:paraId="5BDB225A" w14:textId="122ADC5F"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50" w:history="1">
        <w:r w:rsidR="003210EF" w:rsidRPr="002430C5">
          <w:rPr>
            <w:rStyle w:val="Lienhypertexte"/>
            <w:noProof/>
          </w:rPr>
          <w:t>1.3</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Gestion de projet</w:t>
        </w:r>
        <w:r w:rsidR="003210EF">
          <w:rPr>
            <w:noProof/>
            <w:webHidden/>
          </w:rPr>
          <w:tab/>
        </w:r>
        <w:r w:rsidR="003210EF">
          <w:rPr>
            <w:noProof/>
            <w:webHidden/>
          </w:rPr>
          <w:fldChar w:fldCharType="begin"/>
        </w:r>
        <w:r w:rsidR="003210EF">
          <w:rPr>
            <w:noProof/>
            <w:webHidden/>
          </w:rPr>
          <w:instrText xml:space="preserve"> PAGEREF _Toc192686650 \h </w:instrText>
        </w:r>
        <w:r w:rsidR="003210EF">
          <w:rPr>
            <w:noProof/>
            <w:webHidden/>
          </w:rPr>
        </w:r>
        <w:r w:rsidR="003210EF">
          <w:rPr>
            <w:noProof/>
            <w:webHidden/>
          </w:rPr>
          <w:fldChar w:fldCharType="separate"/>
        </w:r>
        <w:r w:rsidR="003210EF">
          <w:rPr>
            <w:noProof/>
            <w:webHidden/>
          </w:rPr>
          <w:t>4</w:t>
        </w:r>
        <w:r w:rsidR="003210EF">
          <w:rPr>
            <w:noProof/>
            <w:webHidden/>
          </w:rPr>
          <w:fldChar w:fldCharType="end"/>
        </w:r>
      </w:hyperlink>
    </w:p>
    <w:p w14:paraId="00C1AB85" w14:textId="422F6EED"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51" w:history="1">
        <w:r w:rsidR="003210EF" w:rsidRPr="002430C5">
          <w:rPr>
            <w:rStyle w:val="Lienhypertexte"/>
            <w:noProof/>
          </w:rPr>
          <w:t>1.4</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Planification initiale</w:t>
        </w:r>
        <w:r w:rsidR="003210EF">
          <w:rPr>
            <w:noProof/>
            <w:webHidden/>
          </w:rPr>
          <w:tab/>
        </w:r>
        <w:r w:rsidR="003210EF">
          <w:rPr>
            <w:noProof/>
            <w:webHidden/>
          </w:rPr>
          <w:fldChar w:fldCharType="begin"/>
        </w:r>
        <w:r w:rsidR="003210EF">
          <w:rPr>
            <w:noProof/>
            <w:webHidden/>
          </w:rPr>
          <w:instrText xml:space="preserve"> PAGEREF _Toc192686651 \h </w:instrText>
        </w:r>
        <w:r w:rsidR="003210EF">
          <w:rPr>
            <w:noProof/>
            <w:webHidden/>
          </w:rPr>
        </w:r>
        <w:r w:rsidR="003210EF">
          <w:rPr>
            <w:noProof/>
            <w:webHidden/>
          </w:rPr>
          <w:fldChar w:fldCharType="separate"/>
        </w:r>
        <w:r w:rsidR="003210EF">
          <w:rPr>
            <w:noProof/>
            <w:webHidden/>
          </w:rPr>
          <w:t>5</w:t>
        </w:r>
        <w:r w:rsidR="003210EF">
          <w:rPr>
            <w:noProof/>
            <w:webHidden/>
          </w:rPr>
          <w:fldChar w:fldCharType="end"/>
        </w:r>
      </w:hyperlink>
    </w:p>
    <w:p w14:paraId="20DDB21C" w14:textId="604A2C5F" w:rsidR="003210EF" w:rsidRDefault="00000000">
      <w:pPr>
        <w:pStyle w:val="TM1"/>
        <w:rPr>
          <w:rFonts w:asciiTheme="minorHAnsi" w:eastAsiaTheme="minorEastAsia" w:hAnsiTheme="minorHAnsi" w:cstheme="minorBidi"/>
          <w:kern w:val="2"/>
          <w:sz w:val="22"/>
          <w:szCs w:val="22"/>
          <w:lang w:val="fr-CH" w:eastAsia="fr-CH"/>
          <w14:ligatures w14:val="standardContextual"/>
        </w:rPr>
      </w:pPr>
      <w:hyperlink w:anchor="_Toc192686652" w:history="1">
        <w:r w:rsidR="003210EF" w:rsidRPr="002430C5">
          <w:rPr>
            <w:rStyle w:val="Lienhypertexte"/>
          </w:rPr>
          <w:t>2</w:t>
        </w:r>
        <w:r w:rsidR="003210EF">
          <w:rPr>
            <w:rFonts w:asciiTheme="minorHAnsi" w:eastAsiaTheme="minorEastAsia" w:hAnsiTheme="minorHAnsi" w:cstheme="minorBidi"/>
            <w:kern w:val="2"/>
            <w:sz w:val="22"/>
            <w:szCs w:val="22"/>
            <w:lang w:val="fr-CH" w:eastAsia="fr-CH"/>
            <w14:ligatures w14:val="standardContextual"/>
          </w:rPr>
          <w:tab/>
        </w:r>
        <w:r w:rsidR="003210EF" w:rsidRPr="002430C5">
          <w:rPr>
            <w:rStyle w:val="Lienhypertexte"/>
          </w:rPr>
          <w:t>Analyse / Conception</w:t>
        </w:r>
        <w:r w:rsidR="003210EF">
          <w:rPr>
            <w:webHidden/>
          </w:rPr>
          <w:tab/>
        </w:r>
        <w:r w:rsidR="003210EF">
          <w:rPr>
            <w:webHidden/>
          </w:rPr>
          <w:fldChar w:fldCharType="begin"/>
        </w:r>
        <w:r w:rsidR="003210EF">
          <w:rPr>
            <w:webHidden/>
          </w:rPr>
          <w:instrText xml:space="preserve"> PAGEREF _Toc192686652 \h </w:instrText>
        </w:r>
        <w:r w:rsidR="003210EF">
          <w:rPr>
            <w:webHidden/>
          </w:rPr>
        </w:r>
        <w:r w:rsidR="003210EF">
          <w:rPr>
            <w:webHidden/>
          </w:rPr>
          <w:fldChar w:fldCharType="separate"/>
        </w:r>
        <w:r w:rsidR="003210EF">
          <w:rPr>
            <w:webHidden/>
          </w:rPr>
          <w:t>6</w:t>
        </w:r>
        <w:r w:rsidR="003210EF">
          <w:rPr>
            <w:webHidden/>
          </w:rPr>
          <w:fldChar w:fldCharType="end"/>
        </w:r>
      </w:hyperlink>
    </w:p>
    <w:p w14:paraId="740696C4" w14:textId="5574ED4F"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53" w:history="1">
        <w:r w:rsidR="003210EF" w:rsidRPr="002430C5">
          <w:rPr>
            <w:rStyle w:val="Lienhypertexte"/>
            <w:noProof/>
          </w:rPr>
          <w:t>2.1</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Contexte produit</w:t>
        </w:r>
        <w:r w:rsidR="003210EF">
          <w:rPr>
            <w:noProof/>
            <w:webHidden/>
          </w:rPr>
          <w:tab/>
        </w:r>
        <w:r w:rsidR="003210EF">
          <w:rPr>
            <w:noProof/>
            <w:webHidden/>
          </w:rPr>
          <w:fldChar w:fldCharType="begin"/>
        </w:r>
        <w:r w:rsidR="003210EF">
          <w:rPr>
            <w:noProof/>
            <w:webHidden/>
          </w:rPr>
          <w:instrText xml:space="preserve"> PAGEREF _Toc192686653 \h </w:instrText>
        </w:r>
        <w:r w:rsidR="003210EF">
          <w:rPr>
            <w:noProof/>
            <w:webHidden/>
          </w:rPr>
        </w:r>
        <w:r w:rsidR="003210EF">
          <w:rPr>
            <w:noProof/>
            <w:webHidden/>
          </w:rPr>
          <w:fldChar w:fldCharType="separate"/>
        </w:r>
        <w:r w:rsidR="003210EF">
          <w:rPr>
            <w:noProof/>
            <w:webHidden/>
          </w:rPr>
          <w:t>6</w:t>
        </w:r>
        <w:r w:rsidR="003210EF">
          <w:rPr>
            <w:noProof/>
            <w:webHidden/>
          </w:rPr>
          <w:fldChar w:fldCharType="end"/>
        </w:r>
      </w:hyperlink>
    </w:p>
    <w:p w14:paraId="3BD2C431" w14:textId="3DEA6405"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54" w:history="1">
        <w:r w:rsidR="003210EF" w:rsidRPr="002430C5">
          <w:rPr>
            <w:rStyle w:val="Lienhypertexte"/>
            <w:iCs/>
            <w:noProof/>
          </w:rPr>
          <w:t>2.2</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Contextes techniques</w:t>
        </w:r>
        <w:r w:rsidR="003210EF">
          <w:rPr>
            <w:noProof/>
            <w:webHidden/>
          </w:rPr>
          <w:tab/>
        </w:r>
        <w:r w:rsidR="003210EF">
          <w:rPr>
            <w:noProof/>
            <w:webHidden/>
          </w:rPr>
          <w:fldChar w:fldCharType="begin"/>
        </w:r>
        <w:r w:rsidR="003210EF">
          <w:rPr>
            <w:noProof/>
            <w:webHidden/>
          </w:rPr>
          <w:instrText xml:space="preserve"> PAGEREF _Toc192686654 \h </w:instrText>
        </w:r>
        <w:r w:rsidR="003210EF">
          <w:rPr>
            <w:noProof/>
            <w:webHidden/>
          </w:rPr>
        </w:r>
        <w:r w:rsidR="003210EF">
          <w:rPr>
            <w:noProof/>
            <w:webHidden/>
          </w:rPr>
          <w:fldChar w:fldCharType="separate"/>
        </w:r>
        <w:r w:rsidR="003210EF">
          <w:rPr>
            <w:noProof/>
            <w:webHidden/>
          </w:rPr>
          <w:t>7</w:t>
        </w:r>
        <w:r w:rsidR="003210EF">
          <w:rPr>
            <w:noProof/>
            <w:webHidden/>
          </w:rPr>
          <w:fldChar w:fldCharType="end"/>
        </w:r>
      </w:hyperlink>
    </w:p>
    <w:p w14:paraId="1FBD6C16" w14:textId="4C244C0F"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55" w:history="1">
        <w:r w:rsidR="003210EF" w:rsidRPr="002430C5">
          <w:rPr>
            <w:rStyle w:val="Lienhypertexte"/>
            <w:noProof/>
          </w:rPr>
          <w:t>2.2.1</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Opérationnel</w:t>
        </w:r>
        <w:r w:rsidR="003210EF">
          <w:rPr>
            <w:noProof/>
            <w:webHidden/>
          </w:rPr>
          <w:tab/>
        </w:r>
        <w:r w:rsidR="003210EF">
          <w:rPr>
            <w:noProof/>
            <w:webHidden/>
          </w:rPr>
          <w:fldChar w:fldCharType="begin"/>
        </w:r>
        <w:r w:rsidR="003210EF">
          <w:rPr>
            <w:noProof/>
            <w:webHidden/>
          </w:rPr>
          <w:instrText xml:space="preserve"> PAGEREF _Toc192686655 \h </w:instrText>
        </w:r>
        <w:r w:rsidR="003210EF">
          <w:rPr>
            <w:noProof/>
            <w:webHidden/>
          </w:rPr>
        </w:r>
        <w:r w:rsidR="003210EF">
          <w:rPr>
            <w:noProof/>
            <w:webHidden/>
          </w:rPr>
          <w:fldChar w:fldCharType="separate"/>
        </w:r>
        <w:r w:rsidR="003210EF">
          <w:rPr>
            <w:noProof/>
            <w:webHidden/>
          </w:rPr>
          <w:t>7</w:t>
        </w:r>
        <w:r w:rsidR="003210EF">
          <w:rPr>
            <w:noProof/>
            <w:webHidden/>
          </w:rPr>
          <w:fldChar w:fldCharType="end"/>
        </w:r>
      </w:hyperlink>
    </w:p>
    <w:p w14:paraId="40E84B21" w14:textId="5991C854"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56" w:history="1">
        <w:r w:rsidR="003210EF" w:rsidRPr="002430C5">
          <w:rPr>
            <w:rStyle w:val="Lienhypertexte"/>
            <w:noProof/>
          </w:rPr>
          <w:t>2.2.2</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Validation</w:t>
        </w:r>
        <w:r w:rsidR="003210EF">
          <w:rPr>
            <w:noProof/>
            <w:webHidden/>
          </w:rPr>
          <w:tab/>
        </w:r>
        <w:r w:rsidR="003210EF">
          <w:rPr>
            <w:noProof/>
            <w:webHidden/>
          </w:rPr>
          <w:fldChar w:fldCharType="begin"/>
        </w:r>
        <w:r w:rsidR="003210EF">
          <w:rPr>
            <w:noProof/>
            <w:webHidden/>
          </w:rPr>
          <w:instrText xml:space="preserve"> PAGEREF _Toc192686656 \h </w:instrText>
        </w:r>
        <w:r w:rsidR="003210EF">
          <w:rPr>
            <w:noProof/>
            <w:webHidden/>
          </w:rPr>
        </w:r>
        <w:r w:rsidR="003210EF">
          <w:rPr>
            <w:noProof/>
            <w:webHidden/>
          </w:rPr>
          <w:fldChar w:fldCharType="separate"/>
        </w:r>
        <w:r w:rsidR="003210EF">
          <w:rPr>
            <w:noProof/>
            <w:webHidden/>
          </w:rPr>
          <w:t>7</w:t>
        </w:r>
        <w:r w:rsidR="003210EF">
          <w:rPr>
            <w:noProof/>
            <w:webHidden/>
          </w:rPr>
          <w:fldChar w:fldCharType="end"/>
        </w:r>
      </w:hyperlink>
    </w:p>
    <w:p w14:paraId="2A97013D" w14:textId="6F5C9A15"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57" w:history="1">
        <w:r w:rsidR="003210EF" w:rsidRPr="002430C5">
          <w:rPr>
            <w:rStyle w:val="Lienhypertexte"/>
            <w:noProof/>
          </w:rPr>
          <w:t>2.2.3</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Développement</w:t>
        </w:r>
        <w:r w:rsidR="003210EF">
          <w:rPr>
            <w:noProof/>
            <w:webHidden/>
          </w:rPr>
          <w:tab/>
        </w:r>
        <w:r w:rsidR="003210EF">
          <w:rPr>
            <w:noProof/>
            <w:webHidden/>
          </w:rPr>
          <w:fldChar w:fldCharType="begin"/>
        </w:r>
        <w:r w:rsidR="003210EF">
          <w:rPr>
            <w:noProof/>
            <w:webHidden/>
          </w:rPr>
          <w:instrText xml:space="preserve"> PAGEREF _Toc192686657 \h </w:instrText>
        </w:r>
        <w:r w:rsidR="003210EF">
          <w:rPr>
            <w:noProof/>
            <w:webHidden/>
          </w:rPr>
        </w:r>
        <w:r w:rsidR="003210EF">
          <w:rPr>
            <w:noProof/>
            <w:webHidden/>
          </w:rPr>
          <w:fldChar w:fldCharType="separate"/>
        </w:r>
        <w:r w:rsidR="003210EF">
          <w:rPr>
            <w:noProof/>
            <w:webHidden/>
          </w:rPr>
          <w:t>8</w:t>
        </w:r>
        <w:r w:rsidR="003210EF">
          <w:rPr>
            <w:noProof/>
            <w:webHidden/>
          </w:rPr>
          <w:fldChar w:fldCharType="end"/>
        </w:r>
      </w:hyperlink>
    </w:p>
    <w:p w14:paraId="7E17493D" w14:textId="2E71C8CF"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58" w:history="1">
        <w:r w:rsidR="003210EF" w:rsidRPr="002430C5">
          <w:rPr>
            <w:rStyle w:val="Lienhypertexte"/>
            <w:noProof/>
          </w:rPr>
          <w:t>2.2.4</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Justification des choix</w:t>
        </w:r>
        <w:r w:rsidR="003210EF">
          <w:rPr>
            <w:noProof/>
            <w:webHidden/>
          </w:rPr>
          <w:tab/>
        </w:r>
        <w:r w:rsidR="003210EF">
          <w:rPr>
            <w:noProof/>
            <w:webHidden/>
          </w:rPr>
          <w:fldChar w:fldCharType="begin"/>
        </w:r>
        <w:r w:rsidR="003210EF">
          <w:rPr>
            <w:noProof/>
            <w:webHidden/>
          </w:rPr>
          <w:instrText xml:space="preserve"> PAGEREF _Toc192686658 \h </w:instrText>
        </w:r>
        <w:r w:rsidR="003210EF">
          <w:rPr>
            <w:noProof/>
            <w:webHidden/>
          </w:rPr>
        </w:r>
        <w:r w:rsidR="003210EF">
          <w:rPr>
            <w:noProof/>
            <w:webHidden/>
          </w:rPr>
          <w:fldChar w:fldCharType="separate"/>
        </w:r>
        <w:r w:rsidR="003210EF">
          <w:rPr>
            <w:noProof/>
            <w:webHidden/>
          </w:rPr>
          <w:t>8</w:t>
        </w:r>
        <w:r w:rsidR="003210EF">
          <w:rPr>
            <w:noProof/>
            <w:webHidden/>
          </w:rPr>
          <w:fldChar w:fldCharType="end"/>
        </w:r>
      </w:hyperlink>
    </w:p>
    <w:p w14:paraId="5E619F52" w14:textId="55B9C032"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59" w:history="1">
        <w:r w:rsidR="003210EF" w:rsidRPr="002430C5">
          <w:rPr>
            <w:rStyle w:val="Lienhypertexte"/>
            <w:iCs/>
            <w:noProof/>
          </w:rPr>
          <w:t>2.3</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Concept</w:t>
        </w:r>
        <w:r w:rsidR="003210EF">
          <w:rPr>
            <w:noProof/>
            <w:webHidden/>
          </w:rPr>
          <w:tab/>
        </w:r>
        <w:r w:rsidR="003210EF">
          <w:rPr>
            <w:noProof/>
            <w:webHidden/>
          </w:rPr>
          <w:fldChar w:fldCharType="begin"/>
        </w:r>
        <w:r w:rsidR="003210EF">
          <w:rPr>
            <w:noProof/>
            <w:webHidden/>
          </w:rPr>
          <w:instrText xml:space="preserve"> PAGEREF _Toc192686659 \h </w:instrText>
        </w:r>
        <w:r w:rsidR="003210EF">
          <w:rPr>
            <w:noProof/>
            <w:webHidden/>
          </w:rPr>
        </w:r>
        <w:r w:rsidR="003210EF">
          <w:rPr>
            <w:noProof/>
            <w:webHidden/>
          </w:rPr>
          <w:fldChar w:fldCharType="separate"/>
        </w:r>
        <w:r w:rsidR="003210EF">
          <w:rPr>
            <w:noProof/>
            <w:webHidden/>
          </w:rPr>
          <w:t>9</w:t>
        </w:r>
        <w:r w:rsidR="003210EF">
          <w:rPr>
            <w:noProof/>
            <w:webHidden/>
          </w:rPr>
          <w:fldChar w:fldCharType="end"/>
        </w:r>
      </w:hyperlink>
    </w:p>
    <w:p w14:paraId="6229F7DC" w14:textId="38C4F9F4"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60" w:history="1">
        <w:r w:rsidR="003210EF" w:rsidRPr="002430C5">
          <w:rPr>
            <w:rStyle w:val="Lienhypertexte"/>
            <w:iCs/>
            <w:noProof/>
          </w:rPr>
          <w:t>2.4</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Analyse fonctionnelle</w:t>
        </w:r>
        <w:r w:rsidR="003210EF">
          <w:rPr>
            <w:noProof/>
            <w:webHidden/>
          </w:rPr>
          <w:tab/>
        </w:r>
        <w:r w:rsidR="003210EF">
          <w:rPr>
            <w:noProof/>
            <w:webHidden/>
          </w:rPr>
          <w:fldChar w:fldCharType="begin"/>
        </w:r>
        <w:r w:rsidR="003210EF">
          <w:rPr>
            <w:noProof/>
            <w:webHidden/>
          </w:rPr>
          <w:instrText xml:space="preserve"> PAGEREF _Toc192686660 \h </w:instrText>
        </w:r>
        <w:r w:rsidR="003210EF">
          <w:rPr>
            <w:noProof/>
            <w:webHidden/>
          </w:rPr>
        </w:r>
        <w:r w:rsidR="003210EF">
          <w:rPr>
            <w:noProof/>
            <w:webHidden/>
          </w:rPr>
          <w:fldChar w:fldCharType="separate"/>
        </w:r>
        <w:r w:rsidR="003210EF">
          <w:rPr>
            <w:noProof/>
            <w:webHidden/>
          </w:rPr>
          <w:t>10</w:t>
        </w:r>
        <w:r w:rsidR="003210EF">
          <w:rPr>
            <w:noProof/>
            <w:webHidden/>
          </w:rPr>
          <w:fldChar w:fldCharType="end"/>
        </w:r>
      </w:hyperlink>
    </w:p>
    <w:p w14:paraId="7F16A269" w14:textId="72AFB308"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61" w:history="1">
        <w:r w:rsidR="003210EF" w:rsidRPr="002430C5">
          <w:rPr>
            <w:rStyle w:val="Lienhypertexte"/>
            <w:noProof/>
          </w:rPr>
          <w:t>2.4.1</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Détecter les postes d'une salle</w:t>
        </w:r>
        <w:r w:rsidR="003210EF">
          <w:rPr>
            <w:noProof/>
            <w:webHidden/>
          </w:rPr>
          <w:tab/>
        </w:r>
        <w:r w:rsidR="003210EF">
          <w:rPr>
            <w:noProof/>
            <w:webHidden/>
          </w:rPr>
          <w:fldChar w:fldCharType="begin"/>
        </w:r>
        <w:r w:rsidR="003210EF">
          <w:rPr>
            <w:noProof/>
            <w:webHidden/>
          </w:rPr>
          <w:instrText xml:space="preserve"> PAGEREF _Toc192686661 \h </w:instrText>
        </w:r>
        <w:r w:rsidR="003210EF">
          <w:rPr>
            <w:noProof/>
            <w:webHidden/>
          </w:rPr>
        </w:r>
        <w:r w:rsidR="003210EF">
          <w:rPr>
            <w:noProof/>
            <w:webHidden/>
          </w:rPr>
          <w:fldChar w:fldCharType="separate"/>
        </w:r>
        <w:r w:rsidR="003210EF">
          <w:rPr>
            <w:noProof/>
            <w:webHidden/>
          </w:rPr>
          <w:t>11</w:t>
        </w:r>
        <w:r w:rsidR="003210EF">
          <w:rPr>
            <w:noProof/>
            <w:webHidden/>
          </w:rPr>
          <w:fldChar w:fldCharType="end"/>
        </w:r>
      </w:hyperlink>
    </w:p>
    <w:p w14:paraId="2261A123" w14:textId="2CE8C863"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62" w:history="1">
        <w:r w:rsidR="003210EF" w:rsidRPr="002430C5">
          <w:rPr>
            <w:rStyle w:val="Lienhypertexte"/>
            <w:noProof/>
          </w:rPr>
          <w:t>2.4.2</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Sélectionner les Pcs à monitorer</w:t>
        </w:r>
        <w:r w:rsidR="003210EF">
          <w:rPr>
            <w:noProof/>
            <w:webHidden/>
          </w:rPr>
          <w:tab/>
        </w:r>
        <w:r w:rsidR="003210EF">
          <w:rPr>
            <w:noProof/>
            <w:webHidden/>
          </w:rPr>
          <w:fldChar w:fldCharType="begin"/>
        </w:r>
        <w:r w:rsidR="003210EF">
          <w:rPr>
            <w:noProof/>
            <w:webHidden/>
          </w:rPr>
          <w:instrText xml:space="preserve"> PAGEREF _Toc192686662 \h </w:instrText>
        </w:r>
        <w:r w:rsidR="003210EF">
          <w:rPr>
            <w:noProof/>
            <w:webHidden/>
          </w:rPr>
        </w:r>
        <w:r w:rsidR="003210EF">
          <w:rPr>
            <w:noProof/>
            <w:webHidden/>
          </w:rPr>
          <w:fldChar w:fldCharType="separate"/>
        </w:r>
        <w:r w:rsidR="003210EF">
          <w:rPr>
            <w:noProof/>
            <w:webHidden/>
          </w:rPr>
          <w:t>11</w:t>
        </w:r>
        <w:r w:rsidR="003210EF">
          <w:rPr>
            <w:noProof/>
            <w:webHidden/>
          </w:rPr>
          <w:fldChar w:fldCharType="end"/>
        </w:r>
      </w:hyperlink>
    </w:p>
    <w:p w14:paraId="166F9375" w14:textId="4D7D3D93"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63" w:history="1">
        <w:r w:rsidR="003210EF" w:rsidRPr="002430C5">
          <w:rPr>
            <w:rStyle w:val="Lienhypertexte"/>
            <w:noProof/>
          </w:rPr>
          <w:t>2.4.3</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Démarrer/Clôturer une session de monitoring</w:t>
        </w:r>
        <w:r w:rsidR="003210EF">
          <w:rPr>
            <w:noProof/>
            <w:webHidden/>
          </w:rPr>
          <w:tab/>
        </w:r>
        <w:r w:rsidR="003210EF">
          <w:rPr>
            <w:noProof/>
            <w:webHidden/>
          </w:rPr>
          <w:fldChar w:fldCharType="begin"/>
        </w:r>
        <w:r w:rsidR="003210EF">
          <w:rPr>
            <w:noProof/>
            <w:webHidden/>
          </w:rPr>
          <w:instrText xml:space="preserve"> PAGEREF _Toc192686663 \h </w:instrText>
        </w:r>
        <w:r w:rsidR="003210EF">
          <w:rPr>
            <w:noProof/>
            <w:webHidden/>
          </w:rPr>
        </w:r>
        <w:r w:rsidR="003210EF">
          <w:rPr>
            <w:noProof/>
            <w:webHidden/>
          </w:rPr>
          <w:fldChar w:fldCharType="separate"/>
        </w:r>
        <w:r w:rsidR="003210EF">
          <w:rPr>
            <w:noProof/>
            <w:webHidden/>
          </w:rPr>
          <w:t>12</w:t>
        </w:r>
        <w:r w:rsidR="003210EF">
          <w:rPr>
            <w:noProof/>
            <w:webHidden/>
          </w:rPr>
          <w:fldChar w:fldCharType="end"/>
        </w:r>
      </w:hyperlink>
    </w:p>
    <w:p w14:paraId="5178BDE1" w14:textId="06E4EA5B"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64" w:history="1">
        <w:r w:rsidR="003210EF" w:rsidRPr="002430C5">
          <w:rPr>
            <w:rStyle w:val="Lienhypertexte"/>
            <w:noProof/>
          </w:rPr>
          <w:t>2.4.4</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Manager des éléments à la liste de toutes les ressources</w:t>
        </w:r>
        <w:r w:rsidR="003210EF">
          <w:rPr>
            <w:noProof/>
            <w:webHidden/>
          </w:rPr>
          <w:tab/>
        </w:r>
        <w:r w:rsidR="003210EF">
          <w:rPr>
            <w:noProof/>
            <w:webHidden/>
          </w:rPr>
          <w:fldChar w:fldCharType="begin"/>
        </w:r>
        <w:r w:rsidR="003210EF">
          <w:rPr>
            <w:noProof/>
            <w:webHidden/>
          </w:rPr>
          <w:instrText xml:space="preserve"> PAGEREF _Toc192686664 \h </w:instrText>
        </w:r>
        <w:r w:rsidR="003210EF">
          <w:rPr>
            <w:noProof/>
            <w:webHidden/>
          </w:rPr>
        </w:r>
        <w:r w:rsidR="003210EF">
          <w:rPr>
            <w:noProof/>
            <w:webHidden/>
          </w:rPr>
          <w:fldChar w:fldCharType="separate"/>
        </w:r>
        <w:r w:rsidR="003210EF">
          <w:rPr>
            <w:noProof/>
            <w:webHidden/>
          </w:rPr>
          <w:t>13</w:t>
        </w:r>
        <w:r w:rsidR="003210EF">
          <w:rPr>
            <w:noProof/>
            <w:webHidden/>
          </w:rPr>
          <w:fldChar w:fldCharType="end"/>
        </w:r>
      </w:hyperlink>
    </w:p>
    <w:p w14:paraId="20193A6E" w14:textId="1063D861"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65" w:history="1">
        <w:r w:rsidR="003210EF" w:rsidRPr="002430C5">
          <w:rPr>
            <w:rStyle w:val="Lienhypertexte"/>
            <w:noProof/>
          </w:rPr>
          <w:t>2.4.5</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Manager une sous liste de ressource bannies</w:t>
        </w:r>
        <w:r w:rsidR="003210EF">
          <w:rPr>
            <w:noProof/>
            <w:webHidden/>
          </w:rPr>
          <w:tab/>
        </w:r>
        <w:r w:rsidR="003210EF">
          <w:rPr>
            <w:noProof/>
            <w:webHidden/>
          </w:rPr>
          <w:fldChar w:fldCharType="begin"/>
        </w:r>
        <w:r w:rsidR="003210EF">
          <w:rPr>
            <w:noProof/>
            <w:webHidden/>
          </w:rPr>
          <w:instrText xml:space="preserve"> PAGEREF _Toc192686665 \h </w:instrText>
        </w:r>
        <w:r w:rsidR="003210EF">
          <w:rPr>
            <w:noProof/>
            <w:webHidden/>
          </w:rPr>
        </w:r>
        <w:r w:rsidR="003210EF">
          <w:rPr>
            <w:noProof/>
            <w:webHidden/>
          </w:rPr>
          <w:fldChar w:fldCharType="separate"/>
        </w:r>
        <w:r w:rsidR="003210EF">
          <w:rPr>
            <w:noProof/>
            <w:webHidden/>
          </w:rPr>
          <w:t>13</w:t>
        </w:r>
        <w:r w:rsidR="003210EF">
          <w:rPr>
            <w:noProof/>
            <w:webHidden/>
          </w:rPr>
          <w:fldChar w:fldCharType="end"/>
        </w:r>
      </w:hyperlink>
    </w:p>
    <w:p w14:paraId="02E351B3" w14:textId="5AF16531"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66" w:history="1">
        <w:r w:rsidR="003210EF" w:rsidRPr="002430C5">
          <w:rPr>
            <w:rStyle w:val="Lienhypertexte"/>
            <w:noProof/>
          </w:rPr>
          <w:t>2.4.6</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Popup quand un dépassement est détecté (prof)</w:t>
        </w:r>
        <w:r w:rsidR="003210EF">
          <w:rPr>
            <w:noProof/>
            <w:webHidden/>
          </w:rPr>
          <w:tab/>
        </w:r>
        <w:r w:rsidR="003210EF">
          <w:rPr>
            <w:noProof/>
            <w:webHidden/>
          </w:rPr>
          <w:fldChar w:fldCharType="begin"/>
        </w:r>
        <w:r w:rsidR="003210EF">
          <w:rPr>
            <w:noProof/>
            <w:webHidden/>
          </w:rPr>
          <w:instrText xml:space="preserve"> PAGEREF _Toc192686666 \h </w:instrText>
        </w:r>
        <w:r w:rsidR="003210EF">
          <w:rPr>
            <w:noProof/>
            <w:webHidden/>
          </w:rPr>
        </w:r>
        <w:r w:rsidR="003210EF">
          <w:rPr>
            <w:noProof/>
            <w:webHidden/>
          </w:rPr>
          <w:fldChar w:fldCharType="separate"/>
        </w:r>
        <w:r w:rsidR="003210EF">
          <w:rPr>
            <w:noProof/>
            <w:webHidden/>
          </w:rPr>
          <w:t>14</w:t>
        </w:r>
        <w:r w:rsidR="003210EF">
          <w:rPr>
            <w:noProof/>
            <w:webHidden/>
          </w:rPr>
          <w:fldChar w:fldCharType="end"/>
        </w:r>
      </w:hyperlink>
    </w:p>
    <w:p w14:paraId="65C1FB4B" w14:textId="31AC46CE"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67" w:history="1">
        <w:r w:rsidR="003210EF" w:rsidRPr="002430C5">
          <w:rPr>
            <w:rStyle w:val="Lienhypertexte"/>
            <w:noProof/>
          </w:rPr>
          <w:t>2.4.7</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Afficher le Pc en rouge si un dépassement est découvert dessus</w:t>
        </w:r>
        <w:r w:rsidR="003210EF">
          <w:rPr>
            <w:noProof/>
            <w:webHidden/>
          </w:rPr>
          <w:tab/>
        </w:r>
        <w:r w:rsidR="003210EF">
          <w:rPr>
            <w:noProof/>
            <w:webHidden/>
          </w:rPr>
          <w:fldChar w:fldCharType="begin"/>
        </w:r>
        <w:r w:rsidR="003210EF">
          <w:rPr>
            <w:noProof/>
            <w:webHidden/>
          </w:rPr>
          <w:instrText xml:space="preserve"> PAGEREF _Toc192686667 \h </w:instrText>
        </w:r>
        <w:r w:rsidR="003210EF">
          <w:rPr>
            <w:noProof/>
            <w:webHidden/>
          </w:rPr>
        </w:r>
        <w:r w:rsidR="003210EF">
          <w:rPr>
            <w:noProof/>
            <w:webHidden/>
          </w:rPr>
          <w:fldChar w:fldCharType="separate"/>
        </w:r>
        <w:r w:rsidR="003210EF">
          <w:rPr>
            <w:noProof/>
            <w:webHidden/>
          </w:rPr>
          <w:t>16</w:t>
        </w:r>
        <w:r w:rsidR="003210EF">
          <w:rPr>
            <w:noProof/>
            <w:webHidden/>
          </w:rPr>
          <w:fldChar w:fldCharType="end"/>
        </w:r>
      </w:hyperlink>
    </w:p>
    <w:p w14:paraId="5DD26016" w14:textId="1D67E051"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68" w:history="1">
        <w:r w:rsidR="003210EF" w:rsidRPr="002430C5">
          <w:rPr>
            <w:rStyle w:val="Lienhypertexte"/>
            <w:noProof/>
          </w:rPr>
          <w:t>2.4.8</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Popup quand un dépassement est détecté (élève)</w:t>
        </w:r>
        <w:r w:rsidR="003210EF">
          <w:rPr>
            <w:noProof/>
            <w:webHidden/>
          </w:rPr>
          <w:tab/>
        </w:r>
        <w:r w:rsidR="003210EF">
          <w:rPr>
            <w:noProof/>
            <w:webHidden/>
          </w:rPr>
          <w:fldChar w:fldCharType="begin"/>
        </w:r>
        <w:r w:rsidR="003210EF">
          <w:rPr>
            <w:noProof/>
            <w:webHidden/>
          </w:rPr>
          <w:instrText xml:space="preserve"> PAGEREF _Toc192686668 \h </w:instrText>
        </w:r>
        <w:r w:rsidR="003210EF">
          <w:rPr>
            <w:noProof/>
            <w:webHidden/>
          </w:rPr>
        </w:r>
        <w:r w:rsidR="003210EF">
          <w:rPr>
            <w:noProof/>
            <w:webHidden/>
          </w:rPr>
          <w:fldChar w:fldCharType="separate"/>
        </w:r>
        <w:r w:rsidR="003210EF">
          <w:rPr>
            <w:noProof/>
            <w:webHidden/>
          </w:rPr>
          <w:t>16</w:t>
        </w:r>
        <w:r w:rsidR="003210EF">
          <w:rPr>
            <w:noProof/>
            <w:webHidden/>
          </w:rPr>
          <w:fldChar w:fldCharType="end"/>
        </w:r>
      </w:hyperlink>
    </w:p>
    <w:p w14:paraId="6ABD15CA" w14:textId="60C32D56"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69" w:history="1">
        <w:r w:rsidR="003210EF" w:rsidRPr="002430C5">
          <w:rPr>
            <w:rStyle w:val="Lienhypertexte"/>
            <w:iCs/>
            <w:noProof/>
          </w:rPr>
          <w:t>2.5</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Stratégie de test</w:t>
        </w:r>
        <w:r w:rsidR="003210EF">
          <w:rPr>
            <w:noProof/>
            <w:webHidden/>
          </w:rPr>
          <w:tab/>
        </w:r>
        <w:r w:rsidR="003210EF">
          <w:rPr>
            <w:noProof/>
            <w:webHidden/>
          </w:rPr>
          <w:fldChar w:fldCharType="begin"/>
        </w:r>
        <w:r w:rsidR="003210EF">
          <w:rPr>
            <w:noProof/>
            <w:webHidden/>
          </w:rPr>
          <w:instrText xml:space="preserve"> PAGEREF _Toc192686669 \h </w:instrText>
        </w:r>
        <w:r w:rsidR="003210EF">
          <w:rPr>
            <w:noProof/>
            <w:webHidden/>
          </w:rPr>
        </w:r>
        <w:r w:rsidR="003210EF">
          <w:rPr>
            <w:noProof/>
            <w:webHidden/>
          </w:rPr>
          <w:fldChar w:fldCharType="separate"/>
        </w:r>
        <w:r w:rsidR="003210EF">
          <w:rPr>
            <w:noProof/>
            <w:webHidden/>
          </w:rPr>
          <w:t>17</w:t>
        </w:r>
        <w:r w:rsidR="003210EF">
          <w:rPr>
            <w:noProof/>
            <w:webHidden/>
          </w:rPr>
          <w:fldChar w:fldCharType="end"/>
        </w:r>
      </w:hyperlink>
    </w:p>
    <w:p w14:paraId="72F9D280" w14:textId="4820D1B6"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70" w:history="1">
        <w:r w:rsidR="003210EF" w:rsidRPr="002430C5">
          <w:rPr>
            <w:rStyle w:val="Lienhypertexte"/>
            <w:rFonts w:cs="Arial"/>
            <w:noProof/>
          </w:rPr>
          <w:t>2.6</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rFonts w:cs="Arial"/>
            <w:noProof/>
          </w:rPr>
          <w:t>Risques techniques</w:t>
        </w:r>
        <w:r w:rsidR="003210EF">
          <w:rPr>
            <w:noProof/>
            <w:webHidden/>
          </w:rPr>
          <w:tab/>
        </w:r>
        <w:r w:rsidR="003210EF">
          <w:rPr>
            <w:noProof/>
            <w:webHidden/>
          </w:rPr>
          <w:fldChar w:fldCharType="begin"/>
        </w:r>
        <w:r w:rsidR="003210EF">
          <w:rPr>
            <w:noProof/>
            <w:webHidden/>
          </w:rPr>
          <w:instrText xml:space="preserve"> PAGEREF _Toc192686670 \h </w:instrText>
        </w:r>
        <w:r w:rsidR="003210EF">
          <w:rPr>
            <w:noProof/>
            <w:webHidden/>
          </w:rPr>
        </w:r>
        <w:r w:rsidR="003210EF">
          <w:rPr>
            <w:noProof/>
            <w:webHidden/>
          </w:rPr>
          <w:fldChar w:fldCharType="separate"/>
        </w:r>
        <w:r w:rsidR="003210EF">
          <w:rPr>
            <w:noProof/>
            <w:webHidden/>
          </w:rPr>
          <w:t>18</w:t>
        </w:r>
        <w:r w:rsidR="003210EF">
          <w:rPr>
            <w:noProof/>
            <w:webHidden/>
          </w:rPr>
          <w:fldChar w:fldCharType="end"/>
        </w:r>
      </w:hyperlink>
    </w:p>
    <w:p w14:paraId="750D7CD2" w14:textId="70BE41CC" w:rsidR="003210EF" w:rsidRDefault="00000000">
      <w:pPr>
        <w:pStyle w:val="TM1"/>
        <w:rPr>
          <w:rFonts w:asciiTheme="minorHAnsi" w:eastAsiaTheme="minorEastAsia" w:hAnsiTheme="minorHAnsi" w:cstheme="minorBidi"/>
          <w:kern w:val="2"/>
          <w:sz w:val="22"/>
          <w:szCs w:val="22"/>
          <w:lang w:val="fr-CH" w:eastAsia="fr-CH"/>
          <w14:ligatures w14:val="standardContextual"/>
        </w:rPr>
      </w:pPr>
      <w:hyperlink w:anchor="_Toc192686671" w:history="1">
        <w:r w:rsidR="003210EF" w:rsidRPr="002430C5">
          <w:rPr>
            <w:rStyle w:val="Lienhypertexte"/>
          </w:rPr>
          <w:t>3</w:t>
        </w:r>
        <w:r w:rsidR="003210EF">
          <w:rPr>
            <w:rFonts w:asciiTheme="minorHAnsi" w:eastAsiaTheme="minorEastAsia" w:hAnsiTheme="minorHAnsi" w:cstheme="minorBidi"/>
            <w:kern w:val="2"/>
            <w:sz w:val="22"/>
            <w:szCs w:val="22"/>
            <w:lang w:val="fr-CH" w:eastAsia="fr-CH"/>
            <w14:ligatures w14:val="standardContextual"/>
          </w:rPr>
          <w:tab/>
        </w:r>
        <w:r w:rsidR="003210EF" w:rsidRPr="002430C5">
          <w:rPr>
            <w:rStyle w:val="Lienhypertexte"/>
          </w:rPr>
          <w:t>Réalisation</w:t>
        </w:r>
        <w:r w:rsidR="003210EF">
          <w:rPr>
            <w:webHidden/>
          </w:rPr>
          <w:tab/>
        </w:r>
        <w:r w:rsidR="003210EF">
          <w:rPr>
            <w:webHidden/>
          </w:rPr>
          <w:fldChar w:fldCharType="begin"/>
        </w:r>
        <w:r w:rsidR="003210EF">
          <w:rPr>
            <w:webHidden/>
          </w:rPr>
          <w:instrText xml:space="preserve"> PAGEREF _Toc192686671 \h </w:instrText>
        </w:r>
        <w:r w:rsidR="003210EF">
          <w:rPr>
            <w:webHidden/>
          </w:rPr>
        </w:r>
        <w:r w:rsidR="003210EF">
          <w:rPr>
            <w:webHidden/>
          </w:rPr>
          <w:fldChar w:fldCharType="separate"/>
        </w:r>
        <w:r w:rsidR="003210EF">
          <w:rPr>
            <w:webHidden/>
          </w:rPr>
          <w:t>18</w:t>
        </w:r>
        <w:r w:rsidR="003210EF">
          <w:rPr>
            <w:webHidden/>
          </w:rPr>
          <w:fldChar w:fldCharType="end"/>
        </w:r>
      </w:hyperlink>
    </w:p>
    <w:p w14:paraId="217A7C1A" w14:textId="521CEB72"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72" w:history="1">
        <w:r w:rsidR="003210EF" w:rsidRPr="002430C5">
          <w:rPr>
            <w:rStyle w:val="Lienhypertexte"/>
            <w:noProof/>
          </w:rPr>
          <w:t>3.1.1</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Détection d'infractions liées à l'accès à un site web interdit</w:t>
        </w:r>
        <w:r w:rsidR="003210EF">
          <w:rPr>
            <w:noProof/>
            <w:webHidden/>
          </w:rPr>
          <w:tab/>
        </w:r>
        <w:r w:rsidR="003210EF">
          <w:rPr>
            <w:noProof/>
            <w:webHidden/>
          </w:rPr>
          <w:fldChar w:fldCharType="begin"/>
        </w:r>
        <w:r w:rsidR="003210EF">
          <w:rPr>
            <w:noProof/>
            <w:webHidden/>
          </w:rPr>
          <w:instrText xml:space="preserve"> PAGEREF _Toc192686672 \h </w:instrText>
        </w:r>
        <w:r w:rsidR="003210EF">
          <w:rPr>
            <w:noProof/>
            <w:webHidden/>
          </w:rPr>
        </w:r>
        <w:r w:rsidR="003210EF">
          <w:rPr>
            <w:noProof/>
            <w:webHidden/>
          </w:rPr>
          <w:fldChar w:fldCharType="separate"/>
        </w:r>
        <w:r w:rsidR="003210EF">
          <w:rPr>
            <w:noProof/>
            <w:webHidden/>
          </w:rPr>
          <w:t>18</w:t>
        </w:r>
        <w:r w:rsidR="003210EF">
          <w:rPr>
            <w:noProof/>
            <w:webHidden/>
          </w:rPr>
          <w:fldChar w:fldCharType="end"/>
        </w:r>
      </w:hyperlink>
    </w:p>
    <w:p w14:paraId="72F7B600" w14:textId="74FC39B2"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73" w:history="1">
        <w:r w:rsidR="003210EF" w:rsidRPr="002430C5">
          <w:rPr>
            <w:rStyle w:val="Lienhypertexte"/>
            <w:noProof/>
          </w:rPr>
          <w:t>3.1.2</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Architecture gRPC</w:t>
        </w:r>
        <w:r w:rsidR="003210EF">
          <w:rPr>
            <w:noProof/>
            <w:webHidden/>
          </w:rPr>
          <w:tab/>
        </w:r>
        <w:r w:rsidR="003210EF">
          <w:rPr>
            <w:noProof/>
            <w:webHidden/>
          </w:rPr>
          <w:fldChar w:fldCharType="begin"/>
        </w:r>
        <w:r w:rsidR="003210EF">
          <w:rPr>
            <w:noProof/>
            <w:webHidden/>
          </w:rPr>
          <w:instrText xml:space="preserve"> PAGEREF _Toc192686673 \h </w:instrText>
        </w:r>
        <w:r w:rsidR="003210EF">
          <w:rPr>
            <w:noProof/>
            <w:webHidden/>
          </w:rPr>
        </w:r>
        <w:r w:rsidR="003210EF">
          <w:rPr>
            <w:noProof/>
            <w:webHidden/>
          </w:rPr>
          <w:fldChar w:fldCharType="separate"/>
        </w:r>
        <w:r w:rsidR="003210EF">
          <w:rPr>
            <w:noProof/>
            <w:webHidden/>
          </w:rPr>
          <w:t>18</w:t>
        </w:r>
        <w:r w:rsidR="003210EF">
          <w:rPr>
            <w:noProof/>
            <w:webHidden/>
          </w:rPr>
          <w:fldChar w:fldCharType="end"/>
        </w:r>
      </w:hyperlink>
    </w:p>
    <w:p w14:paraId="240E25EC" w14:textId="0B3B96C6"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74" w:history="1">
        <w:r w:rsidR="003210EF" w:rsidRPr="002430C5">
          <w:rPr>
            <w:rStyle w:val="Lienhypertexte"/>
            <w:noProof/>
          </w:rPr>
          <w:t>3.1.3</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Détection des postes d'une salle</w:t>
        </w:r>
        <w:r w:rsidR="003210EF">
          <w:rPr>
            <w:noProof/>
            <w:webHidden/>
          </w:rPr>
          <w:tab/>
        </w:r>
        <w:r w:rsidR="003210EF">
          <w:rPr>
            <w:noProof/>
            <w:webHidden/>
          </w:rPr>
          <w:fldChar w:fldCharType="begin"/>
        </w:r>
        <w:r w:rsidR="003210EF">
          <w:rPr>
            <w:noProof/>
            <w:webHidden/>
          </w:rPr>
          <w:instrText xml:space="preserve"> PAGEREF _Toc192686674 \h </w:instrText>
        </w:r>
        <w:r w:rsidR="003210EF">
          <w:rPr>
            <w:noProof/>
            <w:webHidden/>
          </w:rPr>
        </w:r>
        <w:r w:rsidR="003210EF">
          <w:rPr>
            <w:noProof/>
            <w:webHidden/>
          </w:rPr>
          <w:fldChar w:fldCharType="separate"/>
        </w:r>
        <w:r w:rsidR="003210EF">
          <w:rPr>
            <w:noProof/>
            <w:webHidden/>
          </w:rPr>
          <w:t>18</w:t>
        </w:r>
        <w:r w:rsidR="003210EF">
          <w:rPr>
            <w:noProof/>
            <w:webHidden/>
          </w:rPr>
          <w:fldChar w:fldCharType="end"/>
        </w:r>
      </w:hyperlink>
    </w:p>
    <w:p w14:paraId="4DD19564" w14:textId="47317A9A"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75" w:history="1">
        <w:r w:rsidR="003210EF" w:rsidRPr="002430C5">
          <w:rPr>
            <w:rStyle w:val="Lienhypertexte"/>
            <w:iCs/>
            <w:noProof/>
          </w:rPr>
          <w:t>3.2</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Déroulement</w:t>
        </w:r>
        <w:r w:rsidR="003210EF">
          <w:rPr>
            <w:noProof/>
            <w:webHidden/>
          </w:rPr>
          <w:tab/>
        </w:r>
        <w:r w:rsidR="003210EF">
          <w:rPr>
            <w:noProof/>
            <w:webHidden/>
          </w:rPr>
          <w:fldChar w:fldCharType="begin"/>
        </w:r>
        <w:r w:rsidR="003210EF">
          <w:rPr>
            <w:noProof/>
            <w:webHidden/>
          </w:rPr>
          <w:instrText xml:space="preserve"> PAGEREF _Toc192686675 \h </w:instrText>
        </w:r>
        <w:r w:rsidR="003210EF">
          <w:rPr>
            <w:noProof/>
            <w:webHidden/>
          </w:rPr>
        </w:r>
        <w:r w:rsidR="003210EF">
          <w:rPr>
            <w:noProof/>
            <w:webHidden/>
          </w:rPr>
          <w:fldChar w:fldCharType="separate"/>
        </w:r>
        <w:r w:rsidR="003210EF">
          <w:rPr>
            <w:noProof/>
            <w:webHidden/>
          </w:rPr>
          <w:t>18</w:t>
        </w:r>
        <w:r w:rsidR="003210EF">
          <w:rPr>
            <w:noProof/>
            <w:webHidden/>
          </w:rPr>
          <w:fldChar w:fldCharType="end"/>
        </w:r>
      </w:hyperlink>
    </w:p>
    <w:p w14:paraId="7C5D022E" w14:textId="3C624ED8"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76" w:history="1">
        <w:r w:rsidR="003210EF" w:rsidRPr="002430C5">
          <w:rPr>
            <w:rStyle w:val="Lienhypertexte"/>
            <w:noProof/>
          </w:rPr>
          <w:t>3.2.1</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Sprints</w:t>
        </w:r>
        <w:r w:rsidR="003210EF">
          <w:rPr>
            <w:noProof/>
            <w:webHidden/>
          </w:rPr>
          <w:tab/>
        </w:r>
        <w:r w:rsidR="003210EF">
          <w:rPr>
            <w:noProof/>
            <w:webHidden/>
          </w:rPr>
          <w:fldChar w:fldCharType="begin"/>
        </w:r>
        <w:r w:rsidR="003210EF">
          <w:rPr>
            <w:noProof/>
            <w:webHidden/>
          </w:rPr>
          <w:instrText xml:space="preserve"> PAGEREF _Toc192686676 \h </w:instrText>
        </w:r>
        <w:r w:rsidR="003210EF">
          <w:rPr>
            <w:noProof/>
            <w:webHidden/>
          </w:rPr>
        </w:r>
        <w:r w:rsidR="003210EF">
          <w:rPr>
            <w:noProof/>
            <w:webHidden/>
          </w:rPr>
          <w:fldChar w:fldCharType="separate"/>
        </w:r>
        <w:r w:rsidR="003210EF">
          <w:rPr>
            <w:noProof/>
            <w:webHidden/>
          </w:rPr>
          <w:t>18</w:t>
        </w:r>
        <w:r w:rsidR="003210EF">
          <w:rPr>
            <w:noProof/>
            <w:webHidden/>
          </w:rPr>
          <w:fldChar w:fldCharType="end"/>
        </w:r>
      </w:hyperlink>
    </w:p>
    <w:p w14:paraId="17298B49" w14:textId="51A3AFA4"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77" w:history="1">
        <w:r w:rsidR="003210EF" w:rsidRPr="002430C5">
          <w:rPr>
            <w:rStyle w:val="Lienhypertexte"/>
            <w:noProof/>
          </w:rPr>
          <w:t>3.2.2</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Stories</w:t>
        </w:r>
        <w:r w:rsidR="003210EF">
          <w:rPr>
            <w:noProof/>
            <w:webHidden/>
          </w:rPr>
          <w:tab/>
        </w:r>
        <w:r w:rsidR="003210EF">
          <w:rPr>
            <w:noProof/>
            <w:webHidden/>
          </w:rPr>
          <w:fldChar w:fldCharType="begin"/>
        </w:r>
        <w:r w:rsidR="003210EF">
          <w:rPr>
            <w:noProof/>
            <w:webHidden/>
          </w:rPr>
          <w:instrText xml:space="preserve"> PAGEREF _Toc192686677 \h </w:instrText>
        </w:r>
        <w:r w:rsidR="003210EF">
          <w:rPr>
            <w:noProof/>
            <w:webHidden/>
          </w:rPr>
        </w:r>
        <w:r w:rsidR="003210EF">
          <w:rPr>
            <w:noProof/>
            <w:webHidden/>
          </w:rPr>
          <w:fldChar w:fldCharType="separate"/>
        </w:r>
        <w:r w:rsidR="003210EF">
          <w:rPr>
            <w:noProof/>
            <w:webHidden/>
          </w:rPr>
          <w:t>20</w:t>
        </w:r>
        <w:r w:rsidR="003210EF">
          <w:rPr>
            <w:noProof/>
            <w:webHidden/>
          </w:rPr>
          <w:fldChar w:fldCharType="end"/>
        </w:r>
      </w:hyperlink>
    </w:p>
    <w:p w14:paraId="2FD12AA4" w14:textId="15F45D85"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78" w:history="1">
        <w:r w:rsidR="003210EF" w:rsidRPr="002430C5">
          <w:rPr>
            <w:rStyle w:val="Lienhypertexte"/>
            <w:iCs/>
            <w:noProof/>
          </w:rPr>
          <w:t>3.3</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Mise en place de l’environnement de travail</w:t>
        </w:r>
        <w:r w:rsidR="003210EF">
          <w:rPr>
            <w:noProof/>
            <w:webHidden/>
          </w:rPr>
          <w:tab/>
        </w:r>
        <w:r w:rsidR="003210EF">
          <w:rPr>
            <w:noProof/>
            <w:webHidden/>
          </w:rPr>
          <w:fldChar w:fldCharType="begin"/>
        </w:r>
        <w:r w:rsidR="003210EF">
          <w:rPr>
            <w:noProof/>
            <w:webHidden/>
          </w:rPr>
          <w:instrText xml:space="preserve"> PAGEREF _Toc192686678 \h </w:instrText>
        </w:r>
        <w:r w:rsidR="003210EF">
          <w:rPr>
            <w:noProof/>
            <w:webHidden/>
          </w:rPr>
        </w:r>
        <w:r w:rsidR="003210EF">
          <w:rPr>
            <w:noProof/>
            <w:webHidden/>
          </w:rPr>
          <w:fldChar w:fldCharType="separate"/>
        </w:r>
        <w:r w:rsidR="003210EF">
          <w:rPr>
            <w:noProof/>
            <w:webHidden/>
          </w:rPr>
          <w:t>20</w:t>
        </w:r>
        <w:r w:rsidR="003210EF">
          <w:rPr>
            <w:noProof/>
            <w:webHidden/>
          </w:rPr>
          <w:fldChar w:fldCharType="end"/>
        </w:r>
      </w:hyperlink>
    </w:p>
    <w:p w14:paraId="065D951F" w14:textId="6A5ED458"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79" w:history="1">
        <w:r w:rsidR="003210EF" w:rsidRPr="002430C5">
          <w:rPr>
            <w:rStyle w:val="Lienhypertexte"/>
            <w:iCs/>
            <w:noProof/>
          </w:rPr>
          <w:t>3.4</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Mise en place de l’environnement de test</w:t>
        </w:r>
        <w:r w:rsidR="003210EF">
          <w:rPr>
            <w:noProof/>
            <w:webHidden/>
          </w:rPr>
          <w:tab/>
        </w:r>
        <w:r w:rsidR="003210EF">
          <w:rPr>
            <w:noProof/>
            <w:webHidden/>
          </w:rPr>
          <w:fldChar w:fldCharType="begin"/>
        </w:r>
        <w:r w:rsidR="003210EF">
          <w:rPr>
            <w:noProof/>
            <w:webHidden/>
          </w:rPr>
          <w:instrText xml:space="preserve"> PAGEREF _Toc192686679 \h </w:instrText>
        </w:r>
        <w:r w:rsidR="003210EF">
          <w:rPr>
            <w:noProof/>
            <w:webHidden/>
          </w:rPr>
        </w:r>
        <w:r w:rsidR="003210EF">
          <w:rPr>
            <w:noProof/>
            <w:webHidden/>
          </w:rPr>
          <w:fldChar w:fldCharType="separate"/>
        </w:r>
        <w:r w:rsidR="003210EF">
          <w:rPr>
            <w:noProof/>
            <w:webHidden/>
          </w:rPr>
          <w:t>21</w:t>
        </w:r>
        <w:r w:rsidR="003210EF">
          <w:rPr>
            <w:noProof/>
            <w:webHidden/>
          </w:rPr>
          <w:fldChar w:fldCharType="end"/>
        </w:r>
      </w:hyperlink>
    </w:p>
    <w:p w14:paraId="4F2E7AF0" w14:textId="62E51DC0"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80" w:history="1">
        <w:r w:rsidR="003210EF" w:rsidRPr="002430C5">
          <w:rPr>
            <w:rStyle w:val="Lienhypertexte"/>
            <w:iCs/>
            <w:noProof/>
          </w:rPr>
          <w:t>3.5</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Déploiement du produit</w:t>
        </w:r>
        <w:r w:rsidR="003210EF">
          <w:rPr>
            <w:noProof/>
            <w:webHidden/>
          </w:rPr>
          <w:tab/>
        </w:r>
        <w:r w:rsidR="003210EF">
          <w:rPr>
            <w:noProof/>
            <w:webHidden/>
          </w:rPr>
          <w:fldChar w:fldCharType="begin"/>
        </w:r>
        <w:r w:rsidR="003210EF">
          <w:rPr>
            <w:noProof/>
            <w:webHidden/>
          </w:rPr>
          <w:instrText xml:space="preserve"> PAGEREF _Toc192686680 \h </w:instrText>
        </w:r>
        <w:r w:rsidR="003210EF">
          <w:rPr>
            <w:noProof/>
            <w:webHidden/>
          </w:rPr>
        </w:r>
        <w:r w:rsidR="003210EF">
          <w:rPr>
            <w:noProof/>
            <w:webHidden/>
          </w:rPr>
          <w:fldChar w:fldCharType="separate"/>
        </w:r>
        <w:r w:rsidR="003210EF">
          <w:rPr>
            <w:noProof/>
            <w:webHidden/>
          </w:rPr>
          <w:t>22</w:t>
        </w:r>
        <w:r w:rsidR="003210EF">
          <w:rPr>
            <w:noProof/>
            <w:webHidden/>
          </w:rPr>
          <w:fldChar w:fldCharType="end"/>
        </w:r>
      </w:hyperlink>
    </w:p>
    <w:p w14:paraId="452F1743" w14:textId="5FF7811D"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81" w:history="1">
        <w:r w:rsidR="003210EF" w:rsidRPr="002430C5">
          <w:rPr>
            <w:rStyle w:val="Lienhypertexte"/>
            <w:iCs/>
            <w:noProof/>
          </w:rPr>
          <w:t>3.6</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Description des tests effectués</w:t>
        </w:r>
        <w:r w:rsidR="003210EF">
          <w:rPr>
            <w:noProof/>
            <w:webHidden/>
          </w:rPr>
          <w:tab/>
        </w:r>
        <w:r w:rsidR="003210EF">
          <w:rPr>
            <w:noProof/>
            <w:webHidden/>
          </w:rPr>
          <w:fldChar w:fldCharType="begin"/>
        </w:r>
        <w:r w:rsidR="003210EF">
          <w:rPr>
            <w:noProof/>
            <w:webHidden/>
          </w:rPr>
          <w:instrText xml:space="preserve"> PAGEREF _Toc192686681 \h </w:instrText>
        </w:r>
        <w:r w:rsidR="003210EF">
          <w:rPr>
            <w:noProof/>
            <w:webHidden/>
          </w:rPr>
        </w:r>
        <w:r w:rsidR="003210EF">
          <w:rPr>
            <w:noProof/>
            <w:webHidden/>
          </w:rPr>
          <w:fldChar w:fldCharType="separate"/>
        </w:r>
        <w:r w:rsidR="003210EF">
          <w:rPr>
            <w:noProof/>
            <w:webHidden/>
          </w:rPr>
          <w:t>23</w:t>
        </w:r>
        <w:r w:rsidR="003210EF">
          <w:rPr>
            <w:noProof/>
            <w:webHidden/>
          </w:rPr>
          <w:fldChar w:fldCharType="end"/>
        </w:r>
      </w:hyperlink>
    </w:p>
    <w:p w14:paraId="3A9C4985" w14:textId="1DAFD795"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82" w:history="1">
        <w:r w:rsidR="003210EF" w:rsidRPr="002430C5">
          <w:rPr>
            <w:rStyle w:val="Lienhypertexte"/>
            <w:iCs/>
            <w:noProof/>
          </w:rPr>
          <w:t>3.7</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Bilan</w:t>
        </w:r>
        <w:r w:rsidR="003210EF">
          <w:rPr>
            <w:noProof/>
            <w:webHidden/>
          </w:rPr>
          <w:tab/>
        </w:r>
        <w:r w:rsidR="003210EF">
          <w:rPr>
            <w:noProof/>
            <w:webHidden/>
          </w:rPr>
          <w:fldChar w:fldCharType="begin"/>
        </w:r>
        <w:r w:rsidR="003210EF">
          <w:rPr>
            <w:noProof/>
            <w:webHidden/>
          </w:rPr>
          <w:instrText xml:space="preserve"> PAGEREF _Toc192686682 \h </w:instrText>
        </w:r>
        <w:r w:rsidR="003210EF">
          <w:rPr>
            <w:noProof/>
            <w:webHidden/>
          </w:rPr>
        </w:r>
        <w:r w:rsidR="003210EF">
          <w:rPr>
            <w:noProof/>
            <w:webHidden/>
          </w:rPr>
          <w:fldChar w:fldCharType="separate"/>
        </w:r>
        <w:r w:rsidR="003210EF">
          <w:rPr>
            <w:noProof/>
            <w:webHidden/>
          </w:rPr>
          <w:t>23</w:t>
        </w:r>
        <w:r w:rsidR="003210EF">
          <w:rPr>
            <w:noProof/>
            <w:webHidden/>
          </w:rPr>
          <w:fldChar w:fldCharType="end"/>
        </w:r>
      </w:hyperlink>
    </w:p>
    <w:p w14:paraId="18BD478A" w14:textId="75ABA429"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83" w:history="1">
        <w:r w:rsidR="003210EF" w:rsidRPr="002430C5">
          <w:rPr>
            <w:rStyle w:val="Lienhypertexte"/>
            <w:noProof/>
          </w:rPr>
          <w:t>3.7.1</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Erreurs restantes</w:t>
        </w:r>
        <w:r w:rsidR="003210EF">
          <w:rPr>
            <w:noProof/>
            <w:webHidden/>
          </w:rPr>
          <w:tab/>
        </w:r>
        <w:r w:rsidR="003210EF">
          <w:rPr>
            <w:noProof/>
            <w:webHidden/>
          </w:rPr>
          <w:fldChar w:fldCharType="begin"/>
        </w:r>
        <w:r w:rsidR="003210EF">
          <w:rPr>
            <w:noProof/>
            <w:webHidden/>
          </w:rPr>
          <w:instrText xml:space="preserve"> PAGEREF _Toc192686683 \h </w:instrText>
        </w:r>
        <w:r w:rsidR="003210EF">
          <w:rPr>
            <w:noProof/>
            <w:webHidden/>
          </w:rPr>
        </w:r>
        <w:r w:rsidR="003210EF">
          <w:rPr>
            <w:noProof/>
            <w:webHidden/>
          </w:rPr>
          <w:fldChar w:fldCharType="separate"/>
        </w:r>
        <w:r w:rsidR="003210EF">
          <w:rPr>
            <w:noProof/>
            <w:webHidden/>
          </w:rPr>
          <w:t>23</w:t>
        </w:r>
        <w:r w:rsidR="003210EF">
          <w:rPr>
            <w:noProof/>
            <w:webHidden/>
          </w:rPr>
          <w:fldChar w:fldCharType="end"/>
        </w:r>
      </w:hyperlink>
    </w:p>
    <w:p w14:paraId="306E32E7" w14:textId="36B7DF99"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84" w:history="1">
        <w:r w:rsidR="003210EF" w:rsidRPr="002430C5">
          <w:rPr>
            <w:rStyle w:val="Lienhypertexte"/>
            <w:noProof/>
          </w:rPr>
          <w:t>3.7.2</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Stories</w:t>
        </w:r>
        <w:r w:rsidR="003210EF">
          <w:rPr>
            <w:noProof/>
            <w:webHidden/>
          </w:rPr>
          <w:tab/>
        </w:r>
        <w:r w:rsidR="003210EF">
          <w:rPr>
            <w:noProof/>
            <w:webHidden/>
          </w:rPr>
          <w:fldChar w:fldCharType="begin"/>
        </w:r>
        <w:r w:rsidR="003210EF">
          <w:rPr>
            <w:noProof/>
            <w:webHidden/>
          </w:rPr>
          <w:instrText xml:space="preserve"> PAGEREF _Toc192686684 \h </w:instrText>
        </w:r>
        <w:r w:rsidR="003210EF">
          <w:rPr>
            <w:noProof/>
            <w:webHidden/>
          </w:rPr>
        </w:r>
        <w:r w:rsidR="003210EF">
          <w:rPr>
            <w:noProof/>
            <w:webHidden/>
          </w:rPr>
          <w:fldChar w:fldCharType="separate"/>
        </w:r>
        <w:r w:rsidR="003210EF">
          <w:rPr>
            <w:noProof/>
            <w:webHidden/>
          </w:rPr>
          <w:t>23</w:t>
        </w:r>
        <w:r w:rsidR="003210EF">
          <w:rPr>
            <w:noProof/>
            <w:webHidden/>
          </w:rPr>
          <w:fldChar w:fldCharType="end"/>
        </w:r>
      </w:hyperlink>
    </w:p>
    <w:p w14:paraId="0EA3A37C" w14:textId="32E21973" w:rsidR="003210EF" w:rsidRDefault="00000000">
      <w:pPr>
        <w:pStyle w:val="TM3"/>
        <w:tabs>
          <w:tab w:val="left" w:pos="12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85" w:history="1">
        <w:r w:rsidR="003210EF" w:rsidRPr="002430C5">
          <w:rPr>
            <w:rStyle w:val="Lienhypertexte"/>
            <w:noProof/>
          </w:rPr>
          <w:t>3.7.3</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noProof/>
          </w:rPr>
          <w:t>Dette technique</w:t>
        </w:r>
        <w:r w:rsidR="003210EF">
          <w:rPr>
            <w:noProof/>
            <w:webHidden/>
          </w:rPr>
          <w:tab/>
        </w:r>
        <w:r w:rsidR="003210EF">
          <w:rPr>
            <w:noProof/>
            <w:webHidden/>
          </w:rPr>
          <w:fldChar w:fldCharType="begin"/>
        </w:r>
        <w:r w:rsidR="003210EF">
          <w:rPr>
            <w:noProof/>
            <w:webHidden/>
          </w:rPr>
          <w:instrText xml:space="preserve"> PAGEREF _Toc192686685 \h </w:instrText>
        </w:r>
        <w:r w:rsidR="003210EF">
          <w:rPr>
            <w:noProof/>
            <w:webHidden/>
          </w:rPr>
        </w:r>
        <w:r w:rsidR="003210EF">
          <w:rPr>
            <w:noProof/>
            <w:webHidden/>
          </w:rPr>
          <w:fldChar w:fldCharType="separate"/>
        </w:r>
        <w:r w:rsidR="003210EF">
          <w:rPr>
            <w:noProof/>
            <w:webHidden/>
          </w:rPr>
          <w:t>24</w:t>
        </w:r>
        <w:r w:rsidR="003210EF">
          <w:rPr>
            <w:noProof/>
            <w:webHidden/>
          </w:rPr>
          <w:fldChar w:fldCharType="end"/>
        </w:r>
      </w:hyperlink>
    </w:p>
    <w:p w14:paraId="36C37E2D" w14:textId="3126BCC7"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86" w:history="1">
        <w:r w:rsidR="003210EF" w:rsidRPr="002430C5">
          <w:rPr>
            <w:rStyle w:val="Lienhypertexte"/>
            <w:iCs/>
            <w:noProof/>
          </w:rPr>
          <w:t>3.8</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Recours à l’intelligence artificielle</w:t>
        </w:r>
        <w:r w:rsidR="003210EF">
          <w:rPr>
            <w:noProof/>
            <w:webHidden/>
          </w:rPr>
          <w:tab/>
        </w:r>
        <w:r w:rsidR="003210EF">
          <w:rPr>
            <w:noProof/>
            <w:webHidden/>
          </w:rPr>
          <w:fldChar w:fldCharType="begin"/>
        </w:r>
        <w:r w:rsidR="003210EF">
          <w:rPr>
            <w:noProof/>
            <w:webHidden/>
          </w:rPr>
          <w:instrText xml:space="preserve"> PAGEREF _Toc192686686 \h </w:instrText>
        </w:r>
        <w:r w:rsidR="003210EF">
          <w:rPr>
            <w:noProof/>
            <w:webHidden/>
          </w:rPr>
        </w:r>
        <w:r w:rsidR="003210EF">
          <w:rPr>
            <w:noProof/>
            <w:webHidden/>
          </w:rPr>
          <w:fldChar w:fldCharType="separate"/>
        </w:r>
        <w:r w:rsidR="003210EF">
          <w:rPr>
            <w:noProof/>
            <w:webHidden/>
          </w:rPr>
          <w:t>24</w:t>
        </w:r>
        <w:r w:rsidR="003210EF">
          <w:rPr>
            <w:noProof/>
            <w:webHidden/>
          </w:rPr>
          <w:fldChar w:fldCharType="end"/>
        </w:r>
      </w:hyperlink>
    </w:p>
    <w:p w14:paraId="04CC4BAF" w14:textId="53D117D2"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87" w:history="1">
        <w:r w:rsidR="003210EF" w:rsidRPr="002430C5">
          <w:rPr>
            <w:rStyle w:val="Lienhypertexte"/>
            <w:iCs/>
            <w:noProof/>
          </w:rPr>
          <w:t>3.9</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Liste des documents fournis</w:t>
        </w:r>
        <w:r w:rsidR="003210EF">
          <w:rPr>
            <w:noProof/>
            <w:webHidden/>
          </w:rPr>
          <w:tab/>
        </w:r>
        <w:r w:rsidR="003210EF">
          <w:rPr>
            <w:noProof/>
            <w:webHidden/>
          </w:rPr>
          <w:fldChar w:fldCharType="begin"/>
        </w:r>
        <w:r w:rsidR="003210EF">
          <w:rPr>
            <w:noProof/>
            <w:webHidden/>
          </w:rPr>
          <w:instrText xml:space="preserve"> PAGEREF _Toc192686687 \h </w:instrText>
        </w:r>
        <w:r w:rsidR="003210EF">
          <w:rPr>
            <w:noProof/>
            <w:webHidden/>
          </w:rPr>
        </w:r>
        <w:r w:rsidR="003210EF">
          <w:rPr>
            <w:noProof/>
            <w:webHidden/>
          </w:rPr>
          <w:fldChar w:fldCharType="separate"/>
        </w:r>
        <w:r w:rsidR="003210EF">
          <w:rPr>
            <w:noProof/>
            <w:webHidden/>
          </w:rPr>
          <w:t>25</w:t>
        </w:r>
        <w:r w:rsidR="003210EF">
          <w:rPr>
            <w:noProof/>
            <w:webHidden/>
          </w:rPr>
          <w:fldChar w:fldCharType="end"/>
        </w:r>
      </w:hyperlink>
    </w:p>
    <w:p w14:paraId="2C80290E" w14:textId="734ED2FB" w:rsidR="003210EF" w:rsidRDefault="00000000">
      <w:pPr>
        <w:pStyle w:val="TM1"/>
        <w:rPr>
          <w:rFonts w:asciiTheme="minorHAnsi" w:eastAsiaTheme="minorEastAsia" w:hAnsiTheme="minorHAnsi" w:cstheme="minorBidi"/>
          <w:kern w:val="2"/>
          <w:sz w:val="22"/>
          <w:szCs w:val="22"/>
          <w:lang w:val="fr-CH" w:eastAsia="fr-CH"/>
          <w14:ligatures w14:val="standardContextual"/>
        </w:rPr>
      </w:pPr>
      <w:hyperlink w:anchor="_Toc192686688" w:history="1">
        <w:r w:rsidR="003210EF" w:rsidRPr="002430C5">
          <w:rPr>
            <w:rStyle w:val="Lienhypertexte"/>
          </w:rPr>
          <w:t>4</w:t>
        </w:r>
        <w:r w:rsidR="003210EF">
          <w:rPr>
            <w:rFonts w:asciiTheme="minorHAnsi" w:eastAsiaTheme="minorEastAsia" w:hAnsiTheme="minorHAnsi" w:cstheme="minorBidi"/>
            <w:kern w:val="2"/>
            <w:sz w:val="22"/>
            <w:szCs w:val="22"/>
            <w:lang w:val="fr-CH" w:eastAsia="fr-CH"/>
            <w14:ligatures w14:val="standardContextual"/>
          </w:rPr>
          <w:tab/>
        </w:r>
        <w:r w:rsidR="003210EF" w:rsidRPr="002430C5">
          <w:rPr>
            <w:rStyle w:val="Lienhypertexte"/>
          </w:rPr>
          <w:t>Conclusions</w:t>
        </w:r>
        <w:r w:rsidR="003210EF">
          <w:rPr>
            <w:webHidden/>
          </w:rPr>
          <w:tab/>
        </w:r>
        <w:r w:rsidR="003210EF">
          <w:rPr>
            <w:webHidden/>
          </w:rPr>
          <w:fldChar w:fldCharType="begin"/>
        </w:r>
        <w:r w:rsidR="003210EF">
          <w:rPr>
            <w:webHidden/>
          </w:rPr>
          <w:instrText xml:space="preserve"> PAGEREF _Toc192686688 \h </w:instrText>
        </w:r>
        <w:r w:rsidR="003210EF">
          <w:rPr>
            <w:webHidden/>
          </w:rPr>
        </w:r>
        <w:r w:rsidR="003210EF">
          <w:rPr>
            <w:webHidden/>
          </w:rPr>
          <w:fldChar w:fldCharType="separate"/>
        </w:r>
        <w:r w:rsidR="003210EF">
          <w:rPr>
            <w:webHidden/>
          </w:rPr>
          <w:t>25</w:t>
        </w:r>
        <w:r w:rsidR="003210EF">
          <w:rPr>
            <w:webHidden/>
          </w:rPr>
          <w:fldChar w:fldCharType="end"/>
        </w:r>
      </w:hyperlink>
    </w:p>
    <w:p w14:paraId="4BB3C591" w14:textId="144ABE72" w:rsidR="003210EF" w:rsidRDefault="00000000">
      <w:pPr>
        <w:pStyle w:val="TM1"/>
        <w:rPr>
          <w:rFonts w:asciiTheme="minorHAnsi" w:eastAsiaTheme="minorEastAsia" w:hAnsiTheme="minorHAnsi" w:cstheme="minorBidi"/>
          <w:kern w:val="2"/>
          <w:sz w:val="22"/>
          <w:szCs w:val="22"/>
          <w:lang w:val="fr-CH" w:eastAsia="fr-CH"/>
          <w14:ligatures w14:val="standardContextual"/>
        </w:rPr>
      </w:pPr>
      <w:hyperlink w:anchor="_Toc192686689" w:history="1">
        <w:r w:rsidR="003210EF" w:rsidRPr="002430C5">
          <w:rPr>
            <w:rStyle w:val="Lienhypertexte"/>
          </w:rPr>
          <w:t>5</w:t>
        </w:r>
        <w:r w:rsidR="003210EF">
          <w:rPr>
            <w:rFonts w:asciiTheme="minorHAnsi" w:eastAsiaTheme="minorEastAsia" w:hAnsiTheme="minorHAnsi" w:cstheme="minorBidi"/>
            <w:kern w:val="2"/>
            <w:sz w:val="22"/>
            <w:szCs w:val="22"/>
            <w:lang w:val="fr-CH" w:eastAsia="fr-CH"/>
            <w14:ligatures w14:val="standardContextual"/>
          </w:rPr>
          <w:tab/>
        </w:r>
        <w:r w:rsidR="003210EF" w:rsidRPr="002430C5">
          <w:rPr>
            <w:rStyle w:val="Lienhypertexte"/>
          </w:rPr>
          <w:t>Annexes</w:t>
        </w:r>
        <w:r w:rsidR="003210EF">
          <w:rPr>
            <w:webHidden/>
          </w:rPr>
          <w:tab/>
        </w:r>
        <w:r w:rsidR="003210EF">
          <w:rPr>
            <w:webHidden/>
          </w:rPr>
          <w:fldChar w:fldCharType="begin"/>
        </w:r>
        <w:r w:rsidR="003210EF">
          <w:rPr>
            <w:webHidden/>
          </w:rPr>
          <w:instrText xml:space="preserve"> PAGEREF _Toc192686689 \h </w:instrText>
        </w:r>
        <w:r w:rsidR="003210EF">
          <w:rPr>
            <w:webHidden/>
          </w:rPr>
        </w:r>
        <w:r w:rsidR="003210EF">
          <w:rPr>
            <w:webHidden/>
          </w:rPr>
          <w:fldChar w:fldCharType="separate"/>
        </w:r>
        <w:r w:rsidR="003210EF">
          <w:rPr>
            <w:webHidden/>
          </w:rPr>
          <w:t>27</w:t>
        </w:r>
        <w:r w:rsidR="003210EF">
          <w:rPr>
            <w:webHidden/>
          </w:rPr>
          <w:fldChar w:fldCharType="end"/>
        </w:r>
      </w:hyperlink>
    </w:p>
    <w:p w14:paraId="4AAF3074" w14:textId="29D902B6"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90" w:history="1">
        <w:r w:rsidR="003210EF" w:rsidRPr="002430C5">
          <w:rPr>
            <w:rStyle w:val="Lienhypertexte"/>
            <w:iCs/>
            <w:noProof/>
          </w:rPr>
          <w:t>5.1</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Résumé du rapport du TPI / version succincte de la documentation</w:t>
        </w:r>
        <w:r w:rsidR="003210EF">
          <w:rPr>
            <w:noProof/>
            <w:webHidden/>
          </w:rPr>
          <w:tab/>
        </w:r>
        <w:r w:rsidR="003210EF">
          <w:rPr>
            <w:noProof/>
            <w:webHidden/>
          </w:rPr>
          <w:fldChar w:fldCharType="begin"/>
        </w:r>
        <w:r w:rsidR="003210EF">
          <w:rPr>
            <w:noProof/>
            <w:webHidden/>
          </w:rPr>
          <w:instrText xml:space="preserve"> PAGEREF _Toc192686690 \h </w:instrText>
        </w:r>
        <w:r w:rsidR="003210EF">
          <w:rPr>
            <w:noProof/>
            <w:webHidden/>
          </w:rPr>
        </w:r>
        <w:r w:rsidR="003210EF">
          <w:rPr>
            <w:noProof/>
            <w:webHidden/>
          </w:rPr>
          <w:fldChar w:fldCharType="separate"/>
        </w:r>
        <w:r w:rsidR="003210EF">
          <w:rPr>
            <w:noProof/>
            <w:webHidden/>
          </w:rPr>
          <w:t>27</w:t>
        </w:r>
        <w:r w:rsidR="003210EF">
          <w:rPr>
            <w:noProof/>
            <w:webHidden/>
          </w:rPr>
          <w:fldChar w:fldCharType="end"/>
        </w:r>
      </w:hyperlink>
    </w:p>
    <w:p w14:paraId="3DE2B7BE" w14:textId="26CA5640"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91" w:history="1">
        <w:r w:rsidR="003210EF" w:rsidRPr="002430C5">
          <w:rPr>
            <w:rStyle w:val="Lienhypertexte"/>
            <w:iCs/>
            <w:noProof/>
          </w:rPr>
          <w:t>5.2</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Sources – Bibliographie</w:t>
        </w:r>
        <w:r w:rsidR="003210EF">
          <w:rPr>
            <w:noProof/>
            <w:webHidden/>
          </w:rPr>
          <w:tab/>
        </w:r>
        <w:r w:rsidR="003210EF">
          <w:rPr>
            <w:noProof/>
            <w:webHidden/>
          </w:rPr>
          <w:fldChar w:fldCharType="begin"/>
        </w:r>
        <w:r w:rsidR="003210EF">
          <w:rPr>
            <w:noProof/>
            <w:webHidden/>
          </w:rPr>
          <w:instrText xml:space="preserve"> PAGEREF _Toc192686691 \h </w:instrText>
        </w:r>
        <w:r w:rsidR="003210EF">
          <w:rPr>
            <w:noProof/>
            <w:webHidden/>
          </w:rPr>
        </w:r>
        <w:r w:rsidR="003210EF">
          <w:rPr>
            <w:noProof/>
            <w:webHidden/>
          </w:rPr>
          <w:fldChar w:fldCharType="separate"/>
        </w:r>
        <w:r w:rsidR="003210EF">
          <w:rPr>
            <w:noProof/>
            <w:webHidden/>
          </w:rPr>
          <w:t>27</w:t>
        </w:r>
        <w:r w:rsidR="003210EF">
          <w:rPr>
            <w:noProof/>
            <w:webHidden/>
          </w:rPr>
          <w:fldChar w:fldCharType="end"/>
        </w:r>
      </w:hyperlink>
    </w:p>
    <w:p w14:paraId="3DAFD98D" w14:textId="0D5462BD"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92" w:history="1">
        <w:r w:rsidR="003210EF" w:rsidRPr="002430C5">
          <w:rPr>
            <w:rStyle w:val="Lienhypertexte"/>
            <w:iCs/>
            <w:noProof/>
          </w:rPr>
          <w:t>5.3</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Journal de travail</w:t>
        </w:r>
        <w:r w:rsidR="003210EF">
          <w:rPr>
            <w:noProof/>
            <w:webHidden/>
          </w:rPr>
          <w:tab/>
        </w:r>
        <w:r w:rsidR="003210EF">
          <w:rPr>
            <w:noProof/>
            <w:webHidden/>
          </w:rPr>
          <w:fldChar w:fldCharType="begin"/>
        </w:r>
        <w:r w:rsidR="003210EF">
          <w:rPr>
            <w:noProof/>
            <w:webHidden/>
          </w:rPr>
          <w:instrText xml:space="preserve"> PAGEREF _Toc192686692 \h </w:instrText>
        </w:r>
        <w:r w:rsidR="003210EF">
          <w:rPr>
            <w:noProof/>
            <w:webHidden/>
          </w:rPr>
        </w:r>
        <w:r w:rsidR="003210EF">
          <w:rPr>
            <w:noProof/>
            <w:webHidden/>
          </w:rPr>
          <w:fldChar w:fldCharType="separate"/>
        </w:r>
        <w:r w:rsidR="003210EF">
          <w:rPr>
            <w:noProof/>
            <w:webHidden/>
          </w:rPr>
          <w:t>27</w:t>
        </w:r>
        <w:r w:rsidR="003210EF">
          <w:rPr>
            <w:noProof/>
            <w:webHidden/>
          </w:rPr>
          <w:fldChar w:fldCharType="end"/>
        </w:r>
      </w:hyperlink>
    </w:p>
    <w:p w14:paraId="1E39D4C9" w14:textId="402E4374"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93" w:history="1">
        <w:r w:rsidR="003210EF" w:rsidRPr="002430C5">
          <w:rPr>
            <w:rStyle w:val="Lienhypertexte"/>
            <w:iCs/>
            <w:strike/>
            <w:noProof/>
          </w:rPr>
          <w:t>5.4</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strike/>
            <w:noProof/>
          </w:rPr>
          <w:t>Manuel d'Installation</w:t>
        </w:r>
        <w:r w:rsidR="003210EF">
          <w:rPr>
            <w:noProof/>
            <w:webHidden/>
          </w:rPr>
          <w:tab/>
        </w:r>
        <w:r w:rsidR="003210EF">
          <w:rPr>
            <w:noProof/>
            <w:webHidden/>
          </w:rPr>
          <w:fldChar w:fldCharType="begin"/>
        </w:r>
        <w:r w:rsidR="003210EF">
          <w:rPr>
            <w:noProof/>
            <w:webHidden/>
          </w:rPr>
          <w:instrText xml:space="preserve"> PAGEREF _Toc192686693 \h </w:instrText>
        </w:r>
        <w:r w:rsidR="003210EF">
          <w:rPr>
            <w:noProof/>
            <w:webHidden/>
          </w:rPr>
        </w:r>
        <w:r w:rsidR="003210EF">
          <w:rPr>
            <w:noProof/>
            <w:webHidden/>
          </w:rPr>
          <w:fldChar w:fldCharType="separate"/>
        </w:r>
        <w:r w:rsidR="003210EF">
          <w:rPr>
            <w:noProof/>
            <w:webHidden/>
          </w:rPr>
          <w:t>27</w:t>
        </w:r>
        <w:r w:rsidR="003210EF">
          <w:rPr>
            <w:noProof/>
            <w:webHidden/>
          </w:rPr>
          <w:fldChar w:fldCharType="end"/>
        </w:r>
      </w:hyperlink>
    </w:p>
    <w:p w14:paraId="2BA4DF57" w14:textId="425D2BB2"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94" w:history="1">
        <w:r w:rsidR="003210EF" w:rsidRPr="002430C5">
          <w:rPr>
            <w:rStyle w:val="Lienhypertexte"/>
            <w:iCs/>
            <w:noProof/>
          </w:rPr>
          <w:t>5.5</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Manuel d'Utilisation</w:t>
        </w:r>
        <w:r w:rsidR="003210EF">
          <w:rPr>
            <w:noProof/>
            <w:webHidden/>
          </w:rPr>
          <w:tab/>
        </w:r>
        <w:r w:rsidR="003210EF">
          <w:rPr>
            <w:noProof/>
            <w:webHidden/>
          </w:rPr>
          <w:fldChar w:fldCharType="begin"/>
        </w:r>
        <w:r w:rsidR="003210EF">
          <w:rPr>
            <w:noProof/>
            <w:webHidden/>
          </w:rPr>
          <w:instrText xml:space="preserve"> PAGEREF _Toc192686694 \h </w:instrText>
        </w:r>
        <w:r w:rsidR="003210EF">
          <w:rPr>
            <w:noProof/>
            <w:webHidden/>
          </w:rPr>
        </w:r>
        <w:r w:rsidR="003210EF">
          <w:rPr>
            <w:noProof/>
            <w:webHidden/>
          </w:rPr>
          <w:fldChar w:fldCharType="separate"/>
        </w:r>
        <w:r w:rsidR="003210EF">
          <w:rPr>
            <w:noProof/>
            <w:webHidden/>
          </w:rPr>
          <w:t>28</w:t>
        </w:r>
        <w:r w:rsidR="003210EF">
          <w:rPr>
            <w:noProof/>
            <w:webHidden/>
          </w:rPr>
          <w:fldChar w:fldCharType="end"/>
        </w:r>
      </w:hyperlink>
    </w:p>
    <w:p w14:paraId="6F18C88C" w14:textId="2445DCC1" w:rsidR="003210EF" w:rsidRDefault="00000000">
      <w:pPr>
        <w:pStyle w:val="TM2"/>
        <w:tabs>
          <w:tab w:val="left" w:pos="800"/>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95" w:history="1">
        <w:r w:rsidR="003210EF" w:rsidRPr="002430C5">
          <w:rPr>
            <w:rStyle w:val="Lienhypertexte"/>
            <w:iCs/>
            <w:noProof/>
          </w:rPr>
          <w:t>5.6</w:t>
        </w:r>
        <w:r w:rsidR="003210EF">
          <w:rPr>
            <w:rFonts w:asciiTheme="minorHAnsi" w:eastAsiaTheme="minorEastAsia" w:hAnsiTheme="minorHAnsi" w:cstheme="minorBidi"/>
            <w:noProof/>
            <w:kern w:val="2"/>
            <w:sz w:val="22"/>
            <w:szCs w:val="22"/>
            <w:lang w:val="fr-CH" w:eastAsia="fr-CH"/>
            <w14:ligatures w14:val="standardContextual"/>
          </w:rPr>
          <w:tab/>
        </w:r>
        <w:r w:rsidR="003210EF" w:rsidRPr="002430C5">
          <w:rPr>
            <w:rStyle w:val="Lienhypertexte"/>
            <w:iCs/>
            <w:noProof/>
          </w:rPr>
          <w:t>Archives du projet</w:t>
        </w:r>
        <w:r w:rsidR="003210EF">
          <w:rPr>
            <w:noProof/>
            <w:webHidden/>
          </w:rPr>
          <w:tab/>
        </w:r>
        <w:r w:rsidR="003210EF">
          <w:rPr>
            <w:noProof/>
            <w:webHidden/>
          </w:rPr>
          <w:fldChar w:fldCharType="begin"/>
        </w:r>
        <w:r w:rsidR="003210EF">
          <w:rPr>
            <w:noProof/>
            <w:webHidden/>
          </w:rPr>
          <w:instrText xml:space="preserve"> PAGEREF _Toc192686695 \h </w:instrText>
        </w:r>
        <w:r w:rsidR="003210EF">
          <w:rPr>
            <w:noProof/>
            <w:webHidden/>
          </w:rPr>
        </w:r>
        <w:r w:rsidR="003210EF">
          <w:rPr>
            <w:noProof/>
            <w:webHidden/>
          </w:rPr>
          <w:fldChar w:fldCharType="separate"/>
        </w:r>
        <w:r w:rsidR="003210EF">
          <w:rPr>
            <w:noProof/>
            <w:webHidden/>
          </w:rPr>
          <w:t>28</w:t>
        </w:r>
        <w:r w:rsidR="003210EF">
          <w:rPr>
            <w:noProof/>
            <w:webHidden/>
          </w:rPr>
          <w:fldChar w:fldCharType="end"/>
        </w:r>
      </w:hyperlink>
    </w:p>
    <w:p w14:paraId="03248CB8" w14:textId="24D288B0" w:rsidR="007C53D3" w:rsidRDefault="003F2179" w:rsidP="003F2179">
      <w:r>
        <w:fldChar w:fldCharType="end"/>
      </w:r>
    </w:p>
    <w:p w14:paraId="2C3724DE" w14:textId="77777777" w:rsidR="00791020" w:rsidRDefault="00791020" w:rsidP="00791020">
      <w:pPr>
        <w:rPr>
          <w:bCs/>
          <w:i/>
          <w:sz w:val="20"/>
          <w:u w:val="single"/>
        </w:rPr>
      </w:pPr>
    </w:p>
    <w:p w14:paraId="5A8E3111" w14:textId="77777777" w:rsidR="00791020" w:rsidRPr="00791020" w:rsidRDefault="00791020" w:rsidP="200B4AD7">
      <w:pPr>
        <w:rPr>
          <w:i/>
          <w:iCs/>
          <w:sz w:val="20"/>
        </w:rPr>
      </w:pPr>
      <w:r w:rsidRPr="200B4AD7">
        <w:rPr>
          <w:i/>
          <w:iCs/>
          <w:sz w:val="20"/>
          <w:u w:val="single"/>
        </w:rPr>
        <w:t xml:space="preserve">NOTE L’INTENTION DES UTILISATEURS DE CE </w:t>
      </w:r>
      <w:r w:rsidR="708227BD" w:rsidRPr="200B4AD7">
        <w:rPr>
          <w:i/>
          <w:iCs/>
          <w:sz w:val="20"/>
          <w:u w:val="single"/>
        </w:rPr>
        <w:t>CANEVAS :</w:t>
      </w:r>
      <w:r>
        <w:br/>
      </w:r>
      <w:r w:rsidRPr="200B4AD7">
        <w:rPr>
          <w:i/>
          <w:iCs/>
          <w:sz w:val="20"/>
        </w:rPr>
        <w:t>Toutes les parties en italiques sont là pour aider à comprendre ce qu’il faut mettre dans cette partie du document. Elles n’ont donc aucune raison d’être dans le document final.</w:t>
      </w:r>
    </w:p>
    <w:p w14:paraId="1BFD308B" w14:textId="77777777" w:rsidR="00791020" w:rsidRDefault="00791020" w:rsidP="200B4AD7">
      <w:pPr>
        <w:rPr>
          <w:i/>
          <w:iCs/>
          <w:sz w:val="20"/>
        </w:rPr>
      </w:pPr>
      <w:r w:rsidRPr="200B4AD7">
        <w:rPr>
          <w:i/>
          <w:iCs/>
          <w:sz w:val="20"/>
        </w:rPr>
        <w:t xml:space="preserve">De plus, en fonction du type de projet, il est tout à fait possible que certains chapitres ou paragraphes n’aient aucun sens. Dans ce cas il est recommandé de les retirer du document pour éviter de l’alourdir inutilement.  </w:t>
      </w:r>
    </w:p>
    <w:p w14:paraId="10AE8930" w14:textId="77777777" w:rsidR="006D1019" w:rsidRPr="00791020" w:rsidRDefault="006D1019" w:rsidP="200B4AD7">
      <w:pPr>
        <w:rPr>
          <w:i/>
          <w:iCs/>
          <w:sz w:val="20"/>
        </w:rPr>
      </w:pPr>
    </w:p>
    <w:p w14:paraId="37AA15D2" w14:textId="77777777" w:rsidR="00C13EE4" w:rsidRDefault="00C13EE4" w:rsidP="003F2179"/>
    <w:p w14:paraId="28110259" w14:textId="51D0909F" w:rsidR="006D1019" w:rsidRPr="006D1019" w:rsidRDefault="006D1019" w:rsidP="003F2179">
      <w:pPr>
        <w:rPr>
          <w:u w:val="single"/>
        </w:rPr>
      </w:pPr>
      <w:r w:rsidRPr="006D1019">
        <w:rPr>
          <w:u w:val="single"/>
        </w:rPr>
        <w:t>Table des illustrations</w:t>
      </w:r>
    </w:p>
    <w:p w14:paraId="0F166B59" w14:textId="77777777" w:rsidR="009129A8" w:rsidRDefault="009129A8" w:rsidP="009129A8">
      <w:pPr>
        <w:pStyle w:val="Tabledesillustrations"/>
        <w:tabs>
          <w:tab w:val="right" w:leader="dot" w:pos="9060"/>
        </w:tabs>
      </w:pPr>
    </w:p>
    <w:p w14:paraId="7C1FD655" w14:textId="4314E033" w:rsidR="003210EF" w:rsidRDefault="00C13EE4">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r>
        <w:fldChar w:fldCharType="begin"/>
      </w:r>
      <w:r>
        <w:instrText xml:space="preserve"> TOC \h \z \a "Figure" </w:instrText>
      </w:r>
      <w:r>
        <w:fldChar w:fldCharType="separate"/>
      </w:r>
      <w:hyperlink w:anchor="_Toc192686633" w:history="1">
        <w:r w:rsidR="003210EF" w:rsidRPr="00AB07E9">
          <w:rPr>
            <w:rStyle w:val="Lienhypertexte"/>
            <w:noProof/>
          </w:rPr>
          <w:t>2.1 schéma contexte du produit</w:t>
        </w:r>
        <w:r w:rsidR="003210EF">
          <w:rPr>
            <w:noProof/>
            <w:webHidden/>
          </w:rPr>
          <w:tab/>
        </w:r>
        <w:r w:rsidR="003210EF">
          <w:rPr>
            <w:noProof/>
            <w:webHidden/>
          </w:rPr>
          <w:fldChar w:fldCharType="begin"/>
        </w:r>
        <w:r w:rsidR="003210EF">
          <w:rPr>
            <w:noProof/>
            <w:webHidden/>
          </w:rPr>
          <w:instrText xml:space="preserve"> PAGEREF _Toc192686633 \h </w:instrText>
        </w:r>
        <w:r w:rsidR="003210EF">
          <w:rPr>
            <w:noProof/>
            <w:webHidden/>
          </w:rPr>
        </w:r>
        <w:r w:rsidR="003210EF">
          <w:rPr>
            <w:noProof/>
            <w:webHidden/>
          </w:rPr>
          <w:fldChar w:fldCharType="separate"/>
        </w:r>
        <w:r w:rsidR="003210EF">
          <w:rPr>
            <w:noProof/>
            <w:webHidden/>
          </w:rPr>
          <w:t>6</w:t>
        </w:r>
        <w:r w:rsidR="003210EF">
          <w:rPr>
            <w:noProof/>
            <w:webHidden/>
          </w:rPr>
          <w:fldChar w:fldCharType="end"/>
        </w:r>
      </w:hyperlink>
    </w:p>
    <w:p w14:paraId="6C6E783B" w14:textId="65BFE7CC" w:rsidR="003210EF"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34" w:history="1">
        <w:r w:rsidR="003210EF" w:rsidRPr="00AB07E9">
          <w:rPr>
            <w:rStyle w:val="Lienhypertexte"/>
            <w:noProof/>
          </w:rPr>
          <w:t>2.2.2 schéma infra validation</w:t>
        </w:r>
        <w:r w:rsidR="003210EF">
          <w:rPr>
            <w:noProof/>
            <w:webHidden/>
          </w:rPr>
          <w:tab/>
        </w:r>
        <w:r w:rsidR="003210EF">
          <w:rPr>
            <w:noProof/>
            <w:webHidden/>
          </w:rPr>
          <w:fldChar w:fldCharType="begin"/>
        </w:r>
        <w:r w:rsidR="003210EF">
          <w:rPr>
            <w:noProof/>
            <w:webHidden/>
          </w:rPr>
          <w:instrText xml:space="preserve"> PAGEREF _Toc192686634 \h </w:instrText>
        </w:r>
        <w:r w:rsidR="003210EF">
          <w:rPr>
            <w:noProof/>
            <w:webHidden/>
          </w:rPr>
        </w:r>
        <w:r w:rsidR="003210EF">
          <w:rPr>
            <w:noProof/>
            <w:webHidden/>
          </w:rPr>
          <w:fldChar w:fldCharType="separate"/>
        </w:r>
        <w:r w:rsidR="003210EF">
          <w:rPr>
            <w:noProof/>
            <w:webHidden/>
          </w:rPr>
          <w:t>7</w:t>
        </w:r>
        <w:r w:rsidR="003210EF">
          <w:rPr>
            <w:noProof/>
            <w:webHidden/>
          </w:rPr>
          <w:fldChar w:fldCharType="end"/>
        </w:r>
      </w:hyperlink>
    </w:p>
    <w:p w14:paraId="65076B4A" w14:textId="31207D42" w:rsidR="003210EF"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35" w:history="1">
        <w:r w:rsidR="003210EF" w:rsidRPr="00AB07E9">
          <w:rPr>
            <w:rStyle w:val="Lienhypertexte"/>
            <w:noProof/>
          </w:rPr>
          <w:t>2.3 schéma contexte du produit</w:t>
        </w:r>
        <w:r w:rsidR="003210EF">
          <w:rPr>
            <w:noProof/>
            <w:webHidden/>
          </w:rPr>
          <w:tab/>
        </w:r>
        <w:r w:rsidR="003210EF">
          <w:rPr>
            <w:noProof/>
            <w:webHidden/>
          </w:rPr>
          <w:fldChar w:fldCharType="begin"/>
        </w:r>
        <w:r w:rsidR="003210EF">
          <w:rPr>
            <w:noProof/>
            <w:webHidden/>
          </w:rPr>
          <w:instrText xml:space="preserve"> PAGEREF _Toc192686635 \h </w:instrText>
        </w:r>
        <w:r w:rsidR="003210EF">
          <w:rPr>
            <w:noProof/>
            <w:webHidden/>
          </w:rPr>
        </w:r>
        <w:r w:rsidR="003210EF">
          <w:rPr>
            <w:noProof/>
            <w:webHidden/>
          </w:rPr>
          <w:fldChar w:fldCharType="separate"/>
        </w:r>
        <w:r w:rsidR="003210EF">
          <w:rPr>
            <w:noProof/>
            <w:webHidden/>
          </w:rPr>
          <w:t>9</w:t>
        </w:r>
        <w:r w:rsidR="003210EF">
          <w:rPr>
            <w:noProof/>
            <w:webHidden/>
          </w:rPr>
          <w:fldChar w:fldCharType="end"/>
        </w:r>
      </w:hyperlink>
    </w:p>
    <w:p w14:paraId="68ABD976" w14:textId="6BE135CD" w:rsidR="003210EF"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36" w:history="1">
        <w:r w:rsidR="003210EF" w:rsidRPr="00AB07E9">
          <w:rPr>
            <w:rStyle w:val="Lienhypertexte"/>
            <w:noProof/>
          </w:rPr>
          <w:t>2.4.1 Détecter les postes d'une salle 1</w:t>
        </w:r>
        <w:r w:rsidR="003210EF">
          <w:rPr>
            <w:noProof/>
            <w:webHidden/>
          </w:rPr>
          <w:tab/>
        </w:r>
        <w:r w:rsidR="003210EF">
          <w:rPr>
            <w:noProof/>
            <w:webHidden/>
          </w:rPr>
          <w:fldChar w:fldCharType="begin"/>
        </w:r>
        <w:r w:rsidR="003210EF">
          <w:rPr>
            <w:noProof/>
            <w:webHidden/>
          </w:rPr>
          <w:instrText xml:space="preserve"> PAGEREF _Toc192686636 \h </w:instrText>
        </w:r>
        <w:r w:rsidR="003210EF">
          <w:rPr>
            <w:noProof/>
            <w:webHidden/>
          </w:rPr>
        </w:r>
        <w:r w:rsidR="003210EF">
          <w:rPr>
            <w:noProof/>
            <w:webHidden/>
          </w:rPr>
          <w:fldChar w:fldCharType="separate"/>
        </w:r>
        <w:r w:rsidR="003210EF">
          <w:rPr>
            <w:noProof/>
            <w:webHidden/>
          </w:rPr>
          <w:t>10</w:t>
        </w:r>
        <w:r w:rsidR="003210EF">
          <w:rPr>
            <w:noProof/>
            <w:webHidden/>
          </w:rPr>
          <w:fldChar w:fldCharType="end"/>
        </w:r>
      </w:hyperlink>
    </w:p>
    <w:p w14:paraId="23C26D12" w14:textId="0268B29C" w:rsidR="003210EF"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37" w:history="1">
        <w:r w:rsidR="003210EF" w:rsidRPr="00AB07E9">
          <w:rPr>
            <w:rStyle w:val="Lienhypertexte"/>
            <w:noProof/>
          </w:rPr>
          <w:t>2.4.1 Détecter les postes d'une salle 2</w:t>
        </w:r>
        <w:r w:rsidR="003210EF">
          <w:rPr>
            <w:noProof/>
            <w:webHidden/>
          </w:rPr>
          <w:tab/>
        </w:r>
        <w:r w:rsidR="003210EF">
          <w:rPr>
            <w:noProof/>
            <w:webHidden/>
          </w:rPr>
          <w:fldChar w:fldCharType="begin"/>
        </w:r>
        <w:r w:rsidR="003210EF">
          <w:rPr>
            <w:noProof/>
            <w:webHidden/>
          </w:rPr>
          <w:instrText xml:space="preserve"> PAGEREF _Toc192686637 \h </w:instrText>
        </w:r>
        <w:r w:rsidR="003210EF">
          <w:rPr>
            <w:noProof/>
            <w:webHidden/>
          </w:rPr>
        </w:r>
        <w:r w:rsidR="003210EF">
          <w:rPr>
            <w:noProof/>
            <w:webHidden/>
          </w:rPr>
          <w:fldChar w:fldCharType="separate"/>
        </w:r>
        <w:r w:rsidR="003210EF">
          <w:rPr>
            <w:noProof/>
            <w:webHidden/>
          </w:rPr>
          <w:t>10</w:t>
        </w:r>
        <w:r w:rsidR="003210EF">
          <w:rPr>
            <w:noProof/>
            <w:webHidden/>
          </w:rPr>
          <w:fldChar w:fldCharType="end"/>
        </w:r>
      </w:hyperlink>
    </w:p>
    <w:p w14:paraId="74DEFFE9" w14:textId="567E8954" w:rsidR="003210EF"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38" w:history="1">
        <w:r w:rsidR="003210EF" w:rsidRPr="00AB07E9">
          <w:rPr>
            <w:rStyle w:val="Lienhypertexte"/>
            <w:noProof/>
          </w:rPr>
          <w:t>2.4.1 Détecter les postes d'une salle 3</w:t>
        </w:r>
        <w:r w:rsidR="003210EF">
          <w:rPr>
            <w:noProof/>
            <w:webHidden/>
          </w:rPr>
          <w:tab/>
        </w:r>
        <w:r w:rsidR="003210EF">
          <w:rPr>
            <w:noProof/>
            <w:webHidden/>
          </w:rPr>
          <w:fldChar w:fldCharType="begin"/>
        </w:r>
        <w:r w:rsidR="003210EF">
          <w:rPr>
            <w:noProof/>
            <w:webHidden/>
          </w:rPr>
          <w:instrText xml:space="preserve"> PAGEREF _Toc192686638 \h </w:instrText>
        </w:r>
        <w:r w:rsidR="003210EF">
          <w:rPr>
            <w:noProof/>
            <w:webHidden/>
          </w:rPr>
        </w:r>
        <w:r w:rsidR="003210EF">
          <w:rPr>
            <w:noProof/>
            <w:webHidden/>
          </w:rPr>
          <w:fldChar w:fldCharType="separate"/>
        </w:r>
        <w:r w:rsidR="003210EF">
          <w:rPr>
            <w:noProof/>
            <w:webHidden/>
          </w:rPr>
          <w:t>11</w:t>
        </w:r>
        <w:r w:rsidR="003210EF">
          <w:rPr>
            <w:noProof/>
            <w:webHidden/>
          </w:rPr>
          <w:fldChar w:fldCharType="end"/>
        </w:r>
      </w:hyperlink>
    </w:p>
    <w:p w14:paraId="2A0C8C93" w14:textId="65F696F4" w:rsidR="003210EF"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39" w:history="1">
        <w:r w:rsidR="003210EF" w:rsidRPr="00AB07E9">
          <w:rPr>
            <w:rStyle w:val="Lienhypertexte"/>
            <w:noProof/>
          </w:rPr>
          <w:t>2.4.2 Sélectionner les Pcs à monitorer</w:t>
        </w:r>
        <w:r w:rsidR="003210EF">
          <w:rPr>
            <w:noProof/>
            <w:webHidden/>
          </w:rPr>
          <w:tab/>
        </w:r>
        <w:r w:rsidR="003210EF">
          <w:rPr>
            <w:noProof/>
            <w:webHidden/>
          </w:rPr>
          <w:fldChar w:fldCharType="begin"/>
        </w:r>
        <w:r w:rsidR="003210EF">
          <w:rPr>
            <w:noProof/>
            <w:webHidden/>
          </w:rPr>
          <w:instrText xml:space="preserve"> PAGEREF _Toc192686639 \h </w:instrText>
        </w:r>
        <w:r w:rsidR="003210EF">
          <w:rPr>
            <w:noProof/>
            <w:webHidden/>
          </w:rPr>
        </w:r>
        <w:r w:rsidR="003210EF">
          <w:rPr>
            <w:noProof/>
            <w:webHidden/>
          </w:rPr>
          <w:fldChar w:fldCharType="separate"/>
        </w:r>
        <w:r w:rsidR="003210EF">
          <w:rPr>
            <w:noProof/>
            <w:webHidden/>
          </w:rPr>
          <w:t>11</w:t>
        </w:r>
        <w:r w:rsidR="003210EF">
          <w:rPr>
            <w:noProof/>
            <w:webHidden/>
          </w:rPr>
          <w:fldChar w:fldCharType="end"/>
        </w:r>
      </w:hyperlink>
    </w:p>
    <w:p w14:paraId="3E79B1DA" w14:textId="269DD08C" w:rsidR="003210EF"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40" w:history="1">
        <w:r w:rsidR="003210EF" w:rsidRPr="00AB07E9">
          <w:rPr>
            <w:rStyle w:val="Lienhypertexte"/>
            <w:noProof/>
          </w:rPr>
          <w:t>2.4.3 Démarrer/Clôturer une session de monitoring</w:t>
        </w:r>
        <w:r w:rsidR="003210EF">
          <w:rPr>
            <w:noProof/>
            <w:webHidden/>
          </w:rPr>
          <w:tab/>
        </w:r>
        <w:r w:rsidR="003210EF">
          <w:rPr>
            <w:noProof/>
            <w:webHidden/>
          </w:rPr>
          <w:fldChar w:fldCharType="begin"/>
        </w:r>
        <w:r w:rsidR="003210EF">
          <w:rPr>
            <w:noProof/>
            <w:webHidden/>
          </w:rPr>
          <w:instrText xml:space="preserve"> PAGEREF _Toc192686640 \h </w:instrText>
        </w:r>
        <w:r w:rsidR="003210EF">
          <w:rPr>
            <w:noProof/>
            <w:webHidden/>
          </w:rPr>
        </w:r>
        <w:r w:rsidR="003210EF">
          <w:rPr>
            <w:noProof/>
            <w:webHidden/>
          </w:rPr>
          <w:fldChar w:fldCharType="separate"/>
        </w:r>
        <w:r w:rsidR="003210EF">
          <w:rPr>
            <w:noProof/>
            <w:webHidden/>
          </w:rPr>
          <w:t>12</w:t>
        </w:r>
        <w:r w:rsidR="003210EF">
          <w:rPr>
            <w:noProof/>
            <w:webHidden/>
          </w:rPr>
          <w:fldChar w:fldCharType="end"/>
        </w:r>
      </w:hyperlink>
    </w:p>
    <w:p w14:paraId="5DA8D8DA" w14:textId="18CB5BC1" w:rsidR="003210EF"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41" w:history="1">
        <w:r w:rsidR="003210EF" w:rsidRPr="00AB07E9">
          <w:rPr>
            <w:rStyle w:val="Lienhypertexte"/>
            <w:noProof/>
          </w:rPr>
          <w:t>2.4.4 Manager des éléments à la liste de toutes les ressources</w:t>
        </w:r>
        <w:r w:rsidR="003210EF">
          <w:rPr>
            <w:noProof/>
            <w:webHidden/>
          </w:rPr>
          <w:tab/>
        </w:r>
        <w:r w:rsidR="003210EF">
          <w:rPr>
            <w:noProof/>
            <w:webHidden/>
          </w:rPr>
          <w:fldChar w:fldCharType="begin"/>
        </w:r>
        <w:r w:rsidR="003210EF">
          <w:rPr>
            <w:noProof/>
            <w:webHidden/>
          </w:rPr>
          <w:instrText xml:space="preserve"> PAGEREF _Toc192686641 \h </w:instrText>
        </w:r>
        <w:r w:rsidR="003210EF">
          <w:rPr>
            <w:noProof/>
            <w:webHidden/>
          </w:rPr>
        </w:r>
        <w:r w:rsidR="003210EF">
          <w:rPr>
            <w:noProof/>
            <w:webHidden/>
          </w:rPr>
          <w:fldChar w:fldCharType="separate"/>
        </w:r>
        <w:r w:rsidR="003210EF">
          <w:rPr>
            <w:noProof/>
            <w:webHidden/>
          </w:rPr>
          <w:t>13</w:t>
        </w:r>
        <w:r w:rsidR="003210EF">
          <w:rPr>
            <w:noProof/>
            <w:webHidden/>
          </w:rPr>
          <w:fldChar w:fldCharType="end"/>
        </w:r>
      </w:hyperlink>
    </w:p>
    <w:p w14:paraId="3194092D" w14:textId="215DB601" w:rsidR="003210EF"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42" w:history="1">
        <w:r w:rsidR="003210EF" w:rsidRPr="00AB07E9">
          <w:rPr>
            <w:rStyle w:val="Lienhypertexte"/>
            <w:noProof/>
          </w:rPr>
          <w:t>2.4.5 Manager une sous liste de ressource bannies</w:t>
        </w:r>
        <w:r w:rsidR="003210EF">
          <w:rPr>
            <w:noProof/>
            <w:webHidden/>
          </w:rPr>
          <w:tab/>
        </w:r>
        <w:r w:rsidR="003210EF">
          <w:rPr>
            <w:noProof/>
            <w:webHidden/>
          </w:rPr>
          <w:fldChar w:fldCharType="begin"/>
        </w:r>
        <w:r w:rsidR="003210EF">
          <w:rPr>
            <w:noProof/>
            <w:webHidden/>
          </w:rPr>
          <w:instrText xml:space="preserve"> PAGEREF _Toc192686642 \h </w:instrText>
        </w:r>
        <w:r w:rsidR="003210EF">
          <w:rPr>
            <w:noProof/>
            <w:webHidden/>
          </w:rPr>
        </w:r>
        <w:r w:rsidR="003210EF">
          <w:rPr>
            <w:noProof/>
            <w:webHidden/>
          </w:rPr>
          <w:fldChar w:fldCharType="separate"/>
        </w:r>
        <w:r w:rsidR="003210EF">
          <w:rPr>
            <w:noProof/>
            <w:webHidden/>
          </w:rPr>
          <w:t>14</w:t>
        </w:r>
        <w:r w:rsidR="003210EF">
          <w:rPr>
            <w:noProof/>
            <w:webHidden/>
          </w:rPr>
          <w:fldChar w:fldCharType="end"/>
        </w:r>
      </w:hyperlink>
    </w:p>
    <w:p w14:paraId="1730BEFE" w14:textId="253FFA73" w:rsidR="003210EF"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43" w:history="1">
        <w:r w:rsidR="003210EF" w:rsidRPr="00AB07E9">
          <w:rPr>
            <w:rStyle w:val="Lienhypertexte"/>
            <w:noProof/>
          </w:rPr>
          <w:t>2.4.6 Popup quand un dépassement est détecté (prof)</w:t>
        </w:r>
        <w:r w:rsidR="003210EF">
          <w:rPr>
            <w:noProof/>
            <w:webHidden/>
          </w:rPr>
          <w:tab/>
        </w:r>
        <w:r w:rsidR="003210EF">
          <w:rPr>
            <w:noProof/>
            <w:webHidden/>
          </w:rPr>
          <w:fldChar w:fldCharType="begin"/>
        </w:r>
        <w:r w:rsidR="003210EF">
          <w:rPr>
            <w:noProof/>
            <w:webHidden/>
          </w:rPr>
          <w:instrText xml:space="preserve"> PAGEREF _Toc192686643 \h </w:instrText>
        </w:r>
        <w:r w:rsidR="003210EF">
          <w:rPr>
            <w:noProof/>
            <w:webHidden/>
          </w:rPr>
        </w:r>
        <w:r w:rsidR="003210EF">
          <w:rPr>
            <w:noProof/>
            <w:webHidden/>
          </w:rPr>
          <w:fldChar w:fldCharType="separate"/>
        </w:r>
        <w:r w:rsidR="003210EF">
          <w:rPr>
            <w:noProof/>
            <w:webHidden/>
          </w:rPr>
          <w:t>15</w:t>
        </w:r>
        <w:r w:rsidR="003210EF">
          <w:rPr>
            <w:noProof/>
            <w:webHidden/>
          </w:rPr>
          <w:fldChar w:fldCharType="end"/>
        </w:r>
      </w:hyperlink>
    </w:p>
    <w:p w14:paraId="441BE03A" w14:textId="7C0AEEFF" w:rsidR="003210EF"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44" w:history="1">
        <w:r w:rsidR="003210EF" w:rsidRPr="00AB07E9">
          <w:rPr>
            <w:rStyle w:val="Lienhypertexte"/>
            <w:noProof/>
          </w:rPr>
          <w:t>2.4.7 Afficher le Pc en rouge si un dépassement est découvert dessus</w:t>
        </w:r>
        <w:r w:rsidR="003210EF">
          <w:rPr>
            <w:noProof/>
            <w:webHidden/>
          </w:rPr>
          <w:tab/>
        </w:r>
        <w:r w:rsidR="003210EF">
          <w:rPr>
            <w:noProof/>
            <w:webHidden/>
          </w:rPr>
          <w:fldChar w:fldCharType="begin"/>
        </w:r>
        <w:r w:rsidR="003210EF">
          <w:rPr>
            <w:noProof/>
            <w:webHidden/>
          </w:rPr>
          <w:instrText xml:space="preserve"> PAGEREF _Toc192686644 \h </w:instrText>
        </w:r>
        <w:r w:rsidR="003210EF">
          <w:rPr>
            <w:noProof/>
            <w:webHidden/>
          </w:rPr>
        </w:r>
        <w:r w:rsidR="003210EF">
          <w:rPr>
            <w:noProof/>
            <w:webHidden/>
          </w:rPr>
          <w:fldChar w:fldCharType="separate"/>
        </w:r>
        <w:r w:rsidR="003210EF">
          <w:rPr>
            <w:noProof/>
            <w:webHidden/>
          </w:rPr>
          <w:t>16</w:t>
        </w:r>
        <w:r w:rsidR="003210EF">
          <w:rPr>
            <w:noProof/>
            <w:webHidden/>
          </w:rPr>
          <w:fldChar w:fldCharType="end"/>
        </w:r>
      </w:hyperlink>
    </w:p>
    <w:p w14:paraId="7C75F59F" w14:textId="7365BBFC" w:rsidR="003210EF"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45" w:history="1">
        <w:r w:rsidR="003210EF" w:rsidRPr="00AB07E9">
          <w:rPr>
            <w:rStyle w:val="Lienhypertexte"/>
            <w:noProof/>
          </w:rPr>
          <w:t>2.4.8 Popup quand un dépassement est détecté (élève)</w:t>
        </w:r>
        <w:r w:rsidR="003210EF">
          <w:rPr>
            <w:noProof/>
            <w:webHidden/>
          </w:rPr>
          <w:tab/>
        </w:r>
        <w:r w:rsidR="003210EF">
          <w:rPr>
            <w:noProof/>
            <w:webHidden/>
          </w:rPr>
          <w:fldChar w:fldCharType="begin"/>
        </w:r>
        <w:r w:rsidR="003210EF">
          <w:rPr>
            <w:noProof/>
            <w:webHidden/>
          </w:rPr>
          <w:instrText xml:space="preserve"> PAGEREF _Toc192686645 \h </w:instrText>
        </w:r>
        <w:r w:rsidR="003210EF">
          <w:rPr>
            <w:noProof/>
            <w:webHidden/>
          </w:rPr>
        </w:r>
        <w:r w:rsidR="003210EF">
          <w:rPr>
            <w:noProof/>
            <w:webHidden/>
          </w:rPr>
          <w:fldChar w:fldCharType="separate"/>
        </w:r>
        <w:r w:rsidR="003210EF">
          <w:rPr>
            <w:noProof/>
            <w:webHidden/>
          </w:rPr>
          <w:t>17</w:t>
        </w:r>
        <w:r w:rsidR="003210EF">
          <w:rPr>
            <w:noProof/>
            <w:webHidden/>
          </w:rPr>
          <w:fldChar w:fldCharType="end"/>
        </w:r>
      </w:hyperlink>
    </w:p>
    <w:p w14:paraId="545CCBD2" w14:textId="7518CDA5" w:rsidR="003210EF" w:rsidRDefault="00000000">
      <w:pPr>
        <w:pStyle w:val="Tabledesillustrations"/>
        <w:tabs>
          <w:tab w:val="right" w:leader="dot" w:pos="9060"/>
        </w:tabs>
        <w:rPr>
          <w:rFonts w:asciiTheme="minorHAnsi" w:eastAsiaTheme="minorEastAsia" w:hAnsiTheme="minorHAnsi" w:cstheme="minorBidi"/>
          <w:noProof/>
          <w:kern w:val="2"/>
          <w:sz w:val="22"/>
          <w:szCs w:val="22"/>
          <w:lang w:val="fr-CH" w:eastAsia="fr-CH"/>
          <w14:ligatures w14:val="standardContextual"/>
        </w:rPr>
      </w:pPr>
      <w:hyperlink w:anchor="_Toc192686646" w:history="1">
        <w:r w:rsidR="003210EF" w:rsidRPr="00AB07E9">
          <w:rPr>
            <w:rStyle w:val="Lienhypertexte"/>
            <w:noProof/>
          </w:rPr>
          <w:t>3.8.3 bugs taille texbox</w:t>
        </w:r>
        <w:r w:rsidR="003210EF">
          <w:rPr>
            <w:noProof/>
            <w:webHidden/>
          </w:rPr>
          <w:tab/>
        </w:r>
        <w:r w:rsidR="003210EF">
          <w:rPr>
            <w:noProof/>
            <w:webHidden/>
          </w:rPr>
          <w:fldChar w:fldCharType="begin"/>
        </w:r>
        <w:r w:rsidR="003210EF">
          <w:rPr>
            <w:noProof/>
            <w:webHidden/>
          </w:rPr>
          <w:instrText xml:space="preserve"> PAGEREF _Toc192686646 \h </w:instrText>
        </w:r>
        <w:r w:rsidR="003210EF">
          <w:rPr>
            <w:noProof/>
            <w:webHidden/>
          </w:rPr>
        </w:r>
        <w:r w:rsidR="003210EF">
          <w:rPr>
            <w:noProof/>
            <w:webHidden/>
          </w:rPr>
          <w:fldChar w:fldCharType="separate"/>
        </w:r>
        <w:r w:rsidR="003210EF">
          <w:rPr>
            <w:noProof/>
            <w:webHidden/>
          </w:rPr>
          <w:t>24</w:t>
        </w:r>
        <w:r w:rsidR="003210EF">
          <w:rPr>
            <w:noProof/>
            <w:webHidden/>
          </w:rPr>
          <w:fldChar w:fldCharType="end"/>
        </w:r>
      </w:hyperlink>
    </w:p>
    <w:p w14:paraId="55F107FA" w14:textId="07042942" w:rsidR="00C13EE4" w:rsidRDefault="00C13EE4" w:rsidP="009129A8">
      <w:pPr>
        <w:pStyle w:val="Tabledesillustrations"/>
        <w:tabs>
          <w:tab w:val="right" w:leader="dot" w:pos="9060"/>
        </w:tabs>
      </w:pPr>
      <w:r>
        <w:fldChar w:fldCharType="end"/>
      </w:r>
      <w:r w:rsidR="007C53D3">
        <w:br w:type="page"/>
      </w:r>
    </w:p>
    <w:p w14:paraId="556B8F4C" w14:textId="77777777" w:rsidR="00C13EE4" w:rsidRDefault="00C13EE4" w:rsidP="003F2179"/>
    <w:p w14:paraId="2B33E8A0" w14:textId="77777777" w:rsidR="007C53D3" w:rsidRDefault="007C53D3" w:rsidP="00AE470C">
      <w:pPr>
        <w:pStyle w:val="Titre1"/>
      </w:pPr>
      <w:bookmarkStart w:id="0" w:name="_Toc192686647"/>
      <w:r>
        <w:t>Analyse prél</w:t>
      </w:r>
      <w:r w:rsidR="00AE470C">
        <w:t>i</w:t>
      </w:r>
      <w:r>
        <w:t>minaire</w:t>
      </w:r>
      <w:bookmarkEnd w:id="0"/>
    </w:p>
    <w:p w14:paraId="017003FE" w14:textId="77777777" w:rsidR="00C930E9" w:rsidRPr="00791020" w:rsidRDefault="007C53D3" w:rsidP="007C53D3">
      <w:pPr>
        <w:pStyle w:val="Titre2"/>
        <w:rPr>
          <w:i w:val="0"/>
          <w:iCs/>
        </w:rPr>
      </w:pPr>
      <w:bookmarkStart w:id="1" w:name="_Toc192686648"/>
      <w:r w:rsidRPr="00791020">
        <w:rPr>
          <w:i w:val="0"/>
          <w:iCs/>
        </w:rPr>
        <w:t>Introduction</w:t>
      </w:r>
      <w:bookmarkEnd w:id="1"/>
      <w:r w:rsidR="00C930E9" w:rsidRPr="00791020">
        <w:rPr>
          <w:i w:val="0"/>
          <w:iCs/>
        </w:rPr>
        <w:t xml:space="preserve"> </w:t>
      </w:r>
    </w:p>
    <w:p w14:paraId="4155CDC9" w14:textId="77777777" w:rsidR="00C930E9" w:rsidRDefault="00C930E9"/>
    <w:p w14:paraId="03961B93" w14:textId="5CA05037" w:rsidR="009C28AA" w:rsidRDefault="009C28AA">
      <w:r>
        <w:t>Le but de ce projet est de créer un moyen de monitorer les accès à certaine</w:t>
      </w:r>
      <w:r w:rsidR="0001713C">
        <w:t>s</w:t>
      </w:r>
      <w:r>
        <w:t xml:space="preserve"> ressource</w:t>
      </w:r>
      <w:r w:rsidR="002A7471">
        <w:t>s</w:t>
      </w:r>
      <w:r>
        <w:t xml:space="preserve"> sur les post des élèves.</w:t>
      </w:r>
    </w:p>
    <w:p w14:paraId="07E348E9" w14:textId="77777777" w:rsidR="009C28AA" w:rsidRDefault="009C28AA"/>
    <w:p w14:paraId="44EE7F16" w14:textId="6CA06869" w:rsidR="009C28AA" w:rsidRDefault="009C28AA">
      <w:r>
        <w:t>Lors d’un test ou un travail le prof va pouvoir définir une liste de ressource interdites (site web, app, fichiers).</w:t>
      </w:r>
    </w:p>
    <w:p w14:paraId="1FC14B82" w14:textId="77777777" w:rsidR="009C28AA" w:rsidRDefault="009C28AA"/>
    <w:p w14:paraId="27D2E3E3" w14:textId="691FC5EE" w:rsidR="006E2C58" w:rsidRPr="0058071C" w:rsidRDefault="009C28AA" w:rsidP="006E2C58">
      <w:r>
        <w:t>Si durant la durée du test ou d</w:t>
      </w:r>
      <w:r w:rsidR="00516D84">
        <w:t>u travail un élève outrepasse les limitations, il en sera notifié et le prof aussi sans que rien se passe. Le but est seulement de vérifier ce qui se passe et non de l’empêcher</w:t>
      </w:r>
      <w:r w:rsidR="00124FC6">
        <w:t>.</w:t>
      </w:r>
    </w:p>
    <w:p w14:paraId="607D30F6" w14:textId="77777777" w:rsidR="006E2C58" w:rsidRDefault="006E2C58" w:rsidP="007C53D3">
      <w:pPr>
        <w:pStyle w:val="Titre2"/>
        <w:rPr>
          <w:i w:val="0"/>
          <w:iCs/>
        </w:rPr>
      </w:pPr>
      <w:bookmarkStart w:id="2" w:name="_Toc192686649"/>
      <w:r w:rsidRPr="00791020">
        <w:rPr>
          <w:i w:val="0"/>
          <w:iCs/>
        </w:rPr>
        <w:t>Objectifs</w:t>
      </w:r>
      <w:bookmarkEnd w:id="2"/>
    </w:p>
    <w:p w14:paraId="208B0719" w14:textId="77777777" w:rsidR="00A911C4" w:rsidRDefault="00A911C4" w:rsidP="00A911C4"/>
    <w:p w14:paraId="50856D21" w14:textId="76C8D8CE" w:rsidR="00A911C4" w:rsidRDefault="00A911C4" w:rsidP="00A911C4">
      <w:pPr>
        <w:rPr>
          <w:sz w:val="28"/>
          <w:szCs w:val="22"/>
          <w:u w:val="single"/>
        </w:rPr>
      </w:pPr>
      <w:r w:rsidRPr="00A911C4">
        <w:rPr>
          <w:sz w:val="28"/>
          <w:szCs w:val="22"/>
          <w:u w:val="single"/>
        </w:rPr>
        <w:t>Objectifs de formation :</w:t>
      </w:r>
    </w:p>
    <w:p w14:paraId="0F68F472" w14:textId="77777777" w:rsidR="00A911C4" w:rsidRDefault="00A911C4" w:rsidP="00A911C4">
      <w:pPr>
        <w:rPr>
          <w:u w:val="single"/>
        </w:rPr>
      </w:pPr>
    </w:p>
    <w:p w14:paraId="26A5D37D" w14:textId="2B91D0F9" w:rsidR="00A911C4" w:rsidRDefault="00A911C4" w:rsidP="00A911C4">
      <w:r w:rsidRPr="00A911C4">
        <w:t>Le but</w:t>
      </w:r>
      <w:r>
        <w:t xml:space="preserve"> de ce projet est de se préparer au TPI, se remettre dans le bain du fonctionnement des projet et de prendre connaissance de la grille d’évaluation du TPI.</w:t>
      </w:r>
    </w:p>
    <w:p w14:paraId="7A5A8A20" w14:textId="77777777" w:rsidR="00A911C4" w:rsidRDefault="00A911C4" w:rsidP="00A911C4"/>
    <w:p w14:paraId="0F86103D" w14:textId="6FDA6704" w:rsidR="00A911C4" w:rsidRDefault="00A911C4" w:rsidP="00A911C4">
      <w:pPr>
        <w:rPr>
          <w:sz w:val="28"/>
          <w:szCs w:val="22"/>
          <w:u w:val="single"/>
        </w:rPr>
      </w:pPr>
      <w:r w:rsidRPr="00A911C4">
        <w:rPr>
          <w:sz w:val="28"/>
          <w:szCs w:val="22"/>
          <w:u w:val="single"/>
        </w:rPr>
        <w:t>Objectifs d</w:t>
      </w:r>
      <w:r>
        <w:rPr>
          <w:sz w:val="28"/>
          <w:szCs w:val="22"/>
          <w:u w:val="single"/>
        </w:rPr>
        <w:t xml:space="preserve">u </w:t>
      </w:r>
      <w:r w:rsidR="00D103F5">
        <w:rPr>
          <w:sz w:val="28"/>
          <w:szCs w:val="22"/>
          <w:u w:val="single"/>
        </w:rPr>
        <w:t>produit</w:t>
      </w:r>
      <w:r w:rsidR="00D103F5" w:rsidRPr="00A911C4">
        <w:rPr>
          <w:sz w:val="28"/>
          <w:szCs w:val="22"/>
          <w:u w:val="single"/>
        </w:rPr>
        <w:t xml:space="preserve"> :</w:t>
      </w:r>
    </w:p>
    <w:p w14:paraId="70035AB2" w14:textId="77777777" w:rsidR="00A911C4" w:rsidRPr="00A911C4" w:rsidRDefault="00A911C4" w:rsidP="00A911C4"/>
    <w:p w14:paraId="00C3A972" w14:textId="534E5806" w:rsidR="00A911C4" w:rsidRDefault="0064024F" w:rsidP="00A911C4">
      <w:r>
        <w:t>Le but du produit est de pouvoir créer une liste de ressource interdites, de lancer une vérification sur ces ressource interdite.</w:t>
      </w:r>
    </w:p>
    <w:p w14:paraId="3895B1F4" w14:textId="0C9C3671" w:rsidR="00D63D22" w:rsidRDefault="0064024F" w:rsidP="001623F1">
      <w:r>
        <w:t>D’être informé si une de ces ressources est utilisée (notifications des deux côtés : prof et élève)</w:t>
      </w:r>
    </w:p>
    <w:p w14:paraId="3390CACF" w14:textId="77777777" w:rsidR="00AD0243" w:rsidRDefault="00AD0243" w:rsidP="001623F1">
      <w:pPr>
        <w:rPr>
          <w:i/>
          <w:iCs/>
          <w:szCs w:val="14"/>
        </w:rPr>
      </w:pPr>
    </w:p>
    <w:p w14:paraId="61D8A319" w14:textId="77777777" w:rsidR="00D63D22" w:rsidRPr="006E2C58" w:rsidRDefault="00D63D22" w:rsidP="007C53D3">
      <w:pPr>
        <w:rPr>
          <w:i/>
          <w:iCs/>
          <w:szCs w:val="14"/>
        </w:rPr>
      </w:pPr>
    </w:p>
    <w:p w14:paraId="4966E930" w14:textId="7FCDB4D8" w:rsidR="007C53D3" w:rsidRDefault="239DB570" w:rsidP="00D63D22">
      <w:pPr>
        <w:pStyle w:val="Titre2"/>
        <w:rPr>
          <w:i w:val="0"/>
        </w:rPr>
      </w:pPr>
      <w:bookmarkStart w:id="3" w:name="_Toc192686650"/>
      <w:r w:rsidRPr="00D63D22">
        <w:rPr>
          <w:i w:val="0"/>
        </w:rPr>
        <w:t>Gestion de projet</w:t>
      </w:r>
      <w:bookmarkEnd w:id="3"/>
    </w:p>
    <w:p w14:paraId="29F0E0D6" w14:textId="77777777" w:rsidR="00E22E7E" w:rsidRPr="00E22E7E" w:rsidRDefault="00E22E7E" w:rsidP="00E22E7E"/>
    <w:p w14:paraId="2D9575D7" w14:textId="59D6793E" w:rsidR="00E22E7E" w:rsidRPr="00ED7543" w:rsidRDefault="00E22E7E" w:rsidP="00842C41">
      <w:pPr>
        <w:rPr>
          <w:bCs/>
          <w:iCs/>
        </w:rPr>
      </w:pPr>
      <w:r>
        <w:rPr>
          <w:bCs/>
          <w:iCs/>
        </w:rPr>
        <w:t xml:space="preserve">Gestion du projet avec </w:t>
      </w:r>
      <w:r w:rsidR="00842C41" w:rsidRPr="00ED7543">
        <w:rPr>
          <w:bCs/>
          <w:iCs/>
        </w:rPr>
        <w:t>IceScrum</w:t>
      </w:r>
      <w:r>
        <w:rPr>
          <w:bCs/>
          <w:iCs/>
        </w:rPr>
        <w:t>. Donc le projet sera un projet agile.</w:t>
      </w:r>
    </w:p>
    <w:p w14:paraId="023B54FC" w14:textId="05FC5210" w:rsidR="00AD0243" w:rsidRDefault="00E22E7E" w:rsidP="00842C41">
      <w:pPr>
        <w:rPr>
          <w:bCs/>
          <w:iCs/>
        </w:rPr>
      </w:pPr>
      <w:r>
        <w:rPr>
          <w:bCs/>
          <w:iCs/>
        </w:rPr>
        <w:t>Il sera séparé en</w:t>
      </w:r>
      <w:r w:rsidR="00ED7543" w:rsidRPr="00ED7543">
        <w:rPr>
          <w:bCs/>
          <w:iCs/>
        </w:rPr>
        <w:t xml:space="preserve"> sprints de 2 semaine</w:t>
      </w:r>
      <w:r>
        <w:rPr>
          <w:bCs/>
          <w:iCs/>
        </w:rPr>
        <w:t>s, 3 au total.</w:t>
      </w:r>
    </w:p>
    <w:p w14:paraId="01FE0B22" w14:textId="4E3B3F54" w:rsidR="00E22E7E" w:rsidRDefault="00E22E7E" w:rsidP="00842C41">
      <w:pPr>
        <w:rPr>
          <w:bCs/>
          <w:iCs/>
        </w:rPr>
      </w:pPr>
      <w:r>
        <w:rPr>
          <w:bCs/>
          <w:iCs/>
        </w:rPr>
        <w:t>Les sprints reviews seront faite avec le project owner (le chef de projet)</w:t>
      </w:r>
      <w:r w:rsidR="00FD6F1D">
        <w:rPr>
          <w:bCs/>
          <w:iCs/>
        </w:rPr>
        <w:t>, Monsieur Xavier Carrel</w:t>
      </w:r>
      <w:r>
        <w:rPr>
          <w:bCs/>
          <w:iCs/>
        </w:rPr>
        <w:t>.</w:t>
      </w:r>
    </w:p>
    <w:p w14:paraId="1383D199" w14:textId="1965B9FD" w:rsidR="00FB5D27" w:rsidRDefault="00FB5D27" w:rsidP="00842C41">
      <w:pPr>
        <w:rPr>
          <w:bCs/>
          <w:iCs/>
        </w:rPr>
      </w:pPr>
      <w:r>
        <w:rPr>
          <w:bCs/>
          <w:iCs/>
        </w:rPr>
        <w:t>Il y a un projet similaire en cours mais avec d’autre technologies et de</w:t>
      </w:r>
      <w:r w:rsidR="0011471D">
        <w:rPr>
          <w:bCs/>
          <w:iCs/>
        </w:rPr>
        <w:t>s</w:t>
      </w:r>
      <w:r>
        <w:rPr>
          <w:bCs/>
          <w:iCs/>
        </w:rPr>
        <w:t xml:space="preserve"> petits changement</w:t>
      </w:r>
      <w:r w:rsidR="000C216B">
        <w:rPr>
          <w:bCs/>
          <w:iCs/>
        </w:rPr>
        <w:t>s</w:t>
      </w:r>
      <w:r>
        <w:rPr>
          <w:bCs/>
          <w:iCs/>
        </w:rPr>
        <w:t xml:space="preserve"> sur la gestion de certains points, les listes de ressources bannies par exemple</w:t>
      </w:r>
    </w:p>
    <w:p w14:paraId="611B8F1F" w14:textId="77777777" w:rsidR="00E22E7E" w:rsidRDefault="00E22E7E" w:rsidP="00842C41">
      <w:pPr>
        <w:rPr>
          <w:bCs/>
          <w:iCs/>
        </w:rPr>
      </w:pPr>
    </w:p>
    <w:p w14:paraId="5378EA3A" w14:textId="11B575B2" w:rsidR="00E22E7E" w:rsidRDefault="00E22E7E" w:rsidP="00842C41">
      <w:pPr>
        <w:rPr>
          <w:bCs/>
          <w:iCs/>
        </w:rPr>
      </w:pPr>
      <w:r>
        <w:rPr>
          <w:bCs/>
          <w:iCs/>
        </w:rPr>
        <w:t>Des user stories sont attachée à chaque sprint.</w:t>
      </w:r>
    </w:p>
    <w:p w14:paraId="7656EA18" w14:textId="77777777" w:rsidR="00F465AC" w:rsidRDefault="00F465AC" w:rsidP="00842C41">
      <w:pPr>
        <w:rPr>
          <w:bCs/>
          <w:iCs/>
        </w:rPr>
      </w:pPr>
    </w:p>
    <w:p w14:paraId="112628BA" w14:textId="035D8EC4" w:rsidR="00F465AC" w:rsidRDefault="00F465AC" w:rsidP="00842C41">
      <w:pPr>
        <w:rPr>
          <w:bCs/>
          <w:iCs/>
        </w:rPr>
      </w:pPr>
      <w:r>
        <w:rPr>
          <w:bCs/>
          <w:iCs/>
        </w:rPr>
        <w:t xml:space="preserve">À chaque début de journée je </w:t>
      </w:r>
      <w:r w:rsidR="005D6702">
        <w:rPr>
          <w:bCs/>
          <w:iCs/>
        </w:rPr>
        <w:t>fais</w:t>
      </w:r>
      <w:r>
        <w:rPr>
          <w:bCs/>
          <w:iCs/>
        </w:rPr>
        <w:t xml:space="preserve"> </w:t>
      </w:r>
      <w:proofErr w:type="gramStart"/>
      <w:r>
        <w:rPr>
          <w:bCs/>
          <w:iCs/>
        </w:rPr>
        <w:t>un Meeting</w:t>
      </w:r>
      <w:proofErr w:type="gramEnd"/>
      <w:r w:rsidR="002F039C">
        <w:rPr>
          <w:bCs/>
          <w:iCs/>
        </w:rPr>
        <w:t>.</w:t>
      </w:r>
    </w:p>
    <w:p w14:paraId="62D761F4" w14:textId="77777777" w:rsidR="00AD0243" w:rsidRDefault="00AD0243">
      <w:pPr>
        <w:rPr>
          <w:bCs/>
          <w:iCs/>
        </w:rPr>
      </w:pPr>
      <w:r>
        <w:rPr>
          <w:bCs/>
          <w:iCs/>
        </w:rPr>
        <w:br w:type="page"/>
      </w:r>
    </w:p>
    <w:p w14:paraId="3AE7B31F" w14:textId="77777777" w:rsidR="00ED7543" w:rsidRPr="00ED7543" w:rsidRDefault="00ED7543" w:rsidP="00842C41">
      <w:pPr>
        <w:rPr>
          <w:bCs/>
          <w:iCs/>
        </w:rPr>
      </w:pPr>
    </w:p>
    <w:p w14:paraId="1DAF0F54" w14:textId="790E06E1" w:rsidR="00DB6B0C" w:rsidRDefault="007C53D3" w:rsidP="00E57C70">
      <w:pPr>
        <w:pStyle w:val="Titre2"/>
        <w:rPr>
          <w:i w:val="0"/>
        </w:rPr>
      </w:pPr>
      <w:bookmarkStart w:id="4" w:name="_Toc192686651"/>
      <w:r w:rsidRPr="085619D6">
        <w:rPr>
          <w:i w:val="0"/>
        </w:rPr>
        <w:t>Planification</w:t>
      </w:r>
      <w:r w:rsidR="00E63311" w:rsidRPr="085619D6">
        <w:rPr>
          <w:i w:val="0"/>
        </w:rPr>
        <w:t xml:space="preserve"> initiale</w:t>
      </w:r>
      <w:bookmarkEnd w:id="4"/>
    </w:p>
    <w:p w14:paraId="489F6443" w14:textId="77777777" w:rsidR="00AD0243" w:rsidRPr="00AD0243" w:rsidRDefault="00AD0243" w:rsidP="00AD0243"/>
    <w:tbl>
      <w:tblPr>
        <w:tblW w:w="10164" w:type="dxa"/>
        <w:tblInd w:w="-549" w:type="dxa"/>
        <w:tblCellMar>
          <w:left w:w="70" w:type="dxa"/>
          <w:right w:w="70" w:type="dxa"/>
        </w:tblCellMar>
        <w:tblLook w:val="04A0" w:firstRow="1" w:lastRow="0" w:firstColumn="1" w:lastColumn="0" w:noHBand="0" w:noVBand="1"/>
      </w:tblPr>
      <w:tblGrid>
        <w:gridCol w:w="1182"/>
        <w:gridCol w:w="1182"/>
        <w:gridCol w:w="780"/>
        <w:gridCol w:w="780"/>
        <w:gridCol w:w="780"/>
        <w:gridCol w:w="780"/>
        <w:gridCol w:w="780"/>
        <w:gridCol w:w="780"/>
        <w:gridCol w:w="780"/>
        <w:gridCol w:w="780"/>
        <w:gridCol w:w="780"/>
        <w:gridCol w:w="780"/>
      </w:tblGrid>
      <w:tr w:rsidR="00192D7D" w:rsidRPr="00192D7D" w14:paraId="0C089F5C" w14:textId="77777777" w:rsidTr="00D801CE">
        <w:trPr>
          <w:trHeight w:val="300"/>
        </w:trPr>
        <w:tc>
          <w:tcPr>
            <w:tcW w:w="1182" w:type="dxa"/>
            <w:tcBorders>
              <w:top w:val="nil"/>
              <w:left w:val="nil"/>
              <w:bottom w:val="nil"/>
              <w:right w:val="nil"/>
            </w:tcBorders>
            <w:shd w:val="clear" w:color="auto" w:fill="auto"/>
            <w:noWrap/>
            <w:vAlign w:val="bottom"/>
            <w:hideMark/>
          </w:tcPr>
          <w:p w14:paraId="45599897" w14:textId="77777777" w:rsidR="00192D7D" w:rsidRPr="00192D7D" w:rsidRDefault="00192D7D" w:rsidP="00192D7D">
            <w:pPr>
              <w:rPr>
                <w:rFonts w:ascii="Times New Roman" w:hAnsi="Times New Roman"/>
                <w:sz w:val="20"/>
                <w:szCs w:val="24"/>
                <w:lang w:val="fr-CH" w:eastAsia="fr-CH"/>
              </w:rPr>
            </w:pPr>
          </w:p>
        </w:tc>
        <w:tc>
          <w:tcPr>
            <w:tcW w:w="1182" w:type="dxa"/>
            <w:tcBorders>
              <w:top w:val="nil"/>
              <w:left w:val="nil"/>
              <w:bottom w:val="nil"/>
              <w:right w:val="nil"/>
            </w:tcBorders>
            <w:shd w:val="clear" w:color="auto" w:fill="auto"/>
            <w:noWrap/>
            <w:vAlign w:val="bottom"/>
            <w:hideMark/>
          </w:tcPr>
          <w:p w14:paraId="193FBE89" w14:textId="77777777" w:rsidR="00192D7D" w:rsidRPr="00192D7D" w:rsidRDefault="00192D7D" w:rsidP="00192D7D">
            <w:pPr>
              <w:rPr>
                <w:rFonts w:ascii="Times New Roman" w:hAnsi="Times New Roman"/>
                <w:sz w:val="20"/>
                <w:lang w:val="fr-CH" w:eastAsia="fr-CH"/>
              </w:rPr>
            </w:pPr>
          </w:p>
        </w:tc>
        <w:tc>
          <w:tcPr>
            <w:tcW w:w="7800" w:type="dxa"/>
            <w:gridSpan w:val="10"/>
            <w:vMerge w:val="restart"/>
            <w:tcBorders>
              <w:top w:val="single" w:sz="8" w:space="0" w:color="auto"/>
              <w:left w:val="single" w:sz="8" w:space="0" w:color="auto"/>
              <w:bottom w:val="single" w:sz="8" w:space="0" w:color="000000"/>
              <w:right w:val="single" w:sz="8" w:space="0" w:color="000000"/>
            </w:tcBorders>
            <w:shd w:val="clear" w:color="000000" w:fill="BFBFBF"/>
            <w:noWrap/>
            <w:vAlign w:val="center"/>
            <w:hideMark/>
          </w:tcPr>
          <w:p w14:paraId="3D7D53E7" w14:textId="77777777" w:rsidR="00192D7D" w:rsidRP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Sprint 1</w:t>
            </w:r>
          </w:p>
        </w:tc>
      </w:tr>
      <w:tr w:rsidR="00192D7D" w:rsidRPr="00192D7D" w14:paraId="0984B409" w14:textId="77777777" w:rsidTr="00D801CE">
        <w:trPr>
          <w:trHeight w:val="315"/>
        </w:trPr>
        <w:tc>
          <w:tcPr>
            <w:tcW w:w="1182" w:type="dxa"/>
            <w:tcBorders>
              <w:top w:val="nil"/>
              <w:left w:val="nil"/>
              <w:bottom w:val="nil"/>
              <w:right w:val="nil"/>
            </w:tcBorders>
            <w:shd w:val="clear" w:color="auto" w:fill="auto"/>
            <w:noWrap/>
            <w:vAlign w:val="bottom"/>
            <w:hideMark/>
          </w:tcPr>
          <w:p w14:paraId="41D6491D" w14:textId="77777777" w:rsidR="00192D7D" w:rsidRPr="00192D7D" w:rsidRDefault="00192D7D" w:rsidP="00192D7D">
            <w:pPr>
              <w:jc w:val="center"/>
              <w:rPr>
                <w:rFonts w:ascii="Calibri" w:hAnsi="Calibri" w:cs="Calibri"/>
                <w:color w:val="000000"/>
                <w:sz w:val="22"/>
                <w:szCs w:val="22"/>
                <w:lang w:val="fr-CH" w:eastAsia="fr-CH"/>
              </w:rPr>
            </w:pPr>
          </w:p>
        </w:tc>
        <w:tc>
          <w:tcPr>
            <w:tcW w:w="1182" w:type="dxa"/>
            <w:tcBorders>
              <w:top w:val="nil"/>
              <w:left w:val="nil"/>
              <w:bottom w:val="nil"/>
              <w:right w:val="nil"/>
            </w:tcBorders>
            <w:shd w:val="clear" w:color="auto" w:fill="auto"/>
            <w:noWrap/>
            <w:vAlign w:val="bottom"/>
            <w:hideMark/>
          </w:tcPr>
          <w:p w14:paraId="54BFBC52" w14:textId="77777777" w:rsidR="00192D7D" w:rsidRPr="00192D7D" w:rsidRDefault="00192D7D" w:rsidP="00192D7D">
            <w:pPr>
              <w:rPr>
                <w:rFonts w:ascii="Times New Roman" w:hAnsi="Times New Roman"/>
                <w:sz w:val="20"/>
                <w:lang w:val="fr-CH" w:eastAsia="fr-CH"/>
              </w:rPr>
            </w:pPr>
          </w:p>
        </w:tc>
        <w:tc>
          <w:tcPr>
            <w:tcW w:w="7800" w:type="dxa"/>
            <w:gridSpan w:val="10"/>
            <w:vMerge/>
            <w:tcBorders>
              <w:top w:val="nil"/>
              <w:left w:val="nil"/>
              <w:bottom w:val="nil"/>
              <w:right w:val="nil"/>
            </w:tcBorders>
            <w:vAlign w:val="center"/>
            <w:hideMark/>
          </w:tcPr>
          <w:p w14:paraId="5AA86703" w14:textId="77777777" w:rsidR="00192D7D" w:rsidRPr="00192D7D" w:rsidRDefault="00192D7D" w:rsidP="00192D7D">
            <w:pPr>
              <w:rPr>
                <w:rFonts w:ascii="Calibri" w:hAnsi="Calibri" w:cs="Calibri"/>
                <w:color w:val="000000"/>
                <w:sz w:val="22"/>
                <w:szCs w:val="22"/>
                <w:lang w:val="fr-CH" w:eastAsia="fr-CH"/>
              </w:rPr>
            </w:pPr>
          </w:p>
        </w:tc>
      </w:tr>
      <w:tr w:rsidR="00192D7D" w:rsidRPr="00192D7D" w14:paraId="1DB502AF" w14:textId="77777777" w:rsidTr="00D801CE">
        <w:trPr>
          <w:trHeight w:val="315"/>
        </w:trPr>
        <w:tc>
          <w:tcPr>
            <w:tcW w:w="2364" w:type="dxa"/>
            <w:gridSpan w:val="2"/>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34D90D35" w14:textId="77777777" w:rsid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27.01.2024 -&gt; 07.02.2024</w:t>
            </w:r>
          </w:p>
          <w:p w14:paraId="42FB7DDC" w14:textId="77777777" w:rsidR="00BA71F1" w:rsidRPr="00192D7D" w:rsidRDefault="00BA71F1" w:rsidP="00192D7D">
            <w:pPr>
              <w:jc w:val="center"/>
              <w:rPr>
                <w:rFonts w:ascii="Calibri" w:hAnsi="Calibri" w:cs="Calibri"/>
                <w:color w:val="000000"/>
                <w:sz w:val="22"/>
                <w:szCs w:val="22"/>
                <w:lang w:val="fr-CH" w:eastAsia="fr-CH"/>
              </w:rPr>
            </w:pPr>
          </w:p>
        </w:tc>
        <w:tc>
          <w:tcPr>
            <w:tcW w:w="780" w:type="dxa"/>
            <w:tcBorders>
              <w:top w:val="nil"/>
              <w:left w:val="nil"/>
              <w:bottom w:val="nil"/>
              <w:right w:val="nil"/>
            </w:tcBorders>
            <w:shd w:val="clear" w:color="auto" w:fill="auto"/>
            <w:noWrap/>
            <w:vAlign w:val="bottom"/>
            <w:hideMark/>
          </w:tcPr>
          <w:p w14:paraId="45182A6D"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4B2078B4"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37C37AD1"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614B6D34"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25A95675"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6C6695ED"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3692939E"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3035EB3E"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1F8E7102"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single" w:sz="8" w:space="0" w:color="auto"/>
            </w:tcBorders>
            <w:shd w:val="clear" w:color="auto" w:fill="auto"/>
            <w:noWrap/>
            <w:vAlign w:val="bottom"/>
            <w:hideMark/>
          </w:tcPr>
          <w:p w14:paraId="36921825"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28AA28E0" w14:textId="77777777" w:rsidTr="00D801CE">
        <w:trPr>
          <w:trHeight w:val="315"/>
        </w:trPr>
        <w:tc>
          <w:tcPr>
            <w:tcW w:w="2364" w:type="dxa"/>
            <w:gridSpan w:val="2"/>
            <w:vMerge/>
            <w:tcBorders>
              <w:top w:val="single" w:sz="8" w:space="0" w:color="auto"/>
              <w:left w:val="single" w:sz="8" w:space="0" w:color="auto"/>
              <w:bottom w:val="single" w:sz="8" w:space="0" w:color="000000"/>
              <w:right w:val="single" w:sz="8" w:space="0" w:color="000000"/>
            </w:tcBorders>
            <w:vAlign w:val="center"/>
            <w:hideMark/>
          </w:tcPr>
          <w:p w14:paraId="4434B2BD"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nil"/>
            </w:tcBorders>
            <w:shd w:val="clear" w:color="auto" w:fill="auto"/>
            <w:noWrap/>
            <w:vAlign w:val="bottom"/>
            <w:hideMark/>
          </w:tcPr>
          <w:p w14:paraId="34B9DB38"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val="restart"/>
            <w:tcBorders>
              <w:top w:val="single" w:sz="8" w:space="0" w:color="auto"/>
              <w:left w:val="single" w:sz="8" w:space="0" w:color="auto"/>
              <w:bottom w:val="single" w:sz="8" w:space="0" w:color="000000"/>
              <w:right w:val="single" w:sz="8" w:space="0" w:color="000000"/>
            </w:tcBorders>
            <w:shd w:val="clear" w:color="000000" w:fill="FFF2CC"/>
            <w:noWrap/>
            <w:vAlign w:val="center"/>
            <w:hideMark/>
          </w:tcPr>
          <w:p w14:paraId="591BD606" w14:textId="345F10E3" w:rsidR="00192D7D" w:rsidRP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xml:space="preserve">Etablir la connexion </w:t>
            </w:r>
            <w:r w:rsidR="00700724">
              <w:rPr>
                <w:rFonts w:ascii="Calibri" w:hAnsi="Calibri" w:cs="Calibri"/>
                <w:color w:val="000000"/>
                <w:sz w:val="22"/>
                <w:szCs w:val="22"/>
                <w:lang w:val="fr-CH" w:eastAsia="fr-CH"/>
              </w:rPr>
              <w:t>gRPC</w:t>
            </w:r>
            <w:r w:rsidRPr="00192D7D">
              <w:rPr>
                <w:rFonts w:ascii="Calibri" w:hAnsi="Calibri" w:cs="Calibri"/>
                <w:color w:val="000000"/>
                <w:sz w:val="22"/>
                <w:szCs w:val="22"/>
                <w:lang w:val="fr-CH" w:eastAsia="fr-CH"/>
              </w:rPr>
              <w:t xml:space="preserve"> entre les clients (prof et élève)</w:t>
            </w:r>
          </w:p>
        </w:tc>
        <w:tc>
          <w:tcPr>
            <w:tcW w:w="780" w:type="dxa"/>
            <w:tcBorders>
              <w:top w:val="nil"/>
              <w:left w:val="nil"/>
              <w:bottom w:val="nil"/>
              <w:right w:val="single" w:sz="8" w:space="0" w:color="auto"/>
            </w:tcBorders>
            <w:shd w:val="clear" w:color="auto" w:fill="auto"/>
            <w:noWrap/>
            <w:vAlign w:val="bottom"/>
            <w:hideMark/>
          </w:tcPr>
          <w:p w14:paraId="1BEE867D"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2ECF6321" w14:textId="77777777" w:rsidTr="00D801CE">
        <w:trPr>
          <w:trHeight w:val="315"/>
        </w:trPr>
        <w:tc>
          <w:tcPr>
            <w:tcW w:w="1182" w:type="dxa"/>
            <w:tcBorders>
              <w:top w:val="nil"/>
              <w:left w:val="single" w:sz="8" w:space="0" w:color="auto"/>
              <w:bottom w:val="nil"/>
              <w:right w:val="nil"/>
            </w:tcBorders>
            <w:shd w:val="clear" w:color="auto" w:fill="auto"/>
            <w:noWrap/>
            <w:vAlign w:val="bottom"/>
            <w:hideMark/>
          </w:tcPr>
          <w:p w14:paraId="22EEED72"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1182" w:type="dxa"/>
            <w:tcBorders>
              <w:top w:val="nil"/>
              <w:left w:val="nil"/>
              <w:bottom w:val="nil"/>
              <w:right w:val="single" w:sz="8" w:space="0" w:color="auto"/>
            </w:tcBorders>
            <w:shd w:val="clear" w:color="auto" w:fill="auto"/>
            <w:noWrap/>
            <w:vAlign w:val="bottom"/>
            <w:hideMark/>
          </w:tcPr>
          <w:p w14:paraId="4318009C"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0ADC447B"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tcBorders>
              <w:top w:val="nil"/>
              <w:left w:val="nil"/>
              <w:bottom w:val="nil"/>
              <w:right w:val="nil"/>
            </w:tcBorders>
            <w:vAlign w:val="center"/>
            <w:hideMark/>
          </w:tcPr>
          <w:p w14:paraId="3F3BD410"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single" w:sz="8" w:space="0" w:color="auto"/>
            </w:tcBorders>
            <w:shd w:val="clear" w:color="auto" w:fill="auto"/>
            <w:noWrap/>
            <w:vAlign w:val="bottom"/>
            <w:hideMark/>
          </w:tcPr>
          <w:p w14:paraId="7543382F"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6758E19C" w14:textId="77777777" w:rsidTr="00D801CE">
        <w:trPr>
          <w:trHeight w:val="315"/>
        </w:trPr>
        <w:tc>
          <w:tcPr>
            <w:tcW w:w="2364" w:type="dxa"/>
            <w:gridSpan w:val="2"/>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651AACCC" w14:textId="69AC567A" w:rsidR="00192D7D" w:rsidRPr="00192D7D" w:rsidRDefault="00F43E01"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xml:space="preserve">Semaine </w:t>
            </w:r>
            <w:r w:rsidR="00192D7D" w:rsidRPr="00192D7D">
              <w:rPr>
                <w:rFonts w:ascii="Calibri" w:hAnsi="Calibri" w:cs="Calibri"/>
                <w:color w:val="000000"/>
                <w:sz w:val="22"/>
                <w:szCs w:val="22"/>
                <w:lang w:val="fr-CH" w:eastAsia="fr-CH"/>
              </w:rPr>
              <w:t>5-&gt;6</w:t>
            </w:r>
          </w:p>
        </w:tc>
        <w:tc>
          <w:tcPr>
            <w:tcW w:w="780" w:type="dxa"/>
            <w:tcBorders>
              <w:top w:val="nil"/>
              <w:left w:val="nil"/>
              <w:bottom w:val="nil"/>
              <w:right w:val="nil"/>
            </w:tcBorders>
            <w:shd w:val="clear" w:color="auto" w:fill="auto"/>
            <w:noWrap/>
            <w:vAlign w:val="bottom"/>
            <w:hideMark/>
          </w:tcPr>
          <w:p w14:paraId="4B63F6B5"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54FC6D79"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nil"/>
            </w:tcBorders>
            <w:shd w:val="clear" w:color="auto" w:fill="auto"/>
            <w:noWrap/>
            <w:vAlign w:val="bottom"/>
            <w:hideMark/>
          </w:tcPr>
          <w:p w14:paraId="73008E20"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7759534A"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38DD2CDA"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180E817D"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7F8A4729"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76D8FD48"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7D79AA10"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single" w:sz="8" w:space="0" w:color="auto"/>
            </w:tcBorders>
            <w:shd w:val="clear" w:color="auto" w:fill="auto"/>
            <w:noWrap/>
            <w:vAlign w:val="bottom"/>
            <w:hideMark/>
          </w:tcPr>
          <w:p w14:paraId="3F7E3235"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0528888D" w14:textId="77777777" w:rsidTr="00D801CE">
        <w:trPr>
          <w:trHeight w:val="315"/>
        </w:trPr>
        <w:tc>
          <w:tcPr>
            <w:tcW w:w="2364" w:type="dxa"/>
            <w:gridSpan w:val="2"/>
            <w:vMerge/>
            <w:tcBorders>
              <w:top w:val="single" w:sz="8" w:space="0" w:color="auto"/>
              <w:left w:val="single" w:sz="8" w:space="0" w:color="auto"/>
              <w:bottom w:val="single" w:sz="8" w:space="0" w:color="000000"/>
              <w:right w:val="single" w:sz="8" w:space="0" w:color="000000"/>
            </w:tcBorders>
            <w:vAlign w:val="center"/>
            <w:hideMark/>
          </w:tcPr>
          <w:p w14:paraId="57D40D04"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nil"/>
            </w:tcBorders>
            <w:shd w:val="clear" w:color="auto" w:fill="auto"/>
            <w:noWrap/>
            <w:vAlign w:val="bottom"/>
            <w:hideMark/>
          </w:tcPr>
          <w:p w14:paraId="7D042924"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val="restart"/>
            <w:tcBorders>
              <w:top w:val="single" w:sz="8" w:space="0" w:color="auto"/>
              <w:left w:val="single" w:sz="8" w:space="0" w:color="auto"/>
              <w:bottom w:val="single" w:sz="8" w:space="0" w:color="000000"/>
              <w:right w:val="single" w:sz="8" w:space="0" w:color="000000"/>
            </w:tcBorders>
            <w:shd w:val="clear" w:color="000000" w:fill="FFE699"/>
            <w:noWrap/>
            <w:vAlign w:val="center"/>
            <w:hideMark/>
          </w:tcPr>
          <w:p w14:paraId="23AB505A" w14:textId="77777777" w:rsidR="00192D7D" w:rsidRPr="00192D7D" w:rsidRDefault="00192D7D" w:rsidP="00192D7D">
            <w:pPr>
              <w:jc w:val="center"/>
              <w:rPr>
                <w:rFonts w:ascii="Calibri" w:hAnsi="Calibri" w:cs="Calibri"/>
                <w:color w:val="000000"/>
                <w:sz w:val="22"/>
                <w:szCs w:val="22"/>
                <w:lang w:val="fr-CH" w:eastAsia="fr-CH"/>
              </w:rPr>
            </w:pPr>
            <w:proofErr w:type="gramStart"/>
            <w:r w:rsidRPr="00192D7D">
              <w:rPr>
                <w:rFonts w:ascii="Calibri" w:hAnsi="Calibri" w:cs="Calibri"/>
                <w:color w:val="000000"/>
                <w:sz w:val="22"/>
                <w:szCs w:val="22"/>
                <w:lang w:val="fr-CH" w:eastAsia="fr-CH"/>
              </w:rPr>
              <w:t>lire</w:t>
            </w:r>
            <w:proofErr w:type="gramEnd"/>
            <w:r w:rsidRPr="00192D7D">
              <w:rPr>
                <w:rFonts w:ascii="Calibri" w:hAnsi="Calibri" w:cs="Calibri"/>
                <w:color w:val="000000"/>
                <w:sz w:val="22"/>
                <w:szCs w:val="22"/>
                <w:lang w:val="fr-CH" w:eastAsia="fr-CH"/>
              </w:rPr>
              <w:t xml:space="preserve"> / modifier / exporter / importer une bibliothèque sur le pc prof</w:t>
            </w:r>
          </w:p>
        </w:tc>
        <w:tc>
          <w:tcPr>
            <w:tcW w:w="780" w:type="dxa"/>
            <w:tcBorders>
              <w:top w:val="nil"/>
              <w:left w:val="nil"/>
              <w:bottom w:val="nil"/>
              <w:right w:val="single" w:sz="8" w:space="0" w:color="auto"/>
            </w:tcBorders>
            <w:shd w:val="clear" w:color="auto" w:fill="auto"/>
            <w:noWrap/>
            <w:vAlign w:val="bottom"/>
            <w:hideMark/>
          </w:tcPr>
          <w:p w14:paraId="7E365359"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29898171" w14:textId="77777777" w:rsidTr="00D801CE">
        <w:trPr>
          <w:trHeight w:val="315"/>
        </w:trPr>
        <w:tc>
          <w:tcPr>
            <w:tcW w:w="1182" w:type="dxa"/>
            <w:tcBorders>
              <w:top w:val="nil"/>
              <w:left w:val="single" w:sz="8" w:space="0" w:color="auto"/>
              <w:bottom w:val="nil"/>
              <w:right w:val="nil"/>
            </w:tcBorders>
            <w:shd w:val="clear" w:color="auto" w:fill="auto"/>
            <w:noWrap/>
            <w:vAlign w:val="bottom"/>
            <w:hideMark/>
          </w:tcPr>
          <w:p w14:paraId="7F0B4F94"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1182" w:type="dxa"/>
            <w:tcBorders>
              <w:top w:val="nil"/>
              <w:left w:val="nil"/>
              <w:bottom w:val="nil"/>
              <w:right w:val="single" w:sz="8" w:space="0" w:color="auto"/>
            </w:tcBorders>
            <w:shd w:val="clear" w:color="auto" w:fill="auto"/>
            <w:noWrap/>
            <w:vAlign w:val="bottom"/>
            <w:hideMark/>
          </w:tcPr>
          <w:p w14:paraId="6FF8D01B"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37549904"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tcBorders>
              <w:top w:val="nil"/>
              <w:left w:val="nil"/>
              <w:bottom w:val="nil"/>
              <w:right w:val="nil"/>
            </w:tcBorders>
            <w:vAlign w:val="center"/>
            <w:hideMark/>
          </w:tcPr>
          <w:p w14:paraId="437EF602"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single" w:sz="8" w:space="0" w:color="auto"/>
            </w:tcBorders>
            <w:shd w:val="clear" w:color="auto" w:fill="auto"/>
            <w:noWrap/>
            <w:vAlign w:val="bottom"/>
            <w:hideMark/>
          </w:tcPr>
          <w:p w14:paraId="78B09678"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4F12CC42" w14:textId="77777777" w:rsidTr="00D801CE">
        <w:trPr>
          <w:trHeight w:val="315"/>
        </w:trPr>
        <w:tc>
          <w:tcPr>
            <w:tcW w:w="2364" w:type="dxa"/>
            <w:gridSpan w:val="2"/>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1B378BAB" w14:textId="77777777" w:rsidR="00192D7D" w:rsidRP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~43.5 H</w:t>
            </w:r>
          </w:p>
        </w:tc>
        <w:tc>
          <w:tcPr>
            <w:tcW w:w="780" w:type="dxa"/>
            <w:tcBorders>
              <w:top w:val="nil"/>
              <w:left w:val="nil"/>
              <w:bottom w:val="nil"/>
              <w:right w:val="nil"/>
            </w:tcBorders>
            <w:shd w:val="clear" w:color="auto" w:fill="auto"/>
            <w:noWrap/>
            <w:vAlign w:val="bottom"/>
            <w:hideMark/>
          </w:tcPr>
          <w:p w14:paraId="3CF5DAC4"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3ED65B28"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nil"/>
            </w:tcBorders>
            <w:shd w:val="clear" w:color="auto" w:fill="auto"/>
            <w:noWrap/>
            <w:vAlign w:val="bottom"/>
            <w:hideMark/>
          </w:tcPr>
          <w:p w14:paraId="4073F216"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3B1B06B1"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16DC7FD5"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2420C574"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1843BA07"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79444B92"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4C14269C"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xml:space="preserve"> </w:t>
            </w:r>
          </w:p>
        </w:tc>
        <w:tc>
          <w:tcPr>
            <w:tcW w:w="780" w:type="dxa"/>
            <w:tcBorders>
              <w:top w:val="nil"/>
              <w:left w:val="nil"/>
              <w:bottom w:val="nil"/>
              <w:right w:val="single" w:sz="8" w:space="0" w:color="auto"/>
            </w:tcBorders>
            <w:shd w:val="clear" w:color="auto" w:fill="auto"/>
            <w:noWrap/>
            <w:vAlign w:val="bottom"/>
            <w:hideMark/>
          </w:tcPr>
          <w:p w14:paraId="3C1A1134"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46C13ED3" w14:textId="77777777" w:rsidTr="00D801CE">
        <w:trPr>
          <w:trHeight w:val="315"/>
        </w:trPr>
        <w:tc>
          <w:tcPr>
            <w:tcW w:w="2364" w:type="dxa"/>
            <w:gridSpan w:val="2"/>
            <w:vMerge/>
            <w:tcBorders>
              <w:top w:val="single" w:sz="8" w:space="0" w:color="auto"/>
              <w:left w:val="single" w:sz="8" w:space="0" w:color="auto"/>
              <w:bottom w:val="single" w:sz="8" w:space="0" w:color="000000"/>
              <w:right w:val="single" w:sz="8" w:space="0" w:color="000000"/>
            </w:tcBorders>
            <w:vAlign w:val="center"/>
            <w:hideMark/>
          </w:tcPr>
          <w:p w14:paraId="1F32EE0C"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nil"/>
            </w:tcBorders>
            <w:shd w:val="clear" w:color="auto" w:fill="auto"/>
            <w:noWrap/>
            <w:vAlign w:val="bottom"/>
            <w:hideMark/>
          </w:tcPr>
          <w:p w14:paraId="7FE315AD"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val="restart"/>
            <w:tcBorders>
              <w:top w:val="single" w:sz="8" w:space="0" w:color="auto"/>
              <w:left w:val="single" w:sz="8" w:space="0" w:color="auto"/>
              <w:bottom w:val="single" w:sz="8" w:space="0" w:color="000000"/>
              <w:right w:val="single" w:sz="8" w:space="0" w:color="000000"/>
            </w:tcBorders>
            <w:shd w:val="clear" w:color="000000" w:fill="FFD966"/>
            <w:noWrap/>
            <w:vAlign w:val="center"/>
            <w:hideMark/>
          </w:tcPr>
          <w:p w14:paraId="45C38D73" w14:textId="77777777" w:rsidR="00192D7D" w:rsidRPr="00192D7D" w:rsidRDefault="00192D7D" w:rsidP="00192D7D">
            <w:pPr>
              <w:jc w:val="center"/>
              <w:rPr>
                <w:rFonts w:ascii="Calibri" w:hAnsi="Calibri" w:cs="Calibri"/>
                <w:color w:val="000000"/>
                <w:sz w:val="22"/>
                <w:szCs w:val="22"/>
                <w:lang w:val="fr-CH" w:eastAsia="fr-CH"/>
              </w:rPr>
            </w:pPr>
            <w:proofErr w:type="gramStart"/>
            <w:r w:rsidRPr="00192D7D">
              <w:rPr>
                <w:rFonts w:ascii="Calibri" w:hAnsi="Calibri" w:cs="Calibri"/>
                <w:color w:val="000000"/>
                <w:sz w:val="22"/>
                <w:szCs w:val="22"/>
                <w:lang w:val="fr-CH" w:eastAsia="fr-CH"/>
              </w:rPr>
              <w:t>lire</w:t>
            </w:r>
            <w:proofErr w:type="gramEnd"/>
            <w:r w:rsidRPr="00192D7D">
              <w:rPr>
                <w:rFonts w:ascii="Calibri" w:hAnsi="Calibri" w:cs="Calibri"/>
                <w:color w:val="000000"/>
                <w:sz w:val="22"/>
                <w:szCs w:val="22"/>
                <w:lang w:val="fr-CH" w:eastAsia="fr-CH"/>
              </w:rPr>
              <w:t xml:space="preserve"> / modifier / exporter / importer sous liste sur le pc prof</w:t>
            </w:r>
          </w:p>
        </w:tc>
        <w:tc>
          <w:tcPr>
            <w:tcW w:w="780" w:type="dxa"/>
            <w:tcBorders>
              <w:top w:val="nil"/>
              <w:left w:val="nil"/>
              <w:bottom w:val="nil"/>
              <w:right w:val="single" w:sz="8" w:space="0" w:color="auto"/>
            </w:tcBorders>
            <w:shd w:val="clear" w:color="auto" w:fill="auto"/>
            <w:noWrap/>
            <w:vAlign w:val="bottom"/>
            <w:hideMark/>
          </w:tcPr>
          <w:p w14:paraId="7A165B80"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62F4B76F" w14:textId="77777777" w:rsidTr="00D801CE">
        <w:trPr>
          <w:trHeight w:val="315"/>
        </w:trPr>
        <w:tc>
          <w:tcPr>
            <w:tcW w:w="1182" w:type="dxa"/>
            <w:tcBorders>
              <w:top w:val="nil"/>
              <w:left w:val="nil"/>
              <w:bottom w:val="nil"/>
              <w:right w:val="nil"/>
            </w:tcBorders>
            <w:shd w:val="clear" w:color="auto" w:fill="auto"/>
            <w:noWrap/>
            <w:vAlign w:val="bottom"/>
            <w:hideMark/>
          </w:tcPr>
          <w:p w14:paraId="7E941245" w14:textId="77777777" w:rsidR="00192D7D" w:rsidRPr="00192D7D" w:rsidRDefault="00192D7D" w:rsidP="00192D7D">
            <w:pPr>
              <w:rPr>
                <w:rFonts w:ascii="Calibri" w:hAnsi="Calibri" w:cs="Calibri"/>
                <w:color w:val="000000"/>
                <w:sz w:val="22"/>
                <w:szCs w:val="22"/>
                <w:lang w:val="fr-CH" w:eastAsia="fr-CH"/>
              </w:rPr>
            </w:pPr>
          </w:p>
        </w:tc>
        <w:tc>
          <w:tcPr>
            <w:tcW w:w="1182" w:type="dxa"/>
            <w:tcBorders>
              <w:top w:val="nil"/>
              <w:left w:val="nil"/>
              <w:bottom w:val="nil"/>
              <w:right w:val="single" w:sz="8" w:space="0" w:color="auto"/>
            </w:tcBorders>
            <w:shd w:val="clear" w:color="auto" w:fill="auto"/>
            <w:noWrap/>
            <w:vAlign w:val="bottom"/>
            <w:hideMark/>
          </w:tcPr>
          <w:p w14:paraId="118DD74E"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09899718"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tcBorders>
              <w:top w:val="nil"/>
              <w:left w:val="nil"/>
              <w:bottom w:val="nil"/>
              <w:right w:val="nil"/>
            </w:tcBorders>
            <w:vAlign w:val="center"/>
            <w:hideMark/>
          </w:tcPr>
          <w:p w14:paraId="7E761954"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single" w:sz="8" w:space="0" w:color="auto"/>
            </w:tcBorders>
            <w:shd w:val="clear" w:color="auto" w:fill="auto"/>
            <w:noWrap/>
            <w:vAlign w:val="bottom"/>
            <w:hideMark/>
          </w:tcPr>
          <w:p w14:paraId="13B6B2C4"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45A1BB27" w14:textId="77777777" w:rsidTr="00D801CE">
        <w:trPr>
          <w:trHeight w:val="315"/>
        </w:trPr>
        <w:tc>
          <w:tcPr>
            <w:tcW w:w="1182" w:type="dxa"/>
            <w:tcBorders>
              <w:top w:val="nil"/>
              <w:left w:val="nil"/>
              <w:bottom w:val="nil"/>
              <w:right w:val="nil"/>
            </w:tcBorders>
            <w:shd w:val="clear" w:color="auto" w:fill="auto"/>
            <w:noWrap/>
            <w:vAlign w:val="bottom"/>
            <w:hideMark/>
          </w:tcPr>
          <w:p w14:paraId="612DF9EF" w14:textId="77777777" w:rsidR="00192D7D" w:rsidRPr="00192D7D" w:rsidRDefault="00192D7D" w:rsidP="00192D7D">
            <w:pPr>
              <w:rPr>
                <w:rFonts w:ascii="Calibri" w:hAnsi="Calibri" w:cs="Calibri"/>
                <w:color w:val="000000"/>
                <w:sz w:val="22"/>
                <w:szCs w:val="22"/>
                <w:lang w:val="fr-CH" w:eastAsia="fr-CH"/>
              </w:rPr>
            </w:pPr>
          </w:p>
        </w:tc>
        <w:tc>
          <w:tcPr>
            <w:tcW w:w="1182" w:type="dxa"/>
            <w:tcBorders>
              <w:top w:val="nil"/>
              <w:left w:val="nil"/>
              <w:bottom w:val="nil"/>
              <w:right w:val="single" w:sz="8" w:space="0" w:color="auto"/>
            </w:tcBorders>
            <w:shd w:val="clear" w:color="auto" w:fill="auto"/>
            <w:noWrap/>
            <w:vAlign w:val="bottom"/>
            <w:hideMark/>
          </w:tcPr>
          <w:p w14:paraId="3BDA3325"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3CE8ECCE"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4ED176EC"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54CC1EA4"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35C04A6D"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2CF41110"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2A3F6802"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5D85DC5B"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736381C5"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4B76664A"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single" w:sz="8" w:space="0" w:color="auto"/>
            </w:tcBorders>
            <w:shd w:val="clear" w:color="auto" w:fill="auto"/>
            <w:noWrap/>
            <w:vAlign w:val="bottom"/>
            <w:hideMark/>
          </w:tcPr>
          <w:p w14:paraId="183F0B50"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1662EB69" w14:textId="77777777" w:rsidTr="00D801CE">
        <w:trPr>
          <w:trHeight w:val="315"/>
        </w:trPr>
        <w:tc>
          <w:tcPr>
            <w:tcW w:w="1182" w:type="dxa"/>
            <w:tcBorders>
              <w:top w:val="nil"/>
              <w:left w:val="nil"/>
              <w:bottom w:val="nil"/>
              <w:right w:val="nil"/>
            </w:tcBorders>
            <w:shd w:val="clear" w:color="auto" w:fill="auto"/>
            <w:noWrap/>
            <w:vAlign w:val="bottom"/>
            <w:hideMark/>
          </w:tcPr>
          <w:p w14:paraId="68959EC2" w14:textId="77777777" w:rsidR="00192D7D" w:rsidRPr="00192D7D" w:rsidRDefault="00192D7D" w:rsidP="00192D7D">
            <w:pPr>
              <w:rPr>
                <w:rFonts w:ascii="Calibri" w:hAnsi="Calibri" w:cs="Calibri"/>
                <w:color w:val="000000"/>
                <w:sz w:val="22"/>
                <w:szCs w:val="22"/>
                <w:lang w:val="fr-CH" w:eastAsia="fr-CH"/>
              </w:rPr>
            </w:pPr>
          </w:p>
        </w:tc>
        <w:tc>
          <w:tcPr>
            <w:tcW w:w="1182" w:type="dxa"/>
            <w:tcBorders>
              <w:top w:val="nil"/>
              <w:left w:val="nil"/>
              <w:bottom w:val="nil"/>
              <w:right w:val="nil"/>
            </w:tcBorders>
            <w:shd w:val="clear" w:color="auto" w:fill="auto"/>
            <w:noWrap/>
            <w:vAlign w:val="bottom"/>
            <w:hideMark/>
          </w:tcPr>
          <w:p w14:paraId="4EF85F47"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296C08BA"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30978A8F"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40AB5243"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077FA4AB"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46DCDCCF"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220FBCE1"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50CDC8BF"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019B2C65"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3902CC79"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3B6B1720" w14:textId="77777777" w:rsidR="00192D7D" w:rsidRPr="00192D7D" w:rsidRDefault="00192D7D" w:rsidP="00192D7D">
            <w:pPr>
              <w:rPr>
                <w:rFonts w:ascii="Times New Roman" w:hAnsi="Times New Roman"/>
                <w:sz w:val="20"/>
                <w:lang w:val="fr-CH" w:eastAsia="fr-CH"/>
              </w:rPr>
            </w:pPr>
          </w:p>
        </w:tc>
      </w:tr>
      <w:tr w:rsidR="00192D7D" w:rsidRPr="00192D7D" w14:paraId="682B2A29" w14:textId="77777777" w:rsidTr="00D801CE">
        <w:trPr>
          <w:trHeight w:val="315"/>
        </w:trPr>
        <w:tc>
          <w:tcPr>
            <w:tcW w:w="1182" w:type="dxa"/>
            <w:tcBorders>
              <w:top w:val="nil"/>
              <w:left w:val="nil"/>
              <w:bottom w:val="nil"/>
              <w:right w:val="nil"/>
            </w:tcBorders>
            <w:shd w:val="clear" w:color="auto" w:fill="auto"/>
            <w:noWrap/>
            <w:vAlign w:val="bottom"/>
            <w:hideMark/>
          </w:tcPr>
          <w:p w14:paraId="6BEDEB3E" w14:textId="77777777" w:rsidR="00192D7D" w:rsidRPr="00192D7D" w:rsidRDefault="00192D7D" w:rsidP="00192D7D">
            <w:pPr>
              <w:rPr>
                <w:rFonts w:ascii="Times New Roman" w:hAnsi="Times New Roman"/>
                <w:sz w:val="20"/>
                <w:lang w:val="fr-CH" w:eastAsia="fr-CH"/>
              </w:rPr>
            </w:pPr>
          </w:p>
        </w:tc>
        <w:tc>
          <w:tcPr>
            <w:tcW w:w="1182" w:type="dxa"/>
            <w:tcBorders>
              <w:top w:val="nil"/>
              <w:left w:val="nil"/>
              <w:bottom w:val="nil"/>
              <w:right w:val="nil"/>
            </w:tcBorders>
            <w:shd w:val="clear" w:color="auto" w:fill="auto"/>
            <w:noWrap/>
            <w:vAlign w:val="bottom"/>
            <w:hideMark/>
          </w:tcPr>
          <w:p w14:paraId="21668A09" w14:textId="77777777" w:rsidR="00192D7D" w:rsidRPr="00192D7D" w:rsidRDefault="00192D7D" w:rsidP="00192D7D">
            <w:pPr>
              <w:rPr>
                <w:rFonts w:ascii="Times New Roman" w:hAnsi="Times New Roman"/>
                <w:sz w:val="20"/>
                <w:lang w:val="fr-CH" w:eastAsia="fr-CH"/>
              </w:rPr>
            </w:pPr>
          </w:p>
        </w:tc>
        <w:tc>
          <w:tcPr>
            <w:tcW w:w="7800" w:type="dxa"/>
            <w:gridSpan w:val="10"/>
            <w:vMerge w:val="restart"/>
            <w:tcBorders>
              <w:top w:val="single" w:sz="8" w:space="0" w:color="auto"/>
              <w:left w:val="single" w:sz="8" w:space="0" w:color="auto"/>
              <w:bottom w:val="single" w:sz="8" w:space="0" w:color="000000"/>
              <w:right w:val="single" w:sz="8" w:space="0" w:color="000000"/>
            </w:tcBorders>
            <w:shd w:val="clear" w:color="000000" w:fill="BFBFBF"/>
            <w:noWrap/>
            <w:vAlign w:val="center"/>
            <w:hideMark/>
          </w:tcPr>
          <w:p w14:paraId="75CA2CF2" w14:textId="77777777" w:rsidR="00192D7D" w:rsidRP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Sprint 2</w:t>
            </w:r>
          </w:p>
        </w:tc>
      </w:tr>
      <w:tr w:rsidR="00192D7D" w:rsidRPr="00192D7D" w14:paraId="000BF490" w14:textId="77777777" w:rsidTr="00D801CE">
        <w:trPr>
          <w:trHeight w:val="315"/>
        </w:trPr>
        <w:tc>
          <w:tcPr>
            <w:tcW w:w="2364" w:type="dxa"/>
            <w:gridSpan w:val="2"/>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60E6BB98" w14:textId="77777777" w:rsid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xml:space="preserve"> 10.02.2024 -&gt; 21.02.2024</w:t>
            </w:r>
          </w:p>
          <w:p w14:paraId="5AFD569C" w14:textId="77777777" w:rsidR="00BA71F1" w:rsidRPr="00192D7D" w:rsidRDefault="00BA71F1" w:rsidP="00192D7D">
            <w:pPr>
              <w:jc w:val="center"/>
              <w:rPr>
                <w:rFonts w:ascii="Calibri" w:hAnsi="Calibri" w:cs="Calibri"/>
                <w:color w:val="000000"/>
                <w:sz w:val="22"/>
                <w:szCs w:val="22"/>
                <w:lang w:val="fr-CH" w:eastAsia="fr-CH"/>
              </w:rPr>
            </w:pPr>
          </w:p>
        </w:tc>
        <w:tc>
          <w:tcPr>
            <w:tcW w:w="7800" w:type="dxa"/>
            <w:gridSpan w:val="10"/>
            <w:vMerge/>
            <w:tcBorders>
              <w:top w:val="single" w:sz="8" w:space="0" w:color="auto"/>
              <w:left w:val="single" w:sz="8" w:space="0" w:color="auto"/>
              <w:bottom w:val="single" w:sz="8" w:space="0" w:color="000000"/>
              <w:right w:val="single" w:sz="8" w:space="0" w:color="000000"/>
            </w:tcBorders>
            <w:vAlign w:val="center"/>
            <w:hideMark/>
          </w:tcPr>
          <w:p w14:paraId="43F09835" w14:textId="77777777" w:rsidR="00192D7D" w:rsidRPr="00192D7D" w:rsidRDefault="00192D7D" w:rsidP="00192D7D">
            <w:pPr>
              <w:rPr>
                <w:rFonts w:ascii="Calibri" w:hAnsi="Calibri" w:cs="Calibri"/>
                <w:color w:val="000000"/>
                <w:sz w:val="22"/>
                <w:szCs w:val="22"/>
                <w:lang w:val="fr-CH" w:eastAsia="fr-CH"/>
              </w:rPr>
            </w:pPr>
          </w:p>
        </w:tc>
      </w:tr>
      <w:tr w:rsidR="00192D7D" w:rsidRPr="00192D7D" w14:paraId="3124C6C4" w14:textId="77777777" w:rsidTr="00D801CE">
        <w:trPr>
          <w:trHeight w:val="315"/>
        </w:trPr>
        <w:tc>
          <w:tcPr>
            <w:tcW w:w="2364" w:type="dxa"/>
            <w:gridSpan w:val="2"/>
            <w:vMerge/>
            <w:tcBorders>
              <w:top w:val="single" w:sz="8" w:space="0" w:color="auto"/>
              <w:left w:val="single" w:sz="8" w:space="0" w:color="auto"/>
              <w:bottom w:val="single" w:sz="8" w:space="0" w:color="000000"/>
              <w:right w:val="single" w:sz="8" w:space="0" w:color="000000"/>
            </w:tcBorders>
            <w:vAlign w:val="center"/>
            <w:hideMark/>
          </w:tcPr>
          <w:p w14:paraId="65B1DA7A"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nil"/>
            </w:tcBorders>
            <w:shd w:val="clear" w:color="auto" w:fill="auto"/>
            <w:noWrap/>
            <w:vAlign w:val="bottom"/>
            <w:hideMark/>
          </w:tcPr>
          <w:p w14:paraId="731773ED"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65C7515E"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2A89702C"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75A10679"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3D823C87"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4858E886"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15DD4296"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6450292A"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724824B2"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single" w:sz="8" w:space="0" w:color="auto"/>
            </w:tcBorders>
            <w:shd w:val="clear" w:color="auto" w:fill="auto"/>
            <w:noWrap/>
            <w:vAlign w:val="bottom"/>
            <w:hideMark/>
          </w:tcPr>
          <w:p w14:paraId="54B4A4D8"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66C2F0BB" w14:textId="77777777" w:rsidTr="00D801CE">
        <w:trPr>
          <w:trHeight w:val="315"/>
        </w:trPr>
        <w:tc>
          <w:tcPr>
            <w:tcW w:w="1182" w:type="dxa"/>
            <w:tcBorders>
              <w:top w:val="nil"/>
              <w:left w:val="single" w:sz="8" w:space="0" w:color="auto"/>
              <w:bottom w:val="nil"/>
              <w:right w:val="nil"/>
            </w:tcBorders>
            <w:shd w:val="clear" w:color="auto" w:fill="auto"/>
            <w:noWrap/>
            <w:vAlign w:val="bottom"/>
            <w:hideMark/>
          </w:tcPr>
          <w:p w14:paraId="6AEA0DF0"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1182" w:type="dxa"/>
            <w:tcBorders>
              <w:top w:val="nil"/>
              <w:left w:val="nil"/>
              <w:bottom w:val="nil"/>
              <w:right w:val="single" w:sz="8" w:space="0" w:color="auto"/>
            </w:tcBorders>
            <w:shd w:val="clear" w:color="auto" w:fill="auto"/>
            <w:noWrap/>
            <w:vAlign w:val="bottom"/>
            <w:hideMark/>
          </w:tcPr>
          <w:p w14:paraId="3025ADFE"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3090C237"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val="restart"/>
            <w:tcBorders>
              <w:top w:val="single" w:sz="8" w:space="0" w:color="auto"/>
              <w:left w:val="single" w:sz="8" w:space="0" w:color="auto"/>
              <w:bottom w:val="single" w:sz="8" w:space="0" w:color="000000"/>
              <w:right w:val="single" w:sz="8" w:space="0" w:color="000000"/>
            </w:tcBorders>
            <w:shd w:val="clear" w:color="000000" w:fill="E2EFDA"/>
            <w:noWrap/>
            <w:vAlign w:val="center"/>
            <w:hideMark/>
          </w:tcPr>
          <w:p w14:paraId="3C7782C2" w14:textId="77777777" w:rsidR="00192D7D" w:rsidRP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Détection des post allumés et si l'agent est allumé</w:t>
            </w:r>
          </w:p>
        </w:tc>
        <w:tc>
          <w:tcPr>
            <w:tcW w:w="780" w:type="dxa"/>
            <w:tcBorders>
              <w:top w:val="nil"/>
              <w:left w:val="nil"/>
              <w:bottom w:val="nil"/>
              <w:right w:val="single" w:sz="8" w:space="0" w:color="auto"/>
            </w:tcBorders>
            <w:shd w:val="clear" w:color="auto" w:fill="auto"/>
            <w:noWrap/>
            <w:vAlign w:val="bottom"/>
            <w:hideMark/>
          </w:tcPr>
          <w:p w14:paraId="4FE030F4"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51702C16" w14:textId="77777777" w:rsidTr="00D801CE">
        <w:trPr>
          <w:trHeight w:val="315"/>
        </w:trPr>
        <w:tc>
          <w:tcPr>
            <w:tcW w:w="2364" w:type="dxa"/>
            <w:gridSpan w:val="2"/>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5F9A2BF2" w14:textId="15CFB389" w:rsidR="00192D7D" w:rsidRPr="00192D7D" w:rsidRDefault="00F43E01"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xml:space="preserve">Semaine </w:t>
            </w:r>
            <w:r w:rsidR="00192D7D" w:rsidRPr="00192D7D">
              <w:rPr>
                <w:rFonts w:ascii="Calibri" w:hAnsi="Calibri" w:cs="Calibri"/>
                <w:color w:val="000000"/>
                <w:sz w:val="22"/>
                <w:szCs w:val="22"/>
                <w:lang w:val="fr-CH" w:eastAsia="fr-CH"/>
              </w:rPr>
              <w:t>7-&gt;8</w:t>
            </w:r>
          </w:p>
        </w:tc>
        <w:tc>
          <w:tcPr>
            <w:tcW w:w="780" w:type="dxa"/>
            <w:tcBorders>
              <w:top w:val="nil"/>
              <w:left w:val="nil"/>
              <w:bottom w:val="nil"/>
              <w:right w:val="nil"/>
            </w:tcBorders>
            <w:shd w:val="clear" w:color="auto" w:fill="auto"/>
            <w:noWrap/>
            <w:vAlign w:val="bottom"/>
            <w:hideMark/>
          </w:tcPr>
          <w:p w14:paraId="3894BFFA"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tcBorders>
              <w:top w:val="nil"/>
              <w:left w:val="nil"/>
              <w:bottom w:val="nil"/>
              <w:right w:val="nil"/>
            </w:tcBorders>
            <w:vAlign w:val="center"/>
            <w:hideMark/>
          </w:tcPr>
          <w:p w14:paraId="3D95A439"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single" w:sz="8" w:space="0" w:color="auto"/>
            </w:tcBorders>
            <w:shd w:val="clear" w:color="auto" w:fill="auto"/>
            <w:noWrap/>
            <w:vAlign w:val="bottom"/>
            <w:hideMark/>
          </w:tcPr>
          <w:p w14:paraId="30CA06B5"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5F81747F" w14:textId="77777777" w:rsidTr="00D801CE">
        <w:trPr>
          <w:trHeight w:val="315"/>
        </w:trPr>
        <w:tc>
          <w:tcPr>
            <w:tcW w:w="2364" w:type="dxa"/>
            <w:gridSpan w:val="2"/>
            <w:vMerge/>
            <w:tcBorders>
              <w:top w:val="single" w:sz="8" w:space="0" w:color="auto"/>
              <w:left w:val="single" w:sz="8" w:space="0" w:color="auto"/>
              <w:bottom w:val="single" w:sz="8" w:space="0" w:color="000000"/>
              <w:right w:val="single" w:sz="8" w:space="0" w:color="000000"/>
            </w:tcBorders>
            <w:vAlign w:val="center"/>
            <w:hideMark/>
          </w:tcPr>
          <w:p w14:paraId="57583C21"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nil"/>
            </w:tcBorders>
            <w:shd w:val="clear" w:color="auto" w:fill="auto"/>
            <w:noWrap/>
            <w:vAlign w:val="bottom"/>
            <w:hideMark/>
          </w:tcPr>
          <w:p w14:paraId="6F07ACA8"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14778DBD"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nil"/>
            </w:tcBorders>
            <w:shd w:val="clear" w:color="auto" w:fill="auto"/>
            <w:noWrap/>
            <w:vAlign w:val="bottom"/>
            <w:hideMark/>
          </w:tcPr>
          <w:p w14:paraId="498543EE"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188BEB1D"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4AC76F5B"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6007DC42"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2899C6E4"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2E6FD66C"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1381AC8D"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single" w:sz="8" w:space="0" w:color="auto"/>
            </w:tcBorders>
            <w:shd w:val="clear" w:color="auto" w:fill="auto"/>
            <w:noWrap/>
            <w:vAlign w:val="bottom"/>
            <w:hideMark/>
          </w:tcPr>
          <w:p w14:paraId="70C5635A"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4D2C7DD9" w14:textId="77777777" w:rsidTr="00D801CE">
        <w:trPr>
          <w:trHeight w:val="315"/>
        </w:trPr>
        <w:tc>
          <w:tcPr>
            <w:tcW w:w="1182" w:type="dxa"/>
            <w:tcBorders>
              <w:top w:val="nil"/>
              <w:left w:val="single" w:sz="8" w:space="0" w:color="auto"/>
              <w:bottom w:val="nil"/>
              <w:right w:val="nil"/>
            </w:tcBorders>
            <w:shd w:val="clear" w:color="auto" w:fill="auto"/>
            <w:noWrap/>
            <w:vAlign w:val="bottom"/>
            <w:hideMark/>
          </w:tcPr>
          <w:p w14:paraId="045F0F45"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1182" w:type="dxa"/>
            <w:tcBorders>
              <w:top w:val="nil"/>
              <w:left w:val="nil"/>
              <w:bottom w:val="nil"/>
              <w:right w:val="single" w:sz="8" w:space="0" w:color="auto"/>
            </w:tcBorders>
            <w:shd w:val="clear" w:color="auto" w:fill="auto"/>
            <w:noWrap/>
            <w:vAlign w:val="bottom"/>
            <w:hideMark/>
          </w:tcPr>
          <w:p w14:paraId="4DD98975"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2D7B1A9B"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val="restart"/>
            <w:tcBorders>
              <w:top w:val="single" w:sz="8" w:space="0" w:color="auto"/>
              <w:left w:val="single" w:sz="8" w:space="0" w:color="auto"/>
              <w:bottom w:val="single" w:sz="8" w:space="0" w:color="000000"/>
              <w:right w:val="single" w:sz="8" w:space="0" w:color="000000"/>
            </w:tcBorders>
            <w:shd w:val="clear" w:color="000000" w:fill="C6E0B4"/>
            <w:noWrap/>
            <w:vAlign w:val="center"/>
            <w:hideMark/>
          </w:tcPr>
          <w:p w14:paraId="66B882A0" w14:textId="77777777" w:rsidR="00192D7D" w:rsidRP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Scan de l'utilisation de ressource interdites</w:t>
            </w:r>
          </w:p>
        </w:tc>
        <w:tc>
          <w:tcPr>
            <w:tcW w:w="780" w:type="dxa"/>
            <w:tcBorders>
              <w:top w:val="nil"/>
              <w:left w:val="nil"/>
              <w:bottom w:val="nil"/>
              <w:right w:val="single" w:sz="8" w:space="0" w:color="auto"/>
            </w:tcBorders>
            <w:shd w:val="clear" w:color="auto" w:fill="auto"/>
            <w:noWrap/>
            <w:vAlign w:val="bottom"/>
            <w:hideMark/>
          </w:tcPr>
          <w:p w14:paraId="4F78178E"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199B0903" w14:textId="77777777" w:rsidTr="00D801CE">
        <w:trPr>
          <w:trHeight w:val="315"/>
        </w:trPr>
        <w:tc>
          <w:tcPr>
            <w:tcW w:w="2364" w:type="dxa"/>
            <w:gridSpan w:val="2"/>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3EE4D0D0" w14:textId="77777777" w:rsidR="00192D7D" w:rsidRP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~43.5 H</w:t>
            </w:r>
          </w:p>
        </w:tc>
        <w:tc>
          <w:tcPr>
            <w:tcW w:w="780" w:type="dxa"/>
            <w:tcBorders>
              <w:top w:val="nil"/>
              <w:left w:val="nil"/>
              <w:bottom w:val="nil"/>
              <w:right w:val="nil"/>
            </w:tcBorders>
            <w:shd w:val="clear" w:color="auto" w:fill="auto"/>
            <w:noWrap/>
            <w:vAlign w:val="bottom"/>
            <w:hideMark/>
          </w:tcPr>
          <w:p w14:paraId="6B2B9360"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tcBorders>
              <w:top w:val="nil"/>
              <w:left w:val="nil"/>
              <w:bottom w:val="nil"/>
              <w:right w:val="nil"/>
            </w:tcBorders>
            <w:vAlign w:val="center"/>
            <w:hideMark/>
          </w:tcPr>
          <w:p w14:paraId="01C1C596"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single" w:sz="8" w:space="0" w:color="auto"/>
            </w:tcBorders>
            <w:shd w:val="clear" w:color="auto" w:fill="auto"/>
            <w:noWrap/>
            <w:vAlign w:val="bottom"/>
            <w:hideMark/>
          </w:tcPr>
          <w:p w14:paraId="01C5BAC7"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1680EB14" w14:textId="77777777" w:rsidTr="00D801CE">
        <w:trPr>
          <w:trHeight w:val="315"/>
        </w:trPr>
        <w:tc>
          <w:tcPr>
            <w:tcW w:w="2364" w:type="dxa"/>
            <w:gridSpan w:val="2"/>
            <w:vMerge/>
            <w:tcBorders>
              <w:top w:val="single" w:sz="8" w:space="0" w:color="auto"/>
              <w:left w:val="single" w:sz="8" w:space="0" w:color="auto"/>
              <w:bottom w:val="single" w:sz="8" w:space="0" w:color="000000"/>
              <w:right w:val="single" w:sz="8" w:space="0" w:color="000000"/>
            </w:tcBorders>
            <w:vAlign w:val="center"/>
            <w:hideMark/>
          </w:tcPr>
          <w:p w14:paraId="6BB582B6"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single" w:sz="8" w:space="0" w:color="auto"/>
              <w:right w:val="nil"/>
            </w:tcBorders>
            <w:shd w:val="clear" w:color="auto" w:fill="auto"/>
            <w:noWrap/>
            <w:vAlign w:val="bottom"/>
            <w:hideMark/>
          </w:tcPr>
          <w:p w14:paraId="2D647566"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01F8A672"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3B161577"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59425CF5"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61F514F8"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12325280"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2F93BB43"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5183CD1C"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486087DC"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xml:space="preserve"> </w:t>
            </w:r>
          </w:p>
        </w:tc>
        <w:tc>
          <w:tcPr>
            <w:tcW w:w="780" w:type="dxa"/>
            <w:tcBorders>
              <w:top w:val="nil"/>
              <w:left w:val="nil"/>
              <w:bottom w:val="single" w:sz="8" w:space="0" w:color="auto"/>
              <w:right w:val="single" w:sz="8" w:space="0" w:color="auto"/>
            </w:tcBorders>
            <w:shd w:val="clear" w:color="auto" w:fill="auto"/>
            <w:noWrap/>
            <w:vAlign w:val="bottom"/>
            <w:hideMark/>
          </w:tcPr>
          <w:p w14:paraId="3A48D0D9"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1399D270" w14:textId="77777777" w:rsidTr="00D801CE">
        <w:trPr>
          <w:trHeight w:val="315"/>
        </w:trPr>
        <w:tc>
          <w:tcPr>
            <w:tcW w:w="1182" w:type="dxa"/>
            <w:tcBorders>
              <w:top w:val="nil"/>
              <w:left w:val="nil"/>
              <w:bottom w:val="nil"/>
              <w:right w:val="nil"/>
            </w:tcBorders>
            <w:shd w:val="clear" w:color="auto" w:fill="auto"/>
            <w:noWrap/>
            <w:vAlign w:val="bottom"/>
            <w:hideMark/>
          </w:tcPr>
          <w:p w14:paraId="6AC7145D" w14:textId="77777777" w:rsidR="00192D7D" w:rsidRPr="00192D7D" w:rsidRDefault="00192D7D" w:rsidP="00192D7D">
            <w:pPr>
              <w:rPr>
                <w:rFonts w:ascii="Calibri" w:hAnsi="Calibri" w:cs="Calibri"/>
                <w:color w:val="000000"/>
                <w:sz w:val="22"/>
                <w:szCs w:val="22"/>
                <w:lang w:val="fr-CH" w:eastAsia="fr-CH"/>
              </w:rPr>
            </w:pPr>
          </w:p>
        </w:tc>
        <w:tc>
          <w:tcPr>
            <w:tcW w:w="1182" w:type="dxa"/>
            <w:tcBorders>
              <w:top w:val="nil"/>
              <w:left w:val="nil"/>
              <w:bottom w:val="nil"/>
              <w:right w:val="nil"/>
            </w:tcBorders>
            <w:shd w:val="clear" w:color="auto" w:fill="auto"/>
            <w:noWrap/>
            <w:vAlign w:val="bottom"/>
            <w:hideMark/>
          </w:tcPr>
          <w:p w14:paraId="7265132B"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2A9D3B4E"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6CF8DB5A"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2203F87E"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0D60C9BA"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552790C7"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69EA0293"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5171AAE7"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10B6302B"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3862A9B4"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3C152E31" w14:textId="77777777" w:rsidR="00192D7D" w:rsidRPr="00192D7D" w:rsidRDefault="00192D7D" w:rsidP="00192D7D">
            <w:pPr>
              <w:rPr>
                <w:rFonts w:ascii="Times New Roman" w:hAnsi="Times New Roman"/>
                <w:sz w:val="20"/>
                <w:lang w:val="fr-CH" w:eastAsia="fr-CH"/>
              </w:rPr>
            </w:pPr>
          </w:p>
        </w:tc>
      </w:tr>
      <w:tr w:rsidR="00192D7D" w:rsidRPr="00192D7D" w14:paraId="5FDF523C" w14:textId="77777777" w:rsidTr="00D801CE">
        <w:trPr>
          <w:trHeight w:val="300"/>
        </w:trPr>
        <w:tc>
          <w:tcPr>
            <w:tcW w:w="1182" w:type="dxa"/>
            <w:tcBorders>
              <w:top w:val="nil"/>
              <w:left w:val="nil"/>
              <w:bottom w:val="nil"/>
              <w:right w:val="nil"/>
            </w:tcBorders>
            <w:shd w:val="clear" w:color="auto" w:fill="auto"/>
            <w:noWrap/>
            <w:vAlign w:val="bottom"/>
            <w:hideMark/>
          </w:tcPr>
          <w:p w14:paraId="0F2AD4DA" w14:textId="77777777" w:rsidR="00192D7D" w:rsidRPr="00192D7D" w:rsidRDefault="00192D7D" w:rsidP="00192D7D">
            <w:pPr>
              <w:rPr>
                <w:rFonts w:ascii="Times New Roman" w:hAnsi="Times New Roman"/>
                <w:sz w:val="20"/>
                <w:lang w:val="fr-CH" w:eastAsia="fr-CH"/>
              </w:rPr>
            </w:pPr>
          </w:p>
        </w:tc>
        <w:tc>
          <w:tcPr>
            <w:tcW w:w="1182" w:type="dxa"/>
            <w:tcBorders>
              <w:top w:val="nil"/>
              <w:left w:val="nil"/>
              <w:bottom w:val="nil"/>
              <w:right w:val="nil"/>
            </w:tcBorders>
            <w:shd w:val="clear" w:color="auto" w:fill="auto"/>
            <w:noWrap/>
            <w:vAlign w:val="bottom"/>
            <w:hideMark/>
          </w:tcPr>
          <w:p w14:paraId="79347194" w14:textId="77777777" w:rsidR="00192D7D" w:rsidRPr="00192D7D" w:rsidRDefault="00192D7D" w:rsidP="00192D7D">
            <w:pPr>
              <w:rPr>
                <w:rFonts w:ascii="Times New Roman" w:hAnsi="Times New Roman"/>
                <w:sz w:val="20"/>
                <w:lang w:val="fr-CH" w:eastAsia="fr-CH"/>
              </w:rPr>
            </w:pPr>
          </w:p>
        </w:tc>
        <w:tc>
          <w:tcPr>
            <w:tcW w:w="7800" w:type="dxa"/>
            <w:gridSpan w:val="10"/>
            <w:vMerge w:val="restart"/>
            <w:tcBorders>
              <w:top w:val="single" w:sz="8" w:space="0" w:color="auto"/>
              <w:left w:val="single" w:sz="8" w:space="0" w:color="auto"/>
              <w:bottom w:val="single" w:sz="8" w:space="0" w:color="000000"/>
              <w:right w:val="single" w:sz="8" w:space="0" w:color="000000"/>
            </w:tcBorders>
            <w:shd w:val="clear" w:color="000000" w:fill="BFBFBF"/>
            <w:noWrap/>
            <w:vAlign w:val="center"/>
            <w:hideMark/>
          </w:tcPr>
          <w:p w14:paraId="6BF6386B" w14:textId="77777777" w:rsidR="00192D7D" w:rsidRP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Sprint 3</w:t>
            </w:r>
          </w:p>
        </w:tc>
      </w:tr>
      <w:tr w:rsidR="00192D7D" w:rsidRPr="00192D7D" w14:paraId="1C86F15B" w14:textId="77777777" w:rsidTr="00D801CE">
        <w:trPr>
          <w:trHeight w:val="315"/>
        </w:trPr>
        <w:tc>
          <w:tcPr>
            <w:tcW w:w="1182" w:type="dxa"/>
            <w:tcBorders>
              <w:top w:val="nil"/>
              <w:left w:val="nil"/>
              <w:bottom w:val="nil"/>
              <w:right w:val="nil"/>
            </w:tcBorders>
            <w:shd w:val="clear" w:color="auto" w:fill="auto"/>
            <w:noWrap/>
            <w:vAlign w:val="bottom"/>
            <w:hideMark/>
          </w:tcPr>
          <w:p w14:paraId="1562C142" w14:textId="77777777" w:rsidR="00192D7D" w:rsidRPr="00192D7D" w:rsidRDefault="00192D7D" w:rsidP="00192D7D">
            <w:pPr>
              <w:jc w:val="center"/>
              <w:rPr>
                <w:rFonts w:ascii="Calibri" w:hAnsi="Calibri" w:cs="Calibri"/>
                <w:color w:val="000000"/>
                <w:sz w:val="22"/>
                <w:szCs w:val="22"/>
                <w:lang w:val="fr-CH" w:eastAsia="fr-CH"/>
              </w:rPr>
            </w:pPr>
          </w:p>
        </w:tc>
        <w:tc>
          <w:tcPr>
            <w:tcW w:w="1182" w:type="dxa"/>
            <w:tcBorders>
              <w:top w:val="nil"/>
              <w:left w:val="nil"/>
              <w:bottom w:val="nil"/>
              <w:right w:val="nil"/>
            </w:tcBorders>
            <w:shd w:val="clear" w:color="auto" w:fill="auto"/>
            <w:noWrap/>
            <w:vAlign w:val="bottom"/>
            <w:hideMark/>
          </w:tcPr>
          <w:p w14:paraId="089CC551" w14:textId="77777777" w:rsidR="00192D7D" w:rsidRPr="00192D7D" w:rsidRDefault="00192D7D" w:rsidP="00192D7D">
            <w:pPr>
              <w:rPr>
                <w:rFonts w:ascii="Times New Roman" w:hAnsi="Times New Roman"/>
                <w:sz w:val="20"/>
                <w:lang w:val="fr-CH" w:eastAsia="fr-CH"/>
              </w:rPr>
            </w:pPr>
          </w:p>
        </w:tc>
        <w:tc>
          <w:tcPr>
            <w:tcW w:w="7800" w:type="dxa"/>
            <w:gridSpan w:val="10"/>
            <w:vMerge/>
            <w:tcBorders>
              <w:top w:val="nil"/>
              <w:left w:val="nil"/>
              <w:bottom w:val="nil"/>
              <w:right w:val="nil"/>
            </w:tcBorders>
            <w:vAlign w:val="center"/>
            <w:hideMark/>
          </w:tcPr>
          <w:p w14:paraId="014A5AB8" w14:textId="77777777" w:rsidR="00192D7D" w:rsidRPr="00192D7D" w:rsidRDefault="00192D7D" w:rsidP="00192D7D">
            <w:pPr>
              <w:rPr>
                <w:rFonts w:ascii="Calibri" w:hAnsi="Calibri" w:cs="Calibri"/>
                <w:color w:val="000000"/>
                <w:sz w:val="22"/>
                <w:szCs w:val="22"/>
                <w:lang w:val="fr-CH" w:eastAsia="fr-CH"/>
              </w:rPr>
            </w:pPr>
          </w:p>
        </w:tc>
      </w:tr>
      <w:tr w:rsidR="00192D7D" w:rsidRPr="00192D7D" w14:paraId="3BBD4612" w14:textId="77777777" w:rsidTr="00D801CE">
        <w:trPr>
          <w:trHeight w:val="315"/>
        </w:trPr>
        <w:tc>
          <w:tcPr>
            <w:tcW w:w="2364" w:type="dxa"/>
            <w:gridSpan w:val="2"/>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7494031E" w14:textId="77777777" w:rsid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xml:space="preserve"> 24.02.2024 -&gt; 07.03.2024 </w:t>
            </w:r>
          </w:p>
          <w:p w14:paraId="7FE5DF7C" w14:textId="77777777" w:rsidR="00BA71F1" w:rsidRPr="00192D7D" w:rsidRDefault="00BA71F1" w:rsidP="00192D7D">
            <w:pPr>
              <w:jc w:val="center"/>
              <w:rPr>
                <w:rFonts w:ascii="Calibri" w:hAnsi="Calibri" w:cs="Calibri"/>
                <w:color w:val="000000"/>
                <w:sz w:val="22"/>
                <w:szCs w:val="22"/>
                <w:lang w:val="fr-CH" w:eastAsia="fr-CH"/>
              </w:rPr>
            </w:pPr>
          </w:p>
        </w:tc>
        <w:tc>
          <w:tcPr>
            <w:tcW w:w="780" w:type="dxa"/>
            <w:tcBorders>
              <w:top w:val="nil"/>
              <w:left w:val="nil"/>
              <w:bottom w:val="nil"/>
              <w:right w:val="nil"/>
            </w:tcBorders>
            <w:shd w:val="clear" w:color="auto" w:fill="auto"/>
            <w:noWrap/>
            <w:vAlign w:val="bottom"/>
            <w:hideMark/>
          </w:tcPr>
          <w:p w14:paraId="30BBA2ED"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29663E88"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5279B87A"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22A70EB1"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7DEB6521"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4A93921B"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1A58FE09"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63166C25"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6E3FAF37"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single" w:sz="8" w:space="0" w:color="auto"/>
            </w:tcBorders>
            <w:shd w:val="clear" w:color="auto" w:fill="auto"/>
            <w:noWrap/>
            <w:vAlign w:val="bottom"/>
            <w:hideMark/>
          </w:tcPr>
          <w:p w14:paraId="1C31C0C7"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3D514403" w14:textId="77777777" w:rsidTr="00D801CE">
        <w:trPr>
          <w:trHeight w:val="315"/>
        </w:trPr>
        <w:tc>
          <w:tcPr>
            <w:tcW w:w="2364" w:type="dxa"/>
            <w:gridSpan w:val="2"/>
            <w:vMerge/>
            <w:tcBorders>
              <w:top w:val="single" w:sz="8" w:space="0" w:color="auto"/>
              <w:left w:val="single" w:sz="8" w:space="0" w:color="auto"/>
              <w:bottom w:val="single" w:sz="8" w:space="0" w:color="000000"/>
              <w:right w:val="single" w:sz="8" w:space="0" w:color="000000"/>
            </w:tcBorders>
            <w:vAlign w:val="center"/>
            <w:hideMark/>
          </w:tcPr>
          <w:p w14:paraId="6735E7B8"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nil"/>
            </w:tcBorders>
            <w:shd w:val="clear" w:color="auto" w:fill="auto"/>
            <w:noWrap/>
            <w:vAlign w:val="bottom"/>
            <w:hideMark/>
          </w:tcPr>
          <w:p w14:paraId="1A076D1D"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val="restart"/>
            <w:tcBorders>
              <w:top w:val="single" w:sz="8" w:space="0" w:color="auto"/>
              <w:left w:val="single" w:sz="8" w:space="0" w:color="auto"/>
              <w:bottom w:val="single" w:sz="8" w:space="0" w:color="000000"/>
              <w:right w:val="single" w:sz="8" w:space="0" w:color="000000"/>
            </w:tcBorders>
            <w:shd w:val="clear" w:color="000000" w:fill="D9E1F2"/>
            <w:noWrap/>
            <w:vAlign w:val="center"/>
            <w:hideMark/>
          </w:tcPr>
          <w:p w14:paraId="29F1C143" w14:textId="75FCA5A7" w:rsidR="00192D7D" w:rsidRP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Envoyer des info</w:t>
            </w:r>
            <w:r w:rsidR="001B48E6">
              <w:rPr>
                <w:rFonts w:ascii="Calibri" w:hAnsi="Calibri" w:cs="Calibri"/>
                <w:color w:val="000000"/>
                <w:sz w:val="22"/>
                <w:szCs w:val="22"/>
                <w:lang w:val="fr-CH" w:eastAsia="fr-CH"/>
              </w:rPr>
              <w:t>s</w:t>
            </w:r>
            <w:r w:rsidRPr="00192D7D">
              <w:rPr>
                <w:rFonts w:ascii="Calibri" w:hAnsi="Calibri" w:cs="Calibri"/>
                <w:color w:val="000000"/>
                <w:sz w:val="22"/>
                <w:szCs w:val="22"/>
                <w:lang w:val="fr-CH" w:eastAsia="fr-CH"/>
              </w:rPr>
              <w:t xml:space="preserve"> depuis le client (élève) au prof</w:t>
            </w:r>
          </w:p>
        </w:tc>
        <w:tc>
          <w:tcPr>
            <w:tcW w:w="780" w:type="dxa"/>
            <w:tcBorders>
              <w:top w:val="nil"/>
              <w:left w:val="nil"/>
              <w:bottom w:val="nil"/>
              <w:right w:val="single" w:sz="8" w:space="0" w:color="auto"/>
            </w:tcBorders>
            <w:shd w:val="clear" w:color="auto" w:fill="auto"/>
            <w:noWrap/>
            <w:vAlign w:val="bottom"/>
            <w:hideMark/>
          </w:tcPr>
          <w:p w14:paraId="3A8FE502"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4E177D2B" w14:textId="77777777" w:rsidTr="00D801CE">
        <w:trPr>
          <w:trHeight w:val="315"/>
        </w:trPr>
        <w:tc>
          <w:tcPr>
            <w:tcW w:w="1182" w:type="dxa"/>
            <w:tcBorders>
              <w:top w:val="nil"/>
              <w:left w:val="single" w:sz="8" w:space="0" w:color="auto"/>
              <w:bottom w:val="nil"/>
              <w:right w:val="nil"/>
            </w:tcBorders>
            <w:shd w:val="clear" w:color="auto" w:fill="auto"/>
            <w:noWrap/>
            <w:vAlign w:val="bottom"/>
            <w:hideMark/>
          </w:tcPr>
          <w:p w14:paraId="71AAE919"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1182" w:type="dxa"/>
            <w:tcBorders>
              <w:top w:val="nil"/>
              <w:left w:val="nil"/>
              <w:bottom w:val="nil"/>
              <w:right w:val="single" w:sz="8" w:space="0" w:color="auto"/>
            </w:tcBorders>
            <w:shd w:val="clear" w:color="auto" w:fill="auto"/>
            <w:noWrap/>
            <w:vAlign w:val="bottom"/>
            <w:hideMark/>
          </w:tcPr>
          <w:p w14:paraId="44BD6542"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30E27483"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tcBorders>
              <w:top w:val="nil"/>
              <w:left w:val="nil"/>
              <w:bottom w:val="nil"/>
              <w:right w:val="nil"/>
            </w:tcBorders>
            <w:vAlign w:val="center"/>
            <w:hideMark/>
          </w:tcPr>
          <w:p w14:paraId="7A9C8FC4"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single" w:sz="8" w:space="0" w:color="auto"/>
            </w:tcBorders>
            <w:shd w:val="clear" w:color="auto" w:fill="auto"/>
            <w:noWrap/>
            <w:vAlign w:val="bottom"/>
            <w:hideMark/>
          </w:tcPr>
          <w:p w14:paraId="63444BA9"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07F86577" w14:textId="77777777" w:rsidTr="00D801CE">
        <w:trPr>
          <w:trHeight w:val="315"/>
        </w:trPr>
        <w:tc>
          <w:tcPr>
            <w:tcW w:w="2364" w:type="dxa"/>
            <w:gridSpan w:val="2"/>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7629AE3D" w14:textId="00D1CFBA" w:rsidR="00192D7D" w:rsidRP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xml:space="preserve"> </w:t>
            </w:r>
            <w:r w:rsidR="00F43E01" w:rsidRPr="00192D7D">
              <w:rPr>
                <w:rFonts w:ascii="Calibri" w:hAnsi="Calibri" w:cs="Calibri"/>
                <w:color w:val="000000"/>
                <w:sz w:val="22"/>
                <w:szCs w:val="22"/>
                <w:lang w:val="fr-CH" w:eastAsia="fr-CH"/>
              </w:rPr>
              <w:t>Semaine</w:t>
            </w:r>
            <w:r w:rsidRPr="00192D7D">
              <w:rPr>
                <w:rFonts w:ascii="Calibri" w:hAnsi="Calibri" w:cs="Calibri"/>
                <w:color w:val="000000"/>
                <w:sz w:val="22"/>
                <w:szCs w:val="22"/>
                <w:lang w:val="fr-CH" w:eastAsia="fr-CH"/>
              </w:rPr>
              <w:t xml:space="preserve"> 9-&gt;10</w:t>
            </w:r>
          </w:p>
        </w:tc>
        <w:tc>
          <w:tcPr>
            <w:tcW w:w="780" w:type="dxa"/>
            <w:tcBorders>
              <w:top w:val="nil"/>
              <w:left w:val="nil"/>
              <w:bottom w:val="nil"/>
              <w:right w:val="nil"/>
            </w:tcBorders>
            <w:shd w:val="clear" w:color="auto" w:fill="auto"/>
            <w:noWrap/>
            <w:vAlign w:val="bottom"/>
            <w:hideMark/>
          </w:tcPr>
          <w:p w14:paraId="380E4F46"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180406AD"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nil"/>
            </w:tcBorders>
            <w:shd w:val="clear" w:color="auto" w:fill="auto"/>
            <w:noWrap/>
            <w:vAlign w:val="bottom"/>
            <w:hideMark/>
          </w:tcPr>
          <w:p w14:paraId="6D80D0F2"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01DCB34D"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0AD74D4B"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00BCF232"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6BA41842"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11437E17"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6548F5DF"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single" w:sz="8" w:space="0" w:color="auto"/>
            </w:tcBorders>
            <w:shd w:val="clear" w:color="auto" w:fill="auto"/>
            <w:noWrap/>
            <w:vAlign w:val="bottom"/>
            <w:hideMark/>
          </w:tcPr>
          <w:p w14:paraId="3B0D4AB9"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7B66C4A5" w14:textId="77777777" w:rsidTr="00D801CE">
        <w:trPr>
          <w:trHeight w:val="315"/>
        </w:trPr>
        <w:tc>
          <w:tcPr>
            <w:tcW w:w="2364" w:type="dxa"/>
            <w:gridSpan w:val="2"/>
            <w:vMerge/>
            <w:tcBorders>
              <w:top w:val="single" w:sz="8" w:space="0" w:color="auto"/>
              <w:left w:val="single" w:sz="8" w:space="0" w:color="auto"/>
              <w:bottom w:val="single" w:sz="8" w:space="0" w:color="000000"/>
              <w:right w:val="single" w:sz="8" w:space="0" w:color="000000"/>
            </w:tcBorders>
            <w:vAlign w:val="center"/>
            <w:hideMark/>
          </w:tcPr>
          <w:p w14:paraId="5F5939EE"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nil"/>
            </w:tcBorders>
            <w:shd w:val="clear" w:color="auto" w:fill="auto"/>
            <w:noWrap/>
            <w:vAlign w:val="bottom"/>
            <w:hideMark/>
          </w:tcPr>
          <w:p w14:paraId="7D104609"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val="restart"/>
            <w:tcBorders>
              <w:top w:val="single" w:sz="8" w:space="0" w:color="auto"/>
              <w:left w:val="single" w:sz="8" w:space="0" w:color="auto"/>
              <w:bottom w:val="single" w:sz="8" w:space="0" w:color="000000"/>
              <w:right w:val="single" w:sz="8" w:space="0" w:color="000000"/>
            </w:tcBorders>
            <w:shd w:val="clear" w:color="000000" w:fill="B4C6E7"/>
            <w:noWrap/>
            <w:vAlign w:val="center"/>
            <w:hideMark/>
          </w:tcPr>
          <w:p w14:paraId="745BBAA8" w14:textId="77777777" w:rsidR="00192D7D" w:rsidRP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Début / fin du mode test</w:t>
            </w:r>
          </w:p>
        </w:tc>
        <w:tc>
          <w:tcPr>
            <w:tcW w:w="780" w:type="dxa"/>
            <w:tcBorders>
              <w:top w:val="nil"/>
              <w:left w:val="nil"/>
              <w:bottom w:val="nil"/>
              <w:right w:val="single" w:sz="8" w:space="0" w:color="auto"/>
            </w:tcBorders>
            <w:shd w:val="clear" w:color="auto" w:fill="auto"/>
            <w:noWrap/>
            <w:vAlign w:val="bottom"/>
            <w:hideMark/>
          </w:tcPr>
          <w:p w14:paraId="7E14B4BD"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1030AA87" w14:textId="77777777" w:rsidTr="00D801CE">
        <w:trPr>
          <w:trHeight w:val="315"/>
        </w:trPr>
        <w:tc>
          <w:tcPr>
            <w:tcW w:w="1182" w:type="dxa"/>
            <w:tcBorders>
              <w:top w:val="nil"/>
              <w:left w:val="single" w:sz="8" w:space="0" w:color="auto"/>
              <w:bottom w:val="nil"/>
              <w:right w:val="nil"/>
            </w:tcBorders>
            <w:shd w:val="clear" w:color="auto" w:fill="auto"/>
            <w:noWrap/>
            <w:vAlign w:val="bottom"/>
            <w:hideMark/>
          </w:tcPr>
          <w:p w14:paraId="3092F63D"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1182" w:type="dxa"/>
            <w:tcBorders>
              <w:top w:val="nil"/>
              <w:left w:val="nil"/>
              <w:bottom w:val="nil"/>
              <w:right w:val="single" w:sz="8" w:space="0" w:color="auto"/>
            </w:tcBorders>
            <w:shd w:val="clear" w:color="auto" w:fill="auto"/>
            <w:noWrap/>
            <w:vAlign w:val="bottom"/>
            <w:hideMark/>
          </w:tcPr>
          <w:p w14:paraId="10FD4539"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5F5564FC"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tcBorders>
              <w:top w:val="nil"/>
              <w:left w:val="nil"/>
              <w:bottom w:val="nil"/>
              <w:right w:val="nil"/>
            </w:tcBorders>
            <w:vAlign w:val="center"/>
            <w:hideMark/>
          </w:tcPr>
          <w:p w14:paraId="6A100A1C"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single" w:sz="8" w:space="0" w:color="auto"/>
            </w:tcBorders>
            <w:shd w:val="clear" w:color="auto" w:fill="auto"/>
            <w:noWrap/>
            <w:vAlign w:val="bottom"/>
            <w:hideMark/>
          </w:tcPr>
          <w:p w14:paraId="0460C9F7"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403F1FE0" w14:textId="77777777" w:rsidTr="00D801CE">
        <w:trPr>
          <w:trHeight w:val="315"/>
        </w:trPr>
        <w:tc>
          <w:tcPr>
            <w:tcW w:w="2364" w:type="dxa"/>
            <w:gridSpan w:val="2"/>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360AAD73" w14:textId="77777777" w:rsidR="00192D7D" w:rsidRP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~43.5 H</w:t>
            </w:r>
          </w:p>
        </w:tc>
        <w:tc>
          <w:tcPr>
            <w:tcW w:w="780" w:type="dxa"/>
            <w:tcBorders>
              <w:top w:val="nil"/>
              <w:left w:val="nil"/>
              <w:bottom w:val="nil"/>
              <w:right w:val="nil"/>
            </w:tcBorders>
            <w:shd w:val="clear" w:color="auto" w:fill="auto"/>
            <w:noWrap/>
            <w:vAlign w:val="bottom"/>
            <w:hideMark/>
          </w:tcPr>
          <w:p w14:paraId="52ACD54A"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nil"/>
              <w:right w:val="nil"/>
            </w:tcBorders>
            <w:shd w:val="clear" w:color="auto" w:fill="auto"/>
            <w:noWrap/>
            <w:vAlign w:val="bottom"/>
            <w:hideMark/>
          </w:tcPr>
          <w:p w14:paraId="4B7F60C8"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nil"/>
            </w:tcBorders>
            <w:shd w:val="clear" w:color="auto" w:fill="auto"/>
            <w:noWrap/>
            <w:vAlign w:val="bottom"/>
            <w:hideMark/>
          </w:tcPr>
          <w:p w14:paraId="70B0BDE2"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47717027"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65E8551E"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1D164EA5"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7BD3D53F"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08A8D2C4"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nil"/>
            </w:tcBorders>
            <w:shd w:val="clear" w:color="auto" w:fill="auto"/>
            <w:noWrap/>
            <w:vAlign w:val="bottom"/>
            <w:hideMark/>
          </w:tcPr>
          <w:p w14:paraId="4FAA6CDD" w14:textId="77777777" w:rsidR="00192D7D" w:rsidRPr="00192D7D" w:rsidRDefault="00192D7D" w:rsidP="00192D7D">
            <w:pPr>
              <w:rPr>
                <w:rFonts w:ascii="Times New Roman" w:hAnsi="Times New Roman"/>
                <w:sz w:val="20"/>
                <w:lang w:val="fr-CH" w:eastAsia="fr-CH"/>
              </w:rPr>
            </w:pPr>
          </w:p>
        </w:tc>
        <w:tc>
          <w:tcPr>
            <w:tcW w:w="780" w:type="dxa"/>
            <w:tcBorders>
              <w:top w:val="nil"/>
              <w:left w:val="nil"/>
              <w:bottom w:val="nil"/>
              <w:right w:val="single" w:sz="8" w:space="0" w:color="auto"/>
            </w:tcBorders>
            <w:shd w:val="clear" w:color="auto" w:fill="auto"/>
            <w:noWrap/>
            <w:vAlign w:val="bottom"/>
            <w:hideMark/>
          </w:tcPr>
          <w:p w14:paraId="581F34F2"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7FBD6124" w14:textId="77777777" w:rsidTr="00D801CE">
        <w:trPr>
          <w:trHeight w:val="315"/>
        </w:trPr>
        <w:tc>
          <w:tcPr>
            <w:tcW w:w="2364" w:type="dxa"/>
            <w:gridSpan w:val="2"/>
            <w:vMerge/>
            <w:tcBorders>
              <w:top w:val="single" w:sz="8" w:space="0" w:color="auto"/>
              <w:left w:val="single" w:sz="8" w:space="0" w:color="auto"/>
              <w:bottom w:val="single" w:sz="8" w:space="0" w:color="000000"/>
              <w:right w:val="single" w:sz="8" w:space="0" w:color="000000"/>
            </w:tcBorders>
            <w:vAlign w:val="center"/>
            <w:hideMark/>
          </w:tcPr>
          <w:p w14:paraId="50B6A6CC"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nil"/>
            </w:tcBorders>
            <w:shd w:val="clear" w:color="auto" w:fill="auto"/>
            <w:noWrap/>
            <w:vAlign w:val="bottom"/>
            <w:hideMark/>
          </w:tcPr>
          <w:p w14:paraId="0A29B276"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val="restart"/>
            <w:tcBorders>
              <w:top w:val="single" w:sz="8" w:space="0" w:color="auto"/>
              <w:left w:val="single" w:sz="8" w:space="0" w:color="auto"/>
              <w:bottom w:val="single" w:sz="8" w:space="0" w:color="000000"/>
              <w:right w:val="single" w:sz="8" w:space="0" w:color="000000"/>
            </w:tcBorders>
            <w:shd w:val="clear" w:color="000000" w:fill="8EA9DB"/>
            <w:noWrap/>
            <w:vAlign w:val="center"/>
            <w:hideMark/>
          </w:tcPr>
          <w:p w14:paraId="7CAFFDE1" w14:textId="5405E907" w:rsidR="00192D7D" w:rsidRPr="00192D7D" w:rsidRDefault="00192D7D" w:rsidP="00192D7D">
            <w:pPr>
              <w:jc w:val="cente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Lire les dépassements après le test (prof)</w:t>
            </w:r>
          </w:p>
        </w:tc>
        <w:tc>
          <w:tcPr>
            <w:tcW w:w="780" w:type="dxa"/>
            <w:tcBorders>
              <w:top w:val="nil"/>
              <w:left w:val="nil"/>
              <w:bottom w:val="nil"/>
              <w:right w:val="single" w:sz="8" w:space="0" w:color="auto"/>
            </w:tcBorders>
            <w:shd w:val="clear" w:color="auto" w:fill="auto"/>
            <w:noWrap/>
            <w:vAlign w:val="bottom"/>
            <w:hideMark/>
          </w:tcPr>
          <w:p w14:paraId="06AB969B"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72D048F0" w14:textId="77777777" w:rsidTr="00D801CE">
        <w:trPr>
          <w:trHeight w:val="315"/>
        </w:trPr>
        <w:tc>
          <w:tcPr>
            <w:tcW w:w="1182" w:type="dxa"/>
            <w:tcBorders>
              <w:top w:val="nil"/>
              <w:left w:val="nil"/>
              <w:bottom w:val="nil"/>
              <w:right w:val="nil"/>
            </w:tcBorders>
            <w:shd w:val="clear" w:color="auto" w:fill="auto"/>
            <w:noWrap/>
            <w:vAlign w:val="bottom"/>
            <w:hideMark/>
          </w:tcPr>
          <w:p w14:paraId="1F44A20F" w14:textId="77777777" w:rsidR="00192D7D" w:rsidRPr="00192D7D" w:rsidRDefault="00192D7D" w:rsidP="00192D7D">
            <w:pPr>
              <w:rPr>
                <w:rFonts w:ascii="Calibri" w:hAnsi="Calibri" w:cs="Calibri"/>
                <w:color w:val="000000"/>
                <w:sz w:val="22"/>
                <w:szCs w:val="22"/>
                <w:lang w:val="fr-CH" w:eastAsia="fr-CH"/>
              </w:rPr>
            </w:pPr>
          </w:p>
        </w:tc>
        <w:tc>
          <w:tcPr>
            <w:tcW w:w="1182" w:type="dxa"/>
            <w:tcBorders>
              <w:top w:val="nil"/>
              <w:left w:val="nil"/>
              <w:bottom w:val="nil"/>
              <w:right w:val="nil"/>
            </w:tcBorders>
            <w:shd w:val="clear" w:color="auto" w:fill="auto"/>
            <w:noWrap/>
            <w:vAlign w:val="bottom"/>
            <w:hideMark/>
          </w:tcPr>
          <w:p w14:paraId="2709D638" w14:textId="77777777" w:rsidR="00192D7D" w:rsidRPr="00192D7D" w:rsidRDefault="00192D7D" w:rsidP="00192D7D">
            <w:pPr>
              <w:rPr>
                <w:rFonts w:ascii="Times New Roman" w:hAnsi="Times New Roman"/>
                <w:sz w:val="20"/>
                <w:lang w:val="fr-CH" w:eastAsia="fr-CH"/>
              </w:rPr>
            </w:pPr>
          </w:p>
        </w:tc>
        <w:tc>
          <w:tcPr>
            <w:tcW w:w="780" w:type="dxa"/>
            <w:tcBorders>
              <w:top w:val="nil"/>
              <w:left w:val="single" w:sz="8" w:space="0" w:color="auto"/>
              <w:bottom w:val="nil"/>
              <w:right w:val="nil"/>
            </w:tcBorders>
            <w:shd w:val="clear" w:color="auto" w:fill="auto"/>
            <w:noWrap/>
            <w:vAlign w:val="bottom"/>
            <w:hideMark/>
          </w:tcPr>
          <w:p w14:paraId="3F6BE1BC"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6240" w:type="dxa"/>
            <w:gridSpan w:val="8"/>
            <w:vMerge/>
            <w:tcBorders>
              <w:top w:val="nil"/>
              <w:left w:val="single" w:sz="8" w:space="0" w:color="auto"/>
              <w:bottom w:val="nil"/>
              <w:right w:val="nil"/>
            </w:tcBorders>
            <w:vAlign w:val="center"/>
            <w:hideMark/>
          </w:tcPr>
          <w:p w14:paraId="28BFB666" w14:textId="77777777" w:rsidR="00192D7D" w:rsidRPr="00192D7D" w:rsidRDefault="00192D7D" w:rsidP="00192D7D">
            <w:pPr>
              <w:rPr>
                <w:rFonts w:ascii="Calibri" w:hAnsi="Calibri" w:cs="Calibri"/>
                <w:color w:val="000000"/>
                <w:sz w:val="22"/>
                <w:szCs w:val="22"/>
                <w:lang w:val="fr-CH" w:eastAsia="fr-CH"/>
              </w:rPr>
            </w:pPr>
          </w:p>
        </w:tc>
        <w:tc>
          <w:tcPr>
            <w:tcW w:w="780" w:type="dxa"/>
            <w:tcBorders>
              <w:top w:val="nil"/>
              <w:left w:val="nil"/>
              <w:bottom w:val="nil"/>
              <w:right w:val="single" w:sz="8" w:space="0" w:color="auto"/>
            </w:tcBorders>
            <w:shd w:val="clear" w:color="auto" w:fill="auto"/>
            <w:noWrap/>
            <w:vAlign w:val="bottom"/>
            <w:hideMark/>
          </w:tcPr>
          <w:p w14:paraId="5DC53D5F"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r w:rsidR="00192D7D" w:rsidRPr="00192D7D" w14:paraId="4A815394" w14:textId="77777777" w:rsidTr="00D801CE">
        <w:trPr>
          <w:trHeight w:val="315"/>
        </w:trPr>
        <w:tc>
          <w:tcPr>
            <w:tcW w:w="1182" w:type="dxa"/>
            <w:tcBorders>
              <w:top w:val="nil"/>
              <w:left w:val="nil"/>
              <w:bottom w:val="nil"/>
              <w:right w:val="nil"/>
            </w:tcBorders>
            <w:shd w:val="clear" w:color="auto" w:fill="auto"/>
            <w:noWrap/>
            <w:vAlign w:val="bottom"/>
            <w:hideMark/>
          </w:tcPr>
          <w:p w14:paraId="3B8B20D0" w14:textId="77777777" w:rsidR="00192D7D" w:rsidRPr="00192D7D" w:rsidRDefault="00192D7D" w:rsidP="00192D7D">
            <w:pPr>
              <w:rPr>
                <w:rFonts w:ascii="Calibri" w:hAnsi="Calibri" w:cs="Calibri"/>
                <w:color w:val="000000"/>
                <w:sz w:val="22"/>
                <w:szCs w:val="22"/>
                <w:lang w:val="fr-CH" w:eastAsia="fr-CH"/>
              </w:rPr>
            </w:pPr>
          </w:p>
        </w:tc>
        <w:tc>
          <w:tcPr>
            <w:tcW w:w="1182" w:type="dxa"/>
            <w:tcBorders>
              <w:top w:val="nil"/>
              <w:left w:val="nil"/>
              <w:bottom w:val="nil"/>
              <w:right w:val="nil"/>
            </w:tcBorders>
            <w:shd w:val="clear" w:color="auto" w:fill="auto"/>
            <w:noWrap/>
            <w:vAlign w:val="bottom"/>
            <w:hideMark/>
          </w:tcPr>
          <w:p w14:paraId="6376AEB1" w14:textId="77777777" w:rsidR="00192D7D" w:rsidRPr="00192D7D" w:rsidRDefault="00192D7D" w:rsidP="00192D7D">
            <w:pPr>
              <w:rPr>
                <w:rFonts w:ascii="Times New Roman" w:hAnsi="Times New Roman"/>
                <w:sz w:val="20"/>
                <w:lang w:val="fr-CH" w:eastAsia="fr-CH"/>
              </w:rPr>
            </w:pPr>
          </w:p>
        </w:tc>
        <w:tc>
          <w:tcPr>
            <w:tcW w:w="780" w:type="dxa"/>
            <w:tcBorders>
              <w:top w:val="nil"/>
              <w:left w:val="single" w:sz="8" w:space="0" w:color="auto"/>
              <w:bottom w:val="single" w:sz="8" w:space="0" w:color="auto"/>
              <w:right w:val="nil"/>
            </w:tcBorders>
            <w:shd w:val="clear" w:color="auto" w:fill="auto"/>
            <w:noWrap/>
            <w:vAlign w:val="bottom"/>
            <w:hideMark/>
          </w:tcPr>
          <w:p w14:paraId="5B18A20D"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5B0DC030"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3992C7C1"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4F061A8B"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383521C2"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695CF274"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2DCE4A52"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5E060122"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nil"/>
            </w:tcBorders>
            <w:shd w:val="clear" w:color="auto" w:fill="auto"/>
            <w:noWrap/>
            <w:vAlign w:val="bottom"/>
            <w:hideMark/>
          </w:tcPr>
          <w:p w14:paraId="27664AEC"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c>
          <w:tcPr>
            <w:tcW w:w="780" w:type="dxa"/>
            <w:tcBorders>
              <w:top w:val="nil"/>
              <w:left w:val="nil"/>
              <w:bottom w:val="single" w:sz="8" w:space="0" w:color="auto"/>
              <w:right w:val="single" w:sz="8" w:space="0" w:color="auto"/>
            </w:tcBorders>
            <w:shd w:val="clear" w:color="auto" w:fill="auto"/>
            <w:noWrap/>
            <w:vAlign w:val="bottom"/>
            <w:hideMark/>
          </w:tcPr>
          <w:p w14:paraId="1A5503D9" w14:textId="77777777" w:rsidR="00192D7D" w:rsidRPr="00192D7D" w:rsidRDefault="00192D7D" w:rsidP="00192D7D">
            <w:pPr>
              <w:rPr>
                <w:rFonts w:ascii="Calibri" w:hAnsi="Calibri" w:cs="Calibri"/>
                <w:color w:val="000000"/>
                <w:sz w:val="22"/>
                <w:szCs w:val="22"/>
                <w:lang w:val="fr-CH" w:eastAsia="fr-CH"/>
              </w:rPr>
            </w:pPr>
            <w:r w:rsidRPr="00192D7D">
              <w:rPr>
                <w:rFonts w:ascii="Calibri" w:hAnsi="Calibri" w:cs="Calibri"/>
                <w:color w:val="000000"/>
                <w:sz w:val="22"/>
                <w:szCs w:val="22"/>
                <w:lang w:val="fr-CH" w:eastAsia="fr-CH"/>
              </w:rPr>
              <w:t> </w:t>
            </w:r>
          </w:p>
        </w:tc>
      </w:tr>
    </w:tbl>
    <w:p w14:paraId="0244707E" w14:textId="77777777" w:rsidR="006E2C58" w:rsidRPr="008679EF" w:rsidRDefault="006E2C58" w:rsidP="00AE470C">
      <w:pPr>
        <w:rPr>
          <w:szCs w:val="14"/>
          <w:lang w:val="fr-CH"/>
        </w:rPr>
      </w:pPr>
    </w:p>
    <w:p w14:paraId="169C4002" w14:textId="77777777" w:rsidR="0083170D" w:rsidRDefault="0083170D" w:rsidP="0083170D">
      <w:pPr>
        <w:pStyle w:val="Titre1"/>
      </w:pPr>
      <w:bookmarkStart w:id="5" w:name="_Toc192686652"/>
      <w:r>
        <w:lastRenderedPageBreak/>
        <w:t>Analyse</w:t>
      </w:r>
      <w:r w:rsidR="00E12330">
        <w:t xml:space="preserve"> / Conception</w:t>
      </w:r>
      <w:bookmarkEnd w:id="5"/>
    </w:p>
    <w:p w14:paraId="09EB0B16" w14:textId="31343BF8" w:rsidR="004552DA" w:rsidRDefault="00C771AE" w:rsidP="00E57C70">
      <w:pPr>
        <w:pStyle w:val="Titre2"/>
      </w:pPr>
      <w:bookmarkStart w:id="6" w:name="_Toc192686653"/>
      <w:r w:rsidRPr="004552DA">
        <w:rPr>
          <w:i w:val="0"/>
          <w:iCs/>
        </w:rPr>
        <w:t>Contexte produit</w:t>
      </w:r>
      <w:bookmarkEnd w:id="6"/>
    </w:p>
    <w:p w14:paraId="04784F89" w14:textId="77777777" w:rsidR="002609FF" w:rsidRDefault="004552DA" w:rsidP="008C1CE6">
      <w:pPr>
        <w:keepNext/>
        <w:jc w:val="center"/>
      </w:pPr>
      <w:r>
        <w:rPr>
          <w:noProof/>
        </w:rPr>
        <w:drawing>
          <wp:inline distT="0" distB="0" distL="0" distR="0" wp14:anchorId="31D0553A" wp14:editId="16AE4921">
            <wp:extent cx="5756910" cy="5327650"/>
            <wp:effectExtent l="0" t="0" r="0" b="635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910" cy="5327650"/>
                    </a:xfrm>
                    <a:prstGeom prst="rect">
                      <a:avLst/>
                    </a:prstGeom>
                    <a:noFill/>
                    <a:ln>
                      <a:noFill/>
                    </a:ln>
                  </pic:spPr>
                </pic:pic>
              </a:graphicData>
            </a:graphic>
          </wp:inline>
        </w:drawing>
      </w:r>
    </w:p>
    <w:p w14:paraId="552E165E" w14:textId="21FBAAE8" w:rsidR="004552DA" w:rsidRDefault="002609FF" w:rsidP="008C1CE6">
      <w:pPr>
        <w:pStyle w:val="Lgende"/>
        <w:jc w:val="center"/>
      </w:pPr>
      <w:r>
        <w:fldChar w:fldCharType="begin"/>
      </w:r>
      <w:r>
        <w:instrText xml:space="preserve"> SEQ Figure \* ARABIC </w:instrText>
      </w:r>
      <w:r>
        <w:fldChar w:fldCharType="separate"/>
      </w:r>
      <w:r w:rsidR="00AA0BDA">
        <w:rPr>
          <w:noProof/>
        </w:rPr>
        <w:t>1</w:t>
      </w:r>
      <w:r>
        <w:fldChar w:fldCharType="end"/>
      </w:r>
      <w:bookmarkStart w:id="7" w:name="_Toc192669356"/>
      <w:r>
        <w:t xml:space="preserve"> </w:t>
      </w:r>
      <w:bookmarkStart w:id="8" w:name="_Toc192686633"/>
      <w:r w:rsidR="00FA6522">
        <w:t xml:space="preserve">2.1 </w:t>
      </w:r>
      <w:proofErr w:type="gramStart"/>
      <w:r w:rsidRPr="005E1EFB">
        <w:t>schéma</w:t>
      </w:r>
      <w:proofErr w:type="gramEnd"/>
      <w:r w:rsidRPr="005E1EFB">
        <w:t xml:space="preserve"> contexte du produit</w:t>
      </w:r>
      <w:bookmarkEnd w:id="7"/>
      <w:bookmarkEnd w:id="8"/>
    </w:p>
    <w:p w14:paraId="7701FB47" w14:textId="77777777" w:rsidR="002609FF" w:rsidRDefault="002609FF" w:rsidP="002D650C">
      <w:pPr>
        <w:keepNext/>
      </w:pPr>
    </w:p>
    <w:p w14:paraId="3CA0EDC4" w14:textId="286F0C67" w:rsidR="00365EBC" w:rsidRDefault="00365EBC" w:rsidP="004552DA">
      <w:r>
        <w:t>Ce programme est un program desktop</w:t>
      </w:r>
      <w:r w:rsidR="00E85CB0">
        <w:t>.</w:t>
      </w:r>
    </w:p>
    <w:p w14:paraId="698FDEF8" w14:textId="486A6222" w:rsidR="00C771AE" w:rsidRPr="007C68B3" w:rsidRDefault="00E85CB0" w:rsidP="00B11D65">
      <w:pPr>
        <w:rPr>
          <w:i/>
          <w:iCs/>
          <w:color w:val="FF0000"/>
          <w:szCs w:val="14"/>
        </w:rPr>
      </w:pPr>
      <w:r>
        <w:t>Le but est que le poste du professeur puisse définir des ressources interdites, sites web, application, fichiers, et qu’il soit notifi</w:t>
      </w:r>
      <w:r w:rsidR="00CB7AE6">
        <w:t>é</w:t>
      </w:r>
      <w:r>
        <w:t xml:space="preserve"> si un des post client (élève) utilise </w:t>
      </w:r>
      <w:r w:rsidR="00864BC7">
        <w:t>une ressource interdite</w:t>
      </w:r>
      <w:r>
        <w:t>.</w:t>
      </w:r>
      <w:r w:rsidR="00F361D0">
        <w:rPr>
          <w:i/>
          <w:iCs/>
          <w:color w:val="FF0000"/>
          <w:szCs w:val="14"/>
        </w:rPr>
        <w:br w:type="page"/>
      </w:r>
    </w:p>
    <w:p w14:paraId="5F2D6EBC" w14:textId="77777777" w:rsidR="00C771AE" w:rsidRDefault="00C771AE" w:rsidP="00C771AE">
      <w:pPr>
        <w:pStyle w:val="Titre2"/>
        <w:rPr>
          <w:i w:val="0"/>
          <w:iCs/>
        </w:rPr>
      </w:pPr>
      <w:bookmarkStart w:id="9" w:name="_Toc185663457"/>
      <w:bookmarkStart w:id="10" w:name="_Toc192686654"/>
      <w:r>
        <w:rPr>
          <w:i w:val="0"/>
          <w:iCs/>
        </w:rPr>
        <w:lastRenderedPageBreak/>
        <w:t>Contextes techniques</w:t>
      </w:r>
      <w:bookmarkEnd w:id="9"/>
      <w:bookmarkEnd w:id="10"/>
    </w:p>
    <w:p w14:paraId="12A4971C" w14:textId="77777777" w:rsidR="00B11D65" w:rsidRDefault="00C771AE" w:rsidP="00B11D65">
      <w:pPr>
        <w:pStyle w:val="Titre3"/>
      </w:pPr>
      <w:bookmarkStart w:id="11" w:name="_Toc185663460"/>
      <w:bookmarkStart w:id="12" w:name="_Toc192686655"/>
      <w:bookmarkStart w:id="13" w:name="_Toc185663458"/>
      <w:r>
        <w:t>Opérationnel</w:t>
      </w:r>
      <w:bookmarkEnd w:id="11"/>
      <w:bookmarkEnd w:id="12"/>
    </w:p>
    <w:p w14:paraId="1159548C" w14:textId="17925990" w:rsidR="00371EEE" w:rsidRDefault="00371EEE" w:rsidP="00371EEE"/>
    <w:p w14:paraId="015B67D8" w14:textId="7E8549A6" w:rsidR="00371EEE" w:rsidRDefault="00371EEE" w:rsidP="00371EEE">
      <w:r>
        <w:t>L’environnement se présente comme ceci :</w:t>
      </w:r>
    </w:p>
    <w:p w14:paraId="4BD63C2A" w14:textId="77777777" w:rsidR="00371EEE" w:rsidRDefault="00371EEE" w:rsidP="00371EEE"/>
    <w:p w14:paraId="401893DE" w14:textId="365F500C" w:rsidR="00371EEE" w:rsidRDefault="00371EEE" w:rsidP="00371EEE">
      <w:r>
        <w:t>Il y a une salle avec des postes fix</w:t>
      </w:r>
      <w:r w:rsidR="00F856A1">
        <w:t xml:space="preserve">es sous </w:t>
      </w:r>
      <w:r w:rsidR="004C33EF">
        <w:t>Windows</w:t>
      </w:r>
      <w:r w:rsidR="00F856A1">
        <w:t xml:space="preserve"> 10 ou 11</w:t>
      </w:r>
      <w:r>
        <w:t xml:space="preserve">, normalement 16, </w:t>
      </w:r>
      <w:r w:rsidR="00F856A1">
        <w:t>les élèves utilisent ces postes.</w:t>
      </w:r>
    </w:p>
    <w:p w14:paraId="2391DA8F" w14:textId="77777777" w:rsidR="00F856A1" w:rsidRDefault="00F856A1" w:rsidP="00371EEE"/>
    <w:p w14:paraId="4B8B6F7D" w14:textId="1BA3F305" w:rsidR="00F856A1" w:rsidRDefault="00F856A1" w:rsidP="00371EEE">
      <w:r>
        <w:t xml:space="preserve">Le prof lui a son ordinateur portable </w:t>
      </w:r>
      <w:r w:rsidR="004C33EF">
        <w:t>également sous Windows 10 ou 11, il a le client installé.</w:t>
      </w:r>
    </w:p>
    <w:p w14:paraId="45980892" w14:textId="65F3D8B1" w:rsidR="00C771AE" w:rsidRPr="003B0AE8" w:rsidRDefault="00C771AE" w:rsidP="004C33EF">
      <w:pPr>
        <w:pStyle w:val="Retraitnormal1"/>
        <w:numPr>
          <w:ilvl w:val="0"/>
          <w:numId w:val="0"/>
        </w:numPr>
        <w:rPr>
          <w:rFonts w:ascii="Arial" w:hAnsi="Arial"/>
          <w:i/>
          <w:iCs/>
          <w:color w:val="FF0000"/>
          <w:sz w:val="20"/>
          <w:szCs w:val="10"/>
          <w:lang w:eastAsia="fr-FR"/>
        </w:rPr>
      </w:pPr>
      <w:bookmarkStart w:id="14" w:name="_Toc185663459"/>
    </w:p>
    <w:p w14:paraId="3D40CD37" w14:textId="4B52076B" w:rsidR="00070DB0" w:rsidRDefault="00C771AE" w:rsidP="00070DB0">
      <w:pPr>
        <w:pStyle w:val="Titre3"/>
      </w:pPr>
      <w:bookmarkStart w:id="15" w:name="_Ref191283977"/>
      <w:bookmarkStart w:id="16" w:name="_Ref191283992"/>
      <w:bookmarkStart w:id="17" w:name="_Ref191283998"/>
      <w:bookmarkStart w:id="18" w:name="_Ref191284004"/>
      <w:bookmarkStart w:id="19" w:name="_Ref191284012"/>
      <w:bookmarkStart w:id="20" w:name="_Ref191284018"/>
      <w:bookmarkStart w:id="21" w:name="_Toc192686656"/>
      <w:r>
        <w:t>Validation</w:t>
      </w:r>
      <w:bookmarkEnd w:id="14"/>
      <w:bookmarkEnd w:id="15"/>
      <w:bookmarkEnd w:id="16"/>
      <w:bookmarkEnd w:id="17"/>
      <w:bookmarkEnd w:id="18"/>
      <w:bookmarkEnd w:id="19"/>
      <w:bookmarkEnd w:id="20"/>
      <w:bookmarkEnd w:id="21"/>
    </w:p>
    <w:p w14:paraId="2A66998A" w14:textId="77777777" w:rsidR="00F47C77" w:rsidRDefault="00F47C77" w:rsidP="00F47C77"/>
    <w:p w14:paraId="12464852" w14:textId="53DEC4A4" w:rsidR="00F47C77" w:rsidRDefault="00F47C77" w:rsidP="00F47C77">
      <w:r>
        <w:t>Les postes élèves seront simulés par des laptops avec des comptes admin locaux.</w:t>
      </w:r>
    </w:p>
    <w:p w14:paraId="1BD38E1F" w14:textId="5C344B29" w:rsidR="00F47C77" w:rsidRDefault="00F47C77" w:rsidP="00F47C77">
      <w:r>
        <w:t>Sur ces postes le programme de scan sera lancé à la main ou comme service et le port 55052 sera ouvert</w:t>
      </w:r>
      <w:r w:rsidR="00DC775C">
        <w:t>.</w:t>
      </w:r>
    </w:p>
    <w:p w14:paraId="702EFA67" w14:textId="77777777" w:rsidR="004A6C24" w:rsidRDefault="004A6C24" w:rsidP="00F47C77"/>
    <w:p w14:paraId="720ED47B" w14:textId="58DBF503" w:rsidR="004A6C24" w:rsidRDefault="004A6C24" w:rsidP="00F47C77">
      <w:r>
        <w:t>Le poste prof sera simulé par une toure de la salle.</w:t>
      </w:r>
    </w:p>
    <w:p w14:paraId="07D1C8EC" w14:textId="674BBDA0" w:rsidR="004A6C24" w:rsidRDefault="004A6C24" w:rsidP="00F47C77">
      <w:r>
        <w:t xml:space="preserve">Sur </w:t>
      </w:r>
      <w:proofErr w:type="spellStart"/>
      <w:r>
        <w:t>se</w:t>
      </w:r>
      <w:proofErr w:type="spellEnd"/>
      <w:r>
        <w:t xml:space="preserve"> poste on lancera l’interface au début du test, le port 55052 sera ouvert.</w:t>
      </w:r>
    </w:p>
    <w:p w14:paraId="3FE43C80" w14:textId="77777777" w:rsidR="00CB34AD" w:rsidRDefault="00CB34AD" w:rsidP="00F47C77"/>
    <w:p w14:paraId="22F65B9A" w14:textId="382B8E14" w:rsidR="00CB34AD" w:rsidRDefault="00CB34AD" w:rsidP="00F47C77">
      <w:r>
        <w:t>Toutes ces machines se trouveront sur le réseau bleu avec une connexion internet.</w:t>
      </w:r>
    </w:p>
    <w:p w14:paraId="7DC953B6" w14:textId="2EB2FB3B" w:rsidR="00CB34AD" w:rsidRDefault="00CB34AD" w:rsidP="00F47C77">
      <w:r>
        <w:t>Toutes les machines sont dans le même sous réseau, car le prof doit pouvoir pinger les machines élèves</w:t>
      </w:r>
      <w:r w:rsidR="00024149">
        <w:t>.</w:t>
      </w:r>
    </w:p>
    <w:p w14:paraId="79CFD01B" w14:textId="77777777" w:rsidR="00805EC7" w:rsidRDefault="00805EC7" w:rsidP="00F47C77"/>
    <w:p w14:paraId="1D195855" w14:textId="1446223F" w:rsidR="00627456" w:rsidRDefault="00805EC7" w:rsidP="00627456">
      <w:r>
        <w:t>Au démarrage du test on lance en premier la partie sur les portables, donc la partie de scan des élèves</w:t>
      </w:r>
      <w:r w:rsidR="00BE0490">
        <w:t>. Ensuite, on lance la partie graphique sur le pc du prof.</w:t>
      </w:r>
    </w:p>
    <w:p w14:paraId="1E3D4077" w14:textId="77777777" w:rsidR="00ED1EA9" w:rsidRDefault="00ED1EA9" w:rsidP="00627456"/>
    <w:p w14:paraId="7A00D40A" w14:textId="77777777" w:rsidR="00D165DE" w:rsidRDefault="00ED1EA9" w:rsidP="008C1CE6">
      <w:pPr>
        <w:keepNext/>
        <w:jc w:val="center"/>
      </w:pPr>
      <w:r>
        <w:rPr>
          <w:i/>
          <w:iCs/>
          <w:noProof/>
        </w:rPr>
        <w:drawing>
          <wp:inline distT="0" distB="0" distL="0" distR="0" wp14:anchorId="335A3BEC" wp14:editId="27B9A6E0">
            <wp:extent cx="4533900" cy="37147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33900" cy="3714750"/>
                    </a:xfrm>
                    <a:prstGeom prst="rect">
                      <a:avLst/>
                    </a:prstGeom>
                    <a:noFill/>
                    <a:ln>
                      <a:noFill/>
                    </a:ln>
                  </pic:spPr>
                </pic:pic>
              </a:graphicData>
            </a:graphic>
          </wp:inline>
        </w:drawing>
      </w:r>
    </w:p>
    <w:p w14:paraId="770E2AB5" w14:textId="0A50DD00" w:rsidR="00ED1EA9" w:rsidRDefault="00D165DE" w:rsidP="008C1CE6">
      <w:pPr>
        <w:pStyle w:val="Lgende"/>
        <w:jc w:val="center"/>
      </w:pPr>
      <w:r>
        <w:fldChar w:fldCharType="begin"/>
      </w:r>
      <w:r>
        <w:instrText xml:space="preserve"> SEQ Figure \* ARABIC </w:instrText>
      </w:r>
      <w:r>
        <w:fldChar w:fldCharType="separate"/>
      </w:r>
      <w:r w:rsidR="00AA0BDA">
        <w:rPr>
          <w:noProof/>
        </w:rPr>
        <w:t>2</w:t>
      </w:r>
      <w:r>
        <w:fldChar w:fldCharType="end"/>
      </w:r>
      <w:r>
        <w:t xml:space="preserve"> </w:t>
      </w:r>
      <w:bookmarkStart w:id="22" w:name="_Toc192686634"/>
      <w:r w:rsidR="00465E63">
        <w:t>2.2.2</w:t>
      </w:r>
      <w:r w:rsidR="00FA6522">
        <w:t xml:space="preserve"> </w:t>
      </w:r>
      <w:proofErr w:type="gramStart"/>
      <w:r>
        <w:t>schéma</w:t>
      </w:r>
      <w:proofErr w:type="gramEnd"/>
      <w:r>
        <w:t xml:space="preserve"> infra validation</w:t>
      </w:r>
      <w:bookmarkEnd w:id="22"/>
    </w:p>
    <w:p w14:paraId="4E68C7C6" w14:textId="77777777" w:rsidR="00EF127B" w:rsidRDefault="00EF127B" w:rsidP="00627456"/>
    <w:p w14:paraId="6D32605E" w14:textId="229AEC1A" w:rsidR="00C771AE" w:rsidRDefault="00C771AE" w:rsidP="00C771AE">
      <w:pPr>
        <w:pStyle w:val="Titre3"/>
      </w:pPr>
      <w:bookmarkStart w:id="23" w:name="_Toc192686657"/>
      <w:r>
        <w:t>Développement</w:t>
      </w:r>
      <w:bookmarkEnd w:id="13"/>
      <w:bookmarkEnd w:id="23"/>
    </w:p>
    <w:p w14:paraId="484EF8ED" w14:textId="27DCE07B" w:rsidR="00576EDF" w:rsidRDefault="000E5A14" w:rsidP="00576EDF">
      <w:r>
        <w:t xml:space="preserve">Le post maitre </w:t>
      </w:r>
      <w:r w:rsidR="004D7F96">
        <w:t>est</w:t>
      </w:r>
      <w:r>
        <w:t xml:space="preserve"> un post fix avec le port 55052 ouvert</w:t>
      </w:r>
      <w:r w:rsidR="00E425E4">
        <w:t xml:space="preserve"> et 0 droits admins</w:t>
      </w:r>
    </w:p>
    <w:p w14:paraId="3EF1AD3E" w14:textId="0EBAFED3" w:rsidR="009D2309" w:rsidRDefault="009D2309" w:rsidP="00576EDF">
      <w:r>
        <w:t xml:space="preserve">Le post client (élève) </w:t>
      </w:r>
      <w:r w:rsidR="00067590">
        <w:t>est</w:t>
      </w:r>
      <w:r>
        <w:t xml:space="preserve"> un laptop avec un compte admin local (Shadow) qui permet d’exécuter le coté client comme un simple </w:t>
      </w:r>
      <w:r w:rsidR="00C7550B">
        <w:t>programme.</w:t>
      </w:r>
    </w:p>
    <w:p w14:paraId="351DBDB7" w14:textId="77777777" w:rsidR="00B96EBB" w:rsidRPr="00576EDF" w:rsidRDefault="00B96EBB" w:rsidP="00576EDF"/>
    <w:p w14:paraId="653B4B76" w14:textId="77777777" w:rsidR="00C771AE" w:rsidRDefault="00AA102D" w:rsidP="00AA102D">
      <w:pPr>
        <w:pStyle w:val="Titre3"/>
      </w:pPr>
      <w:bookmarkStart w:id="24" w:name="_Toc192686658"/>
      <w:r>
        <w:t>Justification des choix</w:t>
      </w:r>
      <w:bookmarkEnd w:id="24"/>
    </w:p>
    <w:p w14:paraId="577793BC" w14:textId="19E6C332" w:rsidR="000974A2" w:rsidRDefault="000974A2" w:rsidP="000974A2">
      <w:r>
        <w:t>Laptop pour le dev car on a besoin des droits admins</w:t>
      </w:r>
    </w:p>
    <w:p w14:paraId="204FBC54" w14:textId="778CBEA4" w:rsidR="00262C5F" w:rsidRDefault="00262C5F" w:rsidP="00AA102D">
      <w:r>
        <w:t>Finalement</w:t>
      </w:r>
      <w:r w:rsidR="00671DD4">
        <w:t xml:space="preserve"> le but est que le prof (la console, la partie de monitoring)</w:t>
      </w:r>
      <w:r>
        <w:t xml:space="preserve"> puisse monitorer les post des élèves avec le moins d’efforts possible donc il faut que la partie client soit automatique d’où le service qui démarrera automatiquement et le prof s’y connectera et le scan pourra commencer</w:t>
      </w:r>
      <w:r w:rsidR="001D7807">
        <w:t>.</w:t>
      </w:r>
    </w:p>
    <w:p w14:paraId="773CBF10" w14:textId="78237AC5" w:rsidR="001E78FE" w:rsidRDefault="001E78FE">
      <w:r>
        <w:br w:type="page"/>
      </w:r>
    </w:p>
    <w:p w14:paraId="36E5DF33" w14:textId="77777777" w:rsidR="00AA0785" w:rsidRPr="00791020" w:rsidRDefault="00E12330" w:rsidP="00AA0785">
      <w:pPr>
        <w:pStyle w:val="Titre2"/>
        <w:rPr>
          <w:i w:val="0"/>
          <w:iCs/>
        </w:rPr>
      </w:pPr>
      <w:bookmarkStart w:id="25" w:name="_Toc192686659"/>
      <w:r>
        <w:rPr>
          <w:i w:val="0"/>
          <w:iCs/>
        </w:rPr>
        <w:lastRenderedPageBreak/>
        <w:t>Concept</w:t>
      </w:r>
      <w:bookmarkEnd w:id="25"/>
    </w:p>
    <w:p w14:paraId="2BB07647" w14:textId="77777777" w:rsidR="00AA0785" w:rsidRDefault="00AA0785" w:rsidP="00AA0785">
      <w:pPr>
        <w:pStyle w:val="Retraitnormal1"/>
        <w:numPr>
          <w:ilvl w:val="0"/>
          <w:numId w:val="0"/>
        </w:numPr>
        <w:ind w:left="360"/>
        <w:rPr>
          <w:rFonts w:ascii="Arial" w:hAnsi="Arial"/>
          <w:sz w:val="24"/>
          <w:szCs w:val="14"/>
          <w:lang w:eastAsia="fr-FR"/>
        </w:rPr>
      </w:pPr>
    </w:p>
    <w:p w14:paraId="100C8082" w14:textId="77777777" w:rsidR="00463A98" w:rsidRDefault="0030750C" w:rsidP="00463A98">
      <w:pPr>
        <w:pStyle w:val="Retraitnormal1"/>
        <w:keepNext/>
        <w:numPr>
          <w:ilvl w:val="0"/>
          <w:numId w:val="0"/>
        </w:numPr>
        <w:ind w:left="360"/>
      </w:pPr>
      <w:r>
        <w:rPr>
          <w:noProof/>
        </w:rPr>
        <w:drawing>
          <wp:inline distT="0" distB="0" distL="0" distR="0" wp14:anchorId="52F2B5E2" wp14:editId="4438883A">
            <wp:extent cx="5756910" cy="5327650"/>
            <wp:effectExtent l="0" t="0" r="0" b="635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6910" cy="5327650"/>
                    </a:xfrm>
                    <a:prstGeom prst="rect">
                      <a:avLst/>
                    </a:prstGeom>
                    <a:noFill/>
                    <a:ln>
                      <a:noFill/>
                    </a:ln>
                  </pic:spPr>
                </pic:pic>
              </a:graphicData>
            </a:graphic>
          </wp:inline>
        </w:drawing>
      </w:r>
    </w:p>
    <w:p w14:paraId="12C9A42F" w14:textId="5FAECF17" w:rsidR="0030750C" w:rsidRDefault="00463A98" w:rsidP="00463A98">
      <w:pPr>
        <w:pStyle w:val="Lgende"/>
        <w:jc w:val="center"/>
        <w:rPr>
          <w:sz w:val="24"/>
          <w:szCs w:val="14"/>
        </w:rPr>
      </w:pPr>
      <w:r>
        <w:rPr>
          <w:sz w:val="24"/>
          <w:szCs w:val="14"/>
        </w:rPr>
        <w:fldChar w:fldCharType="begin"/>
      </w:r>
      <w:r>
        <w:rPr>
          <w:sz w:val="24"/>
          <w:szCs w:val="14"/>
        </w:rPr>
        <w:instrText xml:space="preserve"> SEQ Figure \* ARABIC </w:instrText>
      </w:r>
      <w:r>
        <w:rPr>
          <w:sz w:val="24"/>
          <w:szCs w:val="14"/>
        </w:rPr>
        <w:fldChar w:fldCharType="separate"/>
      </w:r>
      <w:r w:rsidR="00AA0BDA">
        <w:rPr>
          <w:noProof/>
          <w:sz w:val="24"/>
          <w:szCs w:val="14"/>
        </w:rPr>
        <w:t>3</w:t>
      </w:r>
      <w:r>
        <w:rPr>
          <w:sz w:val="24"/>
          <w:szCs w:val="14"/>
        </w:rPr>
        <w:fldChar w:fldCharType="end"/>
      </w:r>
      <w:r>
        <w:t xml:space="preserve"> </w:t>
      </w:r>
      <w:bookmarkStart w:id="26" w:name="_Toc192686635"/>
      <w:r w:rsidR="000669FA">
        <w:t xml:space="preserve">2.3 </w:t>
      </w:r>
      <w:proofErr w:type="gramStart"/>
      <w:r w:rsidRPr="00104175">
        <w:t>schéma</w:t>
      </w:r>
      <w:proofErr w:type="gramEnd"/>
      <w:r w:rsidRPr="00104175">
        <w:t xml:space="preserve"> contexte du produit</w:t>
      </w:r>
      <w:bookmarkEnd w:id="26"/>
    </w:p>
    <w:p w14:paraId="25081B29" w14:textId="77777777" w:rsidR="009352AC" w:rsidRDefault="009352AC" w:rsidP="00AA0785">
      <w:pPr>
        <w:pStyle w:val="Retraitnormal1"/>
        <w:numPr>
          <w:ilvl w:val="0"/>
          <w:numId w:val="0"/>
        </w:numPr>
        <w:ind w:left="360"/>
        <w:rPr>
          <w:rFonts w:ascii="Arial" w:hAnsi="Arial"/>
          <w:sz w:val="24"/>
          <w:szCs w:val="14"/>
          <w:lang w:eastAsia="fr-FR"/>
        </w:rPr>
      </w:pPr>
    </w:p>
    <w:p w14:paraId="505048CA" w14:textId="118C5A11" w:rsidR="009352AC" w:rsidRDefault="009352AC" w:rsidP="00AA0785">
      <w:pPr>
        <w:pStyle w:val="Retraitnormal1"/>
        <w:numPr>
          <w:ilvl w:val="0"/>
          <w:numId w:val="0"/>
        </w:numPr>
        <w:ind w:left="360"/>
        <w:rPr>
          <w:rFonts w:ascii="Arial" w:hAnsi="Arial"/>
          <w:sz w:val="24"/>
          <w:szCs w:val="14"/>
          <w:lang w:eastAsia="fr-FR"/>
        </w:rPr>
      </w:pPr>
      <w:r>
        <w:rPr>
          <w:rFonts w:ascii="Arial" w:hAnsi="Arial"/>
          <w:sz w:val="24"/>
          <w:szCs w:val="14"/>
          <w:lang w:eastAsia="fr-FR"/>
        </w:rPr>
        <w:t>Il y aura trois programmes différents :</w:t>
      </w:r>
    </w:p>
    <w:p w14:paraId="3E8EC6C3" w14:textId="51C3610F" w:rsidR="009352AC" w:rsidRDefault="009352AC" w:rsidP="009352AC">
      <w:pPr>
        <w:pStyle w:val="Retraitnormal1"/>
        <w:numPr>
          <w:ilvl w:val="0"/>
          <w:numId w:val="19"/>
        </w:numPr>
        <w:rPr>
          <w:rFonts w:ascii="Arial" w:hAnsi="Arial"/>
          <w:sz w:val="24"/>
          <w:szCs w:val="14"/>
          <w:lang w:eastAsia="fr-FR"/>
        </w:rPr>
      </w:pPr>
      <w:r>
        <w:rPr>
          <w:rFonts w:ascii="Arial" w:hAnsi="Arial"/>
          <w:sz w:val="24"/>
          <w:szCs w:val="14"/>
          <w:lang w:eastAsia="fr-FR"/>
        </w:rPr>
        <w:t>L’interface du côté du prof</w:t>
      </w:r>
    </w:p>
    <w:p w14:paraId="3D8A7B8D" w14:textId="04696976" w:rsidR="009352AC" w:rsidRDefault="009352AC" w:rsidP="009352AC">
      <w:pPr>
        <w:pStyle w:val="Retraitnormal1"/>
        <w:numPr>
          <w:ilvl w:val="0"/>
          <w:numId w:val="19"/>
        </w:numPr>
        <w:rPr>
          <w:rFonts w:ascii="Arial" w:hAnsi="Arial"/>
          <w:sz w:val="24"/>
          <w:szCs w:val="14"/>
          <w:lang w:eastAsia="fr-FR"/>
        </w:rPr>
      </w:pPr>
      <w:r>
        <w:rPr>
          <w:rFonts w:ascii="Arial" w:hAnsi="Arial"/>
          <w:sz w:val="24"/>
          <w:szCs w:val="14"/>
          <w:lang w:eastAsia="fr-FR"/>
        </w:rPr>
        <w:t>L’application en cmd du côté du prof</w:t>
      </w:r>
    </w:p>
    <w:p w14:paraId="064A096E" w14:textId="4CB14742" w:rsidR="009352AC" w:rsidRDefault="00AA69F2" w:rsidP="009352AC">
      <w:pPr>
        <w:pStyle w:val="Retraitnormal1"/>
        <w:numPr>
          <w:ilvl w:val="0"/>
          <w:numId w:val="19"/>
        </w:numPr>
        <w:rPr>
          <w:rFonts w:ascii="Arial" w:hAnsi="Arial"/>
          <w:sz w:val="24"/>
          <w:szCs w:val="14"/>
          <w:lang w:eastAsia="fr-FR"/>
        </w:rPr>
      </w:pPr>
      <w:r>
        <w:rPr>
          <w:rFonts w:ascii="Arial" w:hAnsi="Arial"/>
          <w:sz w:val="24"/>
          <w:szCs w:val="14"/>
          <w:lang w:eastAsia="fr-FR"/>
        </w:rPr>
        <w:t>L’application en cmd du côté de l’élève</w:t>
      </w:r>
    </w:p>
    <w:p w14:paraId="55F1969C" w14:textId="77777777" w:rsidR="00D67098" w:rsidRDefault="00D67098" w:rsidP="00D67098">
      <w:pPr>
        <w:pStyle w:val="Retraitnormal1"/>
        <w:numPr>
          <w:ilvl w:val="0"/>
          <w:numId w:val="0"/>
        </w:numPr>
        <w:ind w:left="360"/>
        <w:rPr>
          <w:rFonts w:ascii="Arial" w:hAnsi="Arial"/>
          <w:sz w:val="24"/>
          <w:szCs w:val="14"/>
          <w:lang w:eastAsia="fr-FR"/>
        </w:rPr>
      </w:pPr>
    </w:p>
    <w:p w14:paraId="3C08931D" w14:textId="38043AA6" w:rsidR="00F85E79" w:rsidRDefault="00D67098" w:rsidP="00F85E79">
      <w:pPr>
        <w:pStyle w:val="Retraitnormal1"/>
        <w:numPr>
          <w:ilvl w:val="0"/>
          <w:numId w:val="0"/>
        </w:numPr>
        <w:ind w:left="360"/>
        <w:rPr>
          <w:rFonts w:ascii="Arial" w:hAnsi="Arial"/>
          <w:sz w:val="24"/>
          <w:szCs w:val="14"/>
          <w:lang w:eastAsia="fr-FR"/>
        </w:rPr>
      </w:pPr>
      <w:r>
        <w:rPr>
          <w:rFonts w:ascii="Arial" w:hAnsi="Arial"/>
          <w:sz w:val="24"/>
          <w:szCs w:val="14"/>
          <w:lang w:eastAsia="fr-FR"/>
        </w:rPr>
        <w:t>Les deux applications consoles ne sont pas accessible au prof et au élèves</w:t>
      </w:r>
      <w:r w:rsidR="00F85E79">
        <w:rPr>
          <w:rFonts w:ascii="Arial" w:hAnsi="Arial"/>
          <w:sz w:val="24"/>
          <w:szCs w:val="14"/>
          <w:lang w:eastAsia="fr-FR"/>
        </w:rPr>
        <w:t>.</w:t>
      </w:r>
    </w:p>
    <w:p w14:paraId="20E7E5D1" w14:textId="173D49CB" w:rsidR="00D97582" w:rsidRDefault="005D7A9A" w:rsidP="00794325">
      <w:pPr>
        <w:pStyle w:val="Retraitnormal1"/>
        <w:numPr>
          <w:ilvl w:val="0"/>
          <w:numId w:val="0"/>
        </w:numPr>
        <w:ind w:left="360"/>
        <w:rPr>
          <w:rFonts w:ascii="Arial" w:hAnsi="Arial"/>
          <w:sz w:val="24"/>
          <w:szCs w:val="14"/>
          <w:lang w:eastAsia="fr-FR"/>
        </w:rPr>
      </w:pPr>
      <w:r>
        <w:rPr>
          <w:rFonts w:ascii="Arial" w:hAnsi="Arial"/>
          <w:sz w:val="24"/>
          <w:szCs w:val="14"/>
          <w:lang w:eastAsia="fr-FR"/>
        </w:rPr>
        <w:t>Elles sont</w:t>
      </w:r>
      <w:r w:rsidR="00F85E79">
        <w:rPr>
          <w:rFonts w:ascii="Arial" w:hAnsi="Arial"/>
          <w:sz w:val="24"/>
          <w:szCs w:val="14"/>
          <w:lang w:eastAsia="fr-FR"/>
        </w:rPr>
        <w:t xml:space="preserve"> juste là pour communiquer des informations, au départ la partie du prof dit au côté élève qu’il va la monitorer</w:t>
      </w:r>
      <w:r w:rsidR="00811A62">
        <w:rPr>
          <w:rFonts w:ascii="Arial" w:hAnsi="Arial"/>
          <w:sz w:val="24"/>
          <w:szCs w:val="14"/>
          <w:lang w:eastAsia="fr-FR"/>
        </w:rPr>
        <w:t>.</w:t>
      </w:r>
      <w:r w:rsidR="00F85E79">
        <w:rPr>
          <w:rFonts w:ascii="Arial" w:hAnsi="Arial"/>
          <w:sz w:val="24"/>
          <w:szCs w:val="14"/>
          <w:lang w:eastAsia="fr-FR"/>
        </w:rPr>
        <w:t xml:space="preserve"> </w:t>
      </w:r>
      <w:r w:rsidR="00811A62">
        <w:rPr>
          <w:rFonts w:ascii="Arial" w:hAnsi="Arial"/>
          <w:sz w:val="24"/>
          <w:szCs w:val="14"/>
          <w:lang w:eastAsia="fr-FR"/>
        </w:rPr>
        <w:t>Une fois le scan lancé (annoncé par le c</w:t>
      </w:r>
      <w:r w:rsidR="007F086D">
        <w:rPr>
          <w:rFonts w:ascii="Arial" w:hAnsi="Arial"/>
          <w:sz w:val="24"/>
          <w:szCs w:val="14"/>
          <w:lang w:eastAsia="fr-FR"/>
        </w:rPr>
        <w:t>ô</w:t>
      </w:r>
      <w:r w:rsidR="00811A62">
        <w:rPr>
          <w:rFonts w:ascii="Arial" w:hAnsi="Arial"/>
          <w:sz w:val="24"/>
          <w:szCs w:val="14"/>
          <w:lang w:eastAsia="fr-FR"/>
        </w:rPr>
        <w:t xml:space="preserve">té du prof), le côté élève va remonter toutes infractions </w:t>
      </w:r>
      <w:r>
        <w:rPr>
          <w:rFonts w:ascii="Arial" w:hAnsi="Arial"/>
          <w:sz w:val="24"/>
          <w:szCs w:val="14"/>
          <w:lang w:eastAsia="fr-FR"/>
        </w:rPr>
        <w:t>au côté du prof qui lui à son tour va le remonter à l’interface du prof qui va afficher les informations</w:t>
      </w:r>
    </w:p>
    <w:p w14:paraId="1DF2C43E" w14:textId="77777777" w:rsidR="000B76BE" w:rsidRDefault="000B76BE" w:rsidP="00794325">
      <w:pPr>
        <w:pStyle w:val="Retraitnormal1"/>
        <w:numPr>
          <w:ilvl w:val="0"/>
          <w:numId w:val="0"/>
        </w:numPr>
        <w:ind w:left="360"/>
        <w:rPr>
          <w:rFonts w:ascii="Arial" w:hAnsi="Arial"/>
          <w:sz w:val="24"/>
          <w:szCs w:val="14"/>
          <w:lang w:eastAsia="fr-FR"/>
        </w:rPr>
      </w:pPr>
    </w:p>
    <w:p w14:paraId="7B684130" w14:textId="1A81DEA5" w:rsidR="007A445E" w:rsidRDefault="007A445E">
      <w:pPr>
        <w:rPr>
          <w:szCs w:val="14"/>
        </w:rPr>
      </w:pPr>
      <w:r>
        <w:rPr>
          <w:szCs w:val="14"/>
        </w:rPr>
        <w:br w:type="page"/>
      </w:r>
    </w:p>
    <w:p w14:paraId="6999CC77" w14:textId="77777777" w:rsidR="007C68B3" w:rsidRDefault="007C68B3" w:rsidP="007C68B3">
      <w:pPr>
        <w:pStyle w:val="Titre2"/>
        <w:rPr>
          <w:i w:val="0"/>
          <w:iCs/>
        </w:rPr>
      </w:pPr>
      <w:bookmarkStart w:id="27" w:name="_Toc192686660"/>
      <w:bookmarkStart w:id="28" w:name="_Toc71691012"/>
      <w:r>
        <w:rPr>
          <w:i w:val="0"/>
          <w:iCs/>
        </w:rPr>
        <w:lastRenderedPageBreak/>
        <w:t>Analyse fonctionnelle</w:t>
      </w:r>
      <w:bookmarkEnd w:id="27"/>
    </w:p>
    <w:p w14:paraId="4C45DF26" w14:textId="77777777" w:rsidR="007C68B3" w:rsidRDefault="007C68B3" w:rsidP="007C68B3"/>
    <w:tbl>
      <w:tblPr>
        <w:tblpPr w:leftFromText="141" w:rightFromText="141" w:vertAnchor="text" w:horzAnchor="margin" w:tblpXSpec="center" w:tblpY="60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8723F4" w14:paraId="24BBD9D7" w14:textId="77777777" w:rsidTr="00FC19A7">
        <w:tc>
          <w:tcPr>
            <w:tcW w:w="0" w:type="auto"/>
          </w:tcPr>
          <w:p w14:paraId="245B510A" w14:textId="77777777" w:rsidR="008723F4" w:rsidRDefault="008723F4" w:rsidP="008723F4">
            <w:pPr>
              <w:keepNext/>
            </w:pPr>
            <w:r>
              <w:t>En tant qu'utilisateur, je veux : Pouvoir détecter les postes d'une salle en indiquant le nom de la salle. Je veux savoir si les postes sont allumés, éteint et si l'agent ShadowScan est allumé ou pas.</w:t>
            </w:r>
            <w:r>
              <w:rPr>
                <w:noProof/>
              </w:rPr>
              <w:drawing>
                <wp:inline distT="0" distB="0" distL="0" distR="0" wp14:anchorId="0D511A14" wp14:editId="7B623718">
                  <wp:extent cx="5756910" cy="27908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6910" cy="2790825"/>
                          </a:xfrm>
                          <a:prstGeom prst="rect">
                            <a:avLst/>
                          </a:prstGeom>
                          <a:noFill/>
                          <a:ln>
                            <a:noFill/>
                          </a:ln>
                        </pic:spPr>
                      </pic:pic>
                    </a:graphicData>
                  </a:graphic>
                </wp:inline>
              </w:drawing>
            </w:r>
          </w:p>
          <w:p w14:paraId="5E40B6BC" w14:textId="6D6954AA" w:rsidR="008723F4" w:rsidRDefault="008723F4" w:rsidP="008723F4">
            <w:pPr>
              <w:pStyle w:val="Lgende"/>
              <w:keepNext/>
            </w:pPr>
            <w:r>
              <w:fldChar w:fldCharType="begin"/>
            </w:r>
            <w:r>
              <w:instrText xml:space="preserve"> SEQ Figure \* ARABIC </w:instrText>
            </w:r>
            <w:r>
              <w:fldChar w:fldCharType="separate"/>
            </w:r>
            <w:r w:rsidR="00AA0BDA">
              <w:rPr>
                <w:noProof/>
              </w:rPr>
              <w:t>4</w:t>
            </w:r>
            <w:r>
              <w:fldChar w:fldCharType="end"/>
            </w:r>
            <w:r w:rsidRPr="004D2203">
              <w:t xml:space="preserve"> </w:t>
            </w:r>
            <w:bookmarkStart w:id="29" w:name="_Toc192686636"/>
            <w:r w:rsidRPr="004D2203">
              <w:t>2.4.1 Détecter les postes d'une salle 1</w:t>
            </w:r>
            <w:bookmarkEnd w:id="29"/>
          </w:p>
          <w:p w14:paraId="04E6B873" w14:textId="522A8A75" w:rsidR="008723F4" w:rsidRDefault="008723F4" w:rsidP="008723F4">
            <w:pPr>
              <w:pStyle w:val="Lgende"/>
              <w:keepNext/>
            </w:pPr>
            <w:r>
              <w:rPr>
                <w:noProof/>
              </w:rPr>
              <w:drawing>
                <wp:inline distT="0" distB="0" distL="0" distR="0" wp14:anchorId="01E89F04" wp14:editId="54290357">
                  <wp:extent cx="5756910" cy="27908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6910" cy="2790825"/>
                          </a:xfrm>
                          <a:prstGeom prst="rect">
                            <a:avLst/>
                          </a:prstGeom>
                          <a:noFill/>
                          <a:ln>
                            <a:noFill/>
                          </a:ln>
                        </pic:spPr>
                      </pic:pic>
                    </a:graphicData>
                  </a:graphic>
                </wp:inline>
              </w:drawing>
            </w:r>
            <w:r>
              <w:fldChar w:fldCharType="begin"/>
            </w:r>
            <w:r>
              <w:instrText xml:space="preserve"> SEQ Figure \* ARABIC </w:instrText>
            </w:r>
            <w:r>
              <w:fldChar w:fldCharType="separate"/>
            </w:r>
            <w:r w:rsidR="00AA0BDA">
              <w:rPr>
                <w:noProof/>
              </w:rPr>
              <w:t>5</w:t>
            </w:r>
            <w:r>
              <w:fldChar w:fldCharType="end"/>
            </w:r>
            <w:r w:rsidRPr="00081577">
              <w:t xml:space="preserve"> </w:t>
            </w:r>
            <w:bookmarkStart w:id="30" w:name="_Toc192686637"/>
            <w:r w:rsidRPr="00081577">
              <w:t xml:space="preserve">2.4.1 Détecter les postes d'une salle </w:t>
            </w:r>
            <w:r>
              <w:t>2</w:t>
            </w:r>
            <w:bookmarkEnd w:id="30"/>
          </w:p>
          <w:p w14:paraId="73AF3CC9" w14:textId="2A1BC518" w:rsidR="008723F4" w:rsidRDefault="008723F4" w:rsidP="001655E7">
            <w:pPr>
              <w:pStyle w:val="Lgende"/>
              <w:keepNext/>
            </w:pPr>
            <w:r>
              <w:rPr>
                <w:noProof/>
              </w:rPr>
              <w:lastRenderedPageBreak/>
              <w:drawing>
                <wp:inline distT="0" distB="0" distL="0" distR="0" wp14:anchorId="447204DD" wp14:editId="65315E1C">
                  <wp:extent cx="5756910" cy="279082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6910" cy="2790825"/>
                          </a:xfrm>
                          <a:prstGeom prst="rect">
                            <a:avLst/>
                          </a:prstGeom>
                          <a:noFill/>
                          <a:ln>
                            <a:noFill/>
                          </a:ln>
                        </pic:spPr>
                      </pic:pic>
                    </a:graphicData>
                  </a:graphic>
                </wp:inline>
              </w:drawing>
            </w:r>
            <w:r w:rsidR="00FC19A7">
              <w:fldChar w:fldCharType="begin"/>
            </w:r>
            <w:r w:rsidR="00FC19A7">
              <w:instrText xml:space="preserve"> SEQ Figure \* ARABIC </w:instrText>
            </w:r>
            <w:r w:rsidR="00FC19A7">
              <w:fldChar w:fldCharType="separate"/>
            </w:r>
            <w:r w:rsidR="00AA0BDA">
              <w:rPr>
                <w:noProof/>
              </w:rPr>
              <w:t>6</w:t>
            </w:r>
            <w:r w:rsidR="00FC19A7">
              <w:fldChar w:fldCharType="end"/>
            </w:r>
            <w:r w:rsidR="00FC19A7" w:rsidRPr="00E41D73">
              <w:t xml:space="preserve"> </w:t>
            </w:r>
            <w:bookmarkStart w:id="31" w:name="_Toc192686638"/>
            <w:r w:rsidR="00FC19A7" w:rsidRPr="00E41D73">
              <w:t xml:space="preserve">2.4.1 Détecter les postes d'une salle </w:t>
            </w:r>
            <w:r w:rsidR="00FC19A7">
              <w:t>3</w:t>
            </w:r>
            <w:bookmarkEnd w:id="31"/>
          </w:p>
        </w:tc>
      </w:tr>
      <w:tr w:rsidR="008723F4" w14:paraId="4F806FE2" w14:textId="77777777" w:rsidTr="00FC19A7">
        <w:tc>
          <w:tcPr>
            <w:tcW w:w="0" w:type="auto"/>
          </w:tcPr>
          <w:p w14:paraId="55A0D975" w14:textId="77777777" w:rsidR="008723F4" w:rsidRDefault="008723F4" w:rsidP="008723F4">
            <w:pPr>
              <w:jc w:val="center"/>
            </w:pPr>
            <w:r>
              <w:lastRenderedPageBreak/>
              <w:t xml:space="preserve">Tests d’acceptance : </w:t>
            </w:r>
          </w:p>
          <w:tbl>
            <w:tblPr>
              <w:tblW w:w="100" w:type="auto"/>
              <w:tblCellMar>
                <w:left w:w="10" w:type="dxa"/>
                <w:right w:w="10" w:type="dxa"/>
              </w:tblCellMar>
              <w:tblLook w:val="04A0" w:firstRow="1" w:lastRow="0" w:firstColumn="1" w:lastColumn="0" w:noHBand="0" w:noVBand="1"/>
            </w:tblPr>
            <w:tblGrid>
              <w:gridCol w:w="1774"/>
              <w:gridCol w:w="7296"/>
            </w:tblGrid>
            <w:tr w:rsidR="008723F4" w14:paraId="168C69D5" w14:textId="77777777" w:rsidTr="00956677">
              <w:tc>
                <w:tcPr>
                  <w:tcW w:w="0" w:type="auto"/>
                </w:tcPr>
                <w:p w14:paraId="16C33ADE" w14:textId="77777777" w:rsidR="008723F4" w:rsidRDefault="008723F4" w:rsidP="0068276D">
                  <w:pPr>
                    <w:framePr w:hSpace="141" w:wrap="around" w:vAnchor="text" w:hAnchor="margin" w:xAlign="center" w:y="604"/>
                  </w:pPr>
                  <w:r>
                    <w:t>Détection des postes</w:t>
                  </w:r>
                </w:p>
              </w:tc>
              <w:tc>
                <w:tcPr>
                  <w:tcW w:w="0" w:type="auto"/>
                </w:tcPr>
                <w:p w14:paraId="5AB61690" w14:textId="77777777" w:rsidR="008723F4" w:rsidRDefault="008723F4" w:rsidP="0068276D">
                  <w:pPr>
                    <w:framePr w:hSpace="141" w:wrap="around" w:vAnchor="text" w:hAnchor="margin" w:xAlign="center" w:y="604"/>
                  </w:pPr>
                  <w:r>
                    <w:t xml:space="preserve"> On lance juste la console, 0 machine détecté </w:t>
                  </w:r>
                  <w:r>
                    <w:br/>
                    <w:t xml:space="preserve">  Rentrer le nom de la classe dans laquelle on se trouve et appuyer sur le bouton recherche </w:t>
                  </w:r>
                  <w:r>
                    <w:br/>
                    <w:t xml:space="preserve">  La liste </w:t>
                  </w:r>
                  <w:proofErr w:type="gramStart"/>
                  <w:r>
                    <w:t>des machine</w:t>
                  </w:r>
                  <w:proofErr w:type="gramEnd"/>
                  <w:r>
                    <w:t xml:space="preserve"> de la classe apparait et on voit leurs état de connexion (Hors ligne, Allumé, En ligne)</w:t>
                  </w:r>
                </w:p>
              </w:tc>
            </w:tr>
          </w:tbl>
          <w:p w14:paraId="23C4C9DA" w14:textId="77777777" w:rsidR="008723F4" w:rsidRDefault="008723F4" w:rsidP="008723F4"/>
        </w:tc>
      </w:tr>
    </w:tbl>
    <w:p w14:paraId="1E2B16FA" w14:textId="77777777" w:rsidR="001C300D" w:rsidRDefault="001C300D" w:rsidP="001C300D">
      <w:pPr>
        <w:pStyle w:val="Titre3"/>
      </w:pPr>
      <w:bookmarkStart w:id="32" w:name="_Toc192686661"/>
      <w:r>
        <w:t>Détecter les postes d'une salle</w:t>
      </w:r>
      <w:bookmarkEnd w:id="32"/>
    </w:p>
    <w:p w14:paraId="761D2BC7" w14:textId="5A1225D8" w:rsidR="001C300D" w:rsidRDefault="008723F4" w:rsidP="001C300D">
      <w:r>
        <w:t xml:space="preserve"> </w:t>
      </w:r>
      <w:r w:rsidR="001C300D">
        <w:t>(</w:t>
      </w:r>
      <w:r w:rsidR="0048725D">
        <w:t>Auteur :</w:t>
      </w:r>
      <w:r w:rsidR="001C300D">
        <w:t xml:space="preserve"> Morgan Dussault)</w:t>
      </w:r>
    </w:p>
    <w:p w14:paraId="0528E9B0" w14:textId="77777777" w:rsidR="001C300D" w:rsidRDefault="001C300D" w:rsidP="001C300D"/>
    <w:p w14:paraId="0D99A83B" w14:textId="77777777" w:rsidR="001C300D" w:rsidRDefault="001C300D" w:rsidP="001C300D">
      <w:pPr>
        <w:pStyle w:val="Titre3"/>
      </w:pPr>
      <w:bookmarkStart w:id="33" w:name="_Toc192686662"/>
      <w:r>
        <w:t>Sélectionner les Pcs à monitorer</w:t>
      </w:r>
      <w:bookmarkEnd w:id="33"/>
    </w:p>
    <w:p w14:paraId="5AD7A81D" w14:textId="77777777" w:rsidR="001C300D" w:rsidRDefault="001C300D" w:rsidP="001C300D">
      <w:r>
        <w:t>(</w:t>
      </w:r>
      <w:proofErr w:type="gramStart"/>
      <w:r>
        <w:t>Auteur:</w:t>
      </w:r>
      <w:proofErr w:type="gramEnd"/>
      <w:r>
        <w:t xml:space="preserve"> Morgan Dussault)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1C300D" w14:paraId="613AF9DF" w14:textId="77777777" w:rsidTr="00E57C70">
        <w:tc>
          <w:tcPr>
            <w:tcW w:w="0" w:type="auto"/>
          </w:tcPr>
          <w:p w14:paraId="4F4342E6" w14:textId="77777777" w:rsidR="001C300D" w:rsidRDefault="001C300D" w:rsidP="00E57C70">
            <w:r>
              <w:t>En tant qu'utilisateur, je veux : Pouvoir sélectionner des postes dans la liste des postes détectés que je veux inclure dans le monitoring</w:t>
            </w:r>
          </w:p>
          <w:p w14:paraId="602FF0BD" w14:textId="77777777" w:rsidR="001655E7" w:rsidRDefault="00381718" w:rsidP="001655E7">
            <w:pPr>
              <w:keepNext/>
            </w:pPr>
            <w:r>
              <w:rPr>
                <w:noProof/>
              </w:rPr>
              <w:drawing>
                <wp:inline distT="0" distB="0" distL="0" distR="0" wp14:anchorId="5C6F87F5" wp14:editId="5B1666D6">
                  <wp:extent cx="5756910" cy="298196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6910" cy="2981960"/>
                          </a:xfrm>
                          <a:prstGeom prst="rect">
                            <a:avLst/>
                          </a:prstGeom>
                          <a:noFill/>
                          <a:ln>
                            <a:noFill/>
                          </a:ln>
                        </pic:spPr>
                      </pic:pic>
                    </a:graphicData>
                  </a:graphic>
                </wp:inline>
              </w:drawing>
            </w:r>
          </w:p>
          <w:p w14:paraId="1E5941B8" w14:textId="66BC6B8D" w:rsidR="00381718" w:rsidRDefault="001655E7" w:rsidP="001655E7">
            <w:pPr>
              <w:pStyle w:val="Lgende"/>
            </w:pPr>
            <w:r>
              <w:fldChar w:fldCharType="begin"/>
            </w:r>
            <w:r>
              <w:instrText xml:space="preserve"> SEQ Figure \* ARABIC </w:instrText>
            </w:r>
            <w:r>
              <w:fldChar w:fldCharType="separate"/>
            </w:r>
            <w:r w:rsidR="00AA0BDA">
              <w:rPr>
                <w:noProof/>
              </w:rPr>
              <w:t>7</w:t>
            </w:r>
            <w:r>
              <w:fldChar w:fldCharType="end"/>
            </w:r>
            <w:r>
              <w:t xml:space="preserve"> </w:t>
            </w:r>
            <w:bookmarkStart w:id="34" w:name="_Toc192686639"/>
            <w:r w:rsidRPr="005339BA">
              <w:t>2.4.2</w:t>
            </w:r>
            <w:r>
              <w:t xml:space="preserve"> </w:t>
            </w:r>
            <w:r w:rsidRPr="005339BA">
              <w:t>Sélectionner les Pcs à monit</w:t>
            </w:r>
            <w:r>
              <w:t>o</w:t>
            </w:r>
            <w:r w:rsidRPr="005339BA">
              <w:t>rer</w:t>
            </w:r>
            <w:bookmarkEnd w:id="34"/>
          </w:p>
        </w:tc>
      </w:tr>
      <w:tr w:rsidR="001C300D" w14:paraId="2C45C9BF" w14:textId="77777777" w:rsidTr="00E57C70">
        <w:tc>
          <w:tcPr>
            <w:tcW w:w="0" w:type="auto"/>
          </w:tcPr>
          <w:p w14:paraId="2E90CB89" w14:textId="5E199C80" w:rsidR="001C300D" w:rsidRDefault="001C300D" w:rsidP="00E57C70">
            <w:pPr>
              <w:jc w:val="center"/>
            </w:pPr>
            <w:r>
              <w:lastRenderedPageBreak/>
              <w:t xml:space="preserve">Tests </w:t>
            </w:r>
            <w:r w:rsidR="0048725D">
              <w:t>d’acceptance :</w:t>
            </w:r>
            <w:r>
              <w:t xml:space="preserve"> </w:t>
            </w:r>
          </w:p>
          <w:tbl>
            <w:tblPr>
              <w:tblW w:w="100" w:type="auto"/>
              <w:tblCellMar>
                <w:left w:w="10" w:type="dxa"/>
                <w:right w:w="10" w:type="dxa"/>
              </w:tblCellMar>
              <w:tblLook w:val="04A0" w:firstRow="1" w:lastRow="0" w:firstColumn="1" w:lastColumn="0" w:noHBand="0" w:noVBand="1"/>
            </w:tblPr>
            <w:tblGrid>
              <w:gridCol w:w="2778"/>
              <w:gridCol w:w="6292"/>
            </w:tblGrid>
            <w:tr w:rsidR="001C300D" w14:paraId="413B1CB6" w14:textId="77777777" w:rsidTr="00E57C70">
              <w:tc>
                <w:tcPr>
                  <w:tcW w:w="0" w:type="auto"/>
                </w:tcPr>
                <w:p w14:paraId="03DD135A" w14:textId="4A283C5C" w:rsidR="001C300D" w:rsidRDefault="001C300D" w:rsidP="00E57C70">
                  <w:r>
                    <w:t xml:space="preserve">Sélection </w:t>
                  </w:r>
                  <w:r w:rsidR="0048725D">
                    <w:t>des pcs</w:t>
                  </w:r>
                  <w:r>
                    <w:t xml:space="preserve"> à monitorer</w:t>
                  </w:r>
                </w:p>
              </w:tc>
              <w:tc>
                <w:tcPr>
                  <w:tcW w:w="0" w:type="auto"/>
                </w:tcPr>
                <w:p w14:paraId="533C093C" w14:textId="38E64ABB" w:rsidR="001C300D" w:rsidRDefault="001C300D" w:rsidP="00E57C70">
                  <w:r>
                    <w:t xml:space="preserve"> On a détecté </w:t>
                  </w:r>
                  <w:r w:rsidR="0048725D">
                    <w:t>nos machines</w:t>
                  </w:r>
                  <w:r>
                    <w:t xml:space="preserve"> via le nom de la salle </w:t>
                  </w:r>
                  <w:r>
                    <w:br/>
                    <w:t xml:space="preserve">  on sélectionne via des </w:t>
                  </w:r>
                  <w:proofErr w:type="spellStart"/>
                  <w:r>
                    <w:t>checkbox</w:t>
                  </w:r>
                  <w:proofErr w:type="spellEnd"/>
                  <w:r>
                    <w:t xml:space="preserve"> des machines qu'on </w:t>
                  </w:r>
                  <w:r w:rsidR="0048725D">
                    <w:t>veut</w:t>
                  </w:r>
                  <w:r>
                    <w:t xml:space="preserve"> monitorer </w:t>
                  </w:r>
                  <w:r>
                    <w:br/>
                    <w:t xml:space="preserve">  </w:t>
                  </w:r>
                  <w:proofErr w:type="gramStart"/>
                  <w:r>
                    <w:t>les machine sélectionnées</w:t>
                  </w:r>
                  <w:proofErr w:type="gramEnd"/>
                  <w:r>
                    <w:t xml:space="preserve"> ont leur </w:t>
                  </w:r>
                  <w:proofErr w:type="spellStart"/>
                  <w:r>
                    <w:t>textbox</w:t>
                  </w:r>
                  <w:proofErr w:type="spellEnd"/>
                  <w:r>
                    <w:t xml:space="preserve"> </w:t>
                  </w:r>
                  <w:proofErr w:type="spellStart"/>
                  <w:r>
                    <w:t>chequées</w:t>
                  </w:r>
                  <w:proofErr w:type="spellEnd"/>
                </w:p>
              </w:tc>
            </w:tr>
          </w:tbl>
          <w:p w14:paraId="13C94AC3" w14:textId="77777777" w:rsidR="001C300D" w:rsidRDefault="001C300D" w:rsidP="00E57C70"/>
        </w:tc>
      </w:tr>
    </w:tbl>
    <w:p w14:paraId="0C5972FD" w14:textId="77777777" w:rsidR="001C300D" w:rsidRDefault="001C300D" w:rsidP="001C300D"/>
    <w:p w14:paraId="5E9D1C24" w14:textId="77777777" w:rsidR="001C300D" w:rsidRDefault="001C300D" w:rsidP="001C300D">
      <w:pPr>
        <w:pStyle w:val="Titre3"/>
      </w:pPr>
      <w:bookmarkStart w:id="35" w:name="_Toc192686663"/>
      <w:r>
        <w:t>Démarrer/Clôturer une session de monitoring</w:t>
      </w:r>
      <w:bookmarkEnd w:id="35"/>
    </w:p>
    <w:p w14:paraId="4C4D6ED0" w14:textId="77777777" w:rsidR="001C300D" w:rsidRDefault="001C300D" w:rsidP="001C300D">
      <w:r>
        <w:t>(</w:t>
      </w:r>
      <w:proofErr w:type="gramStart"/>
      <w:r>
        <w:t>Auteur:</w:t>
      </w:r>
      <w:proofErr w:type="gramEnd"/>
      <w:r>
        <w:t xml:space="preserve"> Morgan Dussault)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1C300D" w14:paraId="292F80B4" w14:textId="77777777" w:rsidTr="00E57C70">
        <w:tc>
          <w:tcPr>
            <w:tcW w:w="0" w:type="auto"/>
          </w:tcPr>
          <w:p w14:paraId="02278B29" w14:textId="77777777" w:rsidR="00C225CD" w:rsidRDefault="001C300D" w:rsidP="00C225CD">
            <w:pPr>
              <w:keepNext/>
            </w:pPr>
            <w:r>
              <w:t>En tant qu'utilisateur, je veux : Pouvoir démarrer/clôturer une session de monitoring sur une liste de postes sélectionnés.</w:t>
            </w:r>
            <w:r w:rsidR="00EF4BC1">
              <w:t xml:space="preserve"> </w:t>
            </w:r>
            <w:r w:rsidR="00EF4BC1">
              <w:rPr>
                <w:noProof/>
              </w:rPr>
              <w:drawing>
                <wp:inline distT="0" distB="0" distL="0" distR="0" wp14:anchorId="1971A9DA" wp14:editId="3DA43282">
                  <wp:extent cx="5759450" cy="298704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59450" cy="2987040"/>
                          </a:xfrm>
                          <a:prstGeom prst="rect">
                            <a:avLst/>
                          </a:prstGeom>
                          <a:noFill/>
                          <a:ln>
                            <a:noFill/>
                          </a:ln>
                        </pic:spPr>
                      </pic:pic>
                    </a:graphicData>
                  </a:graphic>
                </wp:inline>
              </w:drawing>
            </w:r>
          </w:p>
          <w:p w14:paraId="51A10451" w14:textId="0D49B434" w:rsidR="001C300D" w:rsidRDefault="00C225CD" w:rsidP="00C225CD">
            <w:pPr>
              <w:pStyle w:val="Lgende"/>
            </w:pPr>
            <w:r>
              <w:fldChar w:fldCharType="begin"/>
            </w:r>
            <w:r>
              <w:instrText xml:space="preserve"> SEQ Figure \* ARABIC </w:instrText>
            </w:r>
            <w:r>
              <w:fldChar w:fldCharType="separate"/>
            </w:r>
            <w:r w:rsidR="00AA0BDA">
              <w:rPr>
                <w:noProof/>
              </w:rPr>
              <w:t>8</w:t>
            </w:r>
            <w:r>
              <w:fldChar w:fldCharType="end"/>
            </w:r>
            <w:r>
              <w:t xml:space="preserve"> </w:t>
            </w:r>
            <w:bookmarkStart w:id="36" w:name="_Toc192686640"/>
            <w:r w:rsidRPr="00F03002">
              <w:t>2.4.3</w:t>
            </w:r>
            <w:r>
              <w:t xml:space="preserve"> </w:t>
            </w:r>
            <w:r w:rsidRPr="00F03002">
              <w:t>Démarrer/Clôturer une session de monitoring</w:t>
            </w:r>
            <w:bookmarkEnd w:id="36"/>
          </w:p>
        </w:tc>
      </w:tr>
      <w:tr w:rsidR="001C300D" w14:paraId="45538CD0" w14:textId="77777777" w:rsidTr="00E57C70">
        <w:tc>
          <w:tcPr>
            <w:tcW w:w="0" w:type="auto"/>
          </w:tcPr>
          <w:p w14:paraId="1E6934BC" w14:textId="436CEC4A" w:rsidR="001C300D" w:rsidRDefault="001C300D" w:rsidP="00E57C70">
            <w:pPr>
              <w:jc w:val="center"/>
            </w:pPr>
            <w:r>
              <w:t xml:space="preserve">Tests </w:t>
            </w:r>
            <w:r w:rsidR="0048725D">
              <w:t>d’acceptance :</w:t>
            </w:r>
            <w:r>
              <w:t xml:space="preserve"> </w:t>
            </w:r>
          </w:p>
          <w:tbl>
            <w:tblPr>
              <w:tblW w:w="100" w:type="auto"/>
              <w:tblCellMar>
                <w:left w:w="10" w:type="dxa"/>
                <w:right w:w="10" w:type="dxa"/>
              </w:tblCellMar>
              <w:tblLook w:val="04A0" w:firstRow="1" w:lastRow="0" w:firstColumn="1" w:lastColumn="0" w:noHBand="0" w:noVBand="1"/>
            </w:tblPr>
            <w:tblGrid>
              <w:gridCol w:w="2580"/>
              <w:gridCol w:w="6490"/>
            </w:tblGrid>
            <w:tr w:rsidR="001C300D" w14:paraId="568F713A" w14:textId="77777777" w:rsidTr="00E57C70">
              <w:tc>
                <w:tcPr>
                  <w:tcW w:w="0" w:type="auto"/>
                </w:tcPr>
                <w:p w14:paraId="4518E4BE" w14:textId="77777777" w:rsidR="001C300D" w:rsidRDefault="001C300D" w:rsidP="00E57C70">
                  <w:r>
                    <w:t>Lancement de la session</w:t>
                  </w:r>
                </w:p>
              </w:tc>
              <w:tc>
                <w:tcPr>
                  <w:tcW w:w="0" w:type="auto"/>
                </w:tcPr>
                <w:p w14:paraId="670C1BB2" w14:textId="77777777" w:rsidR="001C300D" w:rsidRDefault="001C300D" w:rsidP="00E57C70">
                  <w:r>
                    <w:t xml:space="preserve"> La session est fermée, au moins une machine est sélectionnée </w:t>
                  </w:r>
                  <w:r>
                    <w:br/>
                    <w:t xml:space="preserve">  on clique sur le bouton pour commencer le scan </w:t>
                  </w:r>
                  <w:r>
                    <w:br/>
                    <w:t xml:space="preserve">  si un dépassement arrive, on en est notifié</w:t>
                  </w:r>
                </w:p>
              </w:tc>
            </w:tr>
            <w:tr w:rsidR="001C300D" w14:paraId="4B659A25" w14:textId="77777777" w:rsidTr="00E57C70">
              <w:tc>
                <w:tcPr>
                  <w:tcW w:w="0" w:type="auto"/>
                </w:tcPr>
                <w:p w14:paraId="57F797AF" w14:textId="77777777" w:rsidR="001C300D" w:rsidRDefault="001C300D" w:rsidP="00E57C70">
                  <w:r>
                    <w:t>Clôture de la session</w:t>
                  </w:r>
                </w:p>
              </w:tc>
              <w:tc>
                <w:tcPr>
                  <w:tcW w:w="0" w:type="auto"/>
                </w:tcPr>
                <w:p w14:paraId="5082F7B4" w14:textId="77777777" w:rsidR="001C300D" w:rsidRDefault="001C300D" w:rsidP="00E57C70">
                  <w:r>
                    <w:t xml:space="preserve"> La session est ouverte, au moins une machine est sélectionnée </w:t>
                  </w:r>
                  <w:r>
                    <w:br/>
                    <w:t xml:space="preserve">  on clique sur le bouton pour fermer le scan </w:t>
                  </w:r>
                  <w:r>
                    <w:br/>
                    <w:t xml:space="preserve">  on est plus notifié quand un dépassement arrive</w:t>
                  </w:r>
                </w:p>
              </w:tc>
            </w:tr>
          </w:tbl>
          <w:p w14:paraId="13D74A8C" w14:textId="77777777" w:rsidR="001C300D" w:rsidRDefault="001C300D" w:rsidP="00E57C70"/>
        </w:tc>
      </w:tr>
    </w:tbl>
    <w:p w14:paraId="314DEAFE" w14:textId="77777777" w:rsidR="001C300D" w:rsidRDefault="001C300D" w:rsidP="001C300D"/>
    <w:p w14:paraId="4F7D331D" w14:textId="7BA5E916" w:rsidR="00667446" w:rsidRDefault="00667446">
      <w:r>
        <w:br w:type="page"/>
      </w:r>
    </w:p>
    <w:p w14:paraId="153CED8A" w14:textId="77777777" w:rsidR="001C300D" w:rsidRDefault="001C300D" w:rsidP="001C300D">
      <w:pPr>
        <w:pStyle w:val="Titre3"/>
      </w:pPr>
      <w:bookmarkStart w:id="37" w:name="_Toc192686664"/>
      <w:r>
        <w:lastRenderedPageBreak/>
        <w:t>Manager des éléments à la liste de toutes les ressources</w:t>
      </w:r>
      <w:bookmarkEnd w:id="37"/>
    </w:p>
    <w:p w14:paraId="5D7183C0" w14:textId="77777777" w:rsidR="001C300D" w:rsidRDefault="001C300D" w:rsidP="001C300D">
      <w:r>
        <w:t>(Auteur : Morgan Dussault)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1C300D" w14:paraId="0F657406" w14:textId="77777777" w:rsidTr="00E57C70">
        <w:tc>
          <w:tcPr>
            <w:tcW w:w="0" w:type="auto"/>
          </w:tcPr>
          <w:p w14:paraId="3F08C5A1" w14:textId="77777777" w:rsidR="00C225CD" w:rsidRDefault="001C300D" w:rsidP="00C225CD">
            <w:pPr>
              <w:keepNext/>
            </w:pPr>
            <w:r>
              <w:t>En tant qu'utilisateur, je veux : Pouvoir ajouter/retirer des ressources (site web, application, fichier) à la liste qui contient toutes les ressources.</w:t>
            </w:r>
            <w:r w:rsidR="00EF4BC1">
              <w:t xml:space="preserve"> </w:t>
            </w:r>
            <w:r w:rsidR="00EF4BC1">
              <w:rPr>
                <w:noProof/>
              </w:rPr>
              <w:drawing>
                <wp:inline distT="0" distB="0" distL="0" distR="0" wp14:anchorId="7BD7FB00" wp14:editId="49A86E14">
                  <wp:extent cx="5759450" cy="3465195"/>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3465195"/>
                          </a:xfrm>
                          <a:prstGeom prst="rect">
                            <a:avLst/>
                          </a:prstGeom>
                          <a:noFill/>
                          <a:ln>
                            <a:noFill/>
                          </a:ln>
                        </pic:spPr>
                      </pic:pic>
                    </a:graphicData>
                  </a:graphic>
                </wp:inline>
              </w:drawing>
            </w:r>
          </w:p>
          <w:p w14:paraId="66D83490" w14:textId="08E0F157" w:rsidR="001C300D" w:rsidRDefault="00C225CD" w:rsidP="00C225CD">
            <w:pPr>
              <w:pStyle w:val="Lgende"/>
            </w:pPr>
            <w:r>
              <w:fldChar w:fldCharType="begin"/>
            </w:r>
            <w:r>
              <w:instrText xml:space="preserve"> SEQ Figure \* ARABIC </w:instrText>
            </w:r>
            <w:r>
              <w:fldChar w:fldCharType="separate"/>
            </w:r>
            <w:r w:rsidR="00AA0BDA">
              <w:rPr>
                <w:noProof/>
              </w:rPr>
              <w:t>9</w:t>
            </w:r>
            <w:r>
              <w:fldChar w:fldCharType="end"/>
            </w:r>
            <w:r>
              <w:t xml:space="preserve"> </w:t>
            </w:r>
            <w:bookmarkStart w:id="38" w:name="_Toc192686641"/>
            <w:r w:rsidRPr="00A27FA4">
              <w:t>2.4.4</w:t>
            </w:r>
            <w:r>
              <w:t xml:space="preserve"> </w:t>
            </w:r>
            <w:r w:rsidRPr="00A27FA4">
              <w:t>Manager des éléments à la liste de toutes les ressources</w:t>
            </w:r>
            <w:bookmarkEnd w:id="38"/>
          </w:p>
        </w:tc>
      </w:tr>
      <w:tr w:rsidR="001C300D" w14:paraId="7F60A09A" w14:textId="77777777" w:rsidTr="00E57C70">
        <w:tc>
          <w:tcPr>
            <w:tcW w:w="0" w:type="auto"/>
          </w:tcPr>
          <w:p w14:paraId="4220B962" w14:textId="77777777" w:rsidR="001C300D" w:rsidRDefault="001C300D" w:rsidP="00E57C70">
            <w:pPr>
              <w:jc w:val="center"/>
            </w:pPr>
            <w:r>
              <w:t xml:space="preserve">Tests d’acceptance : </w:t>
            </w:r>
          </w:p>
          <w:tbl>
            <w:tblPr>
              <w:tblW w:w="100" w:type="auto"/>
              <w:tblCellMar>
                <w:left w:w="10" w:type="dxa"/>
                <w:right w:w="10" w:type="dxa"/>
              </w:tblCellMar>
              <w:tblLook w:val="04A0" w:firstRow="1" w:lastRow="0" w:firstColumn="1" w:lastColumn="0" w:noHBand="0" w:noVBand="1"/>
            </w:tblPr>
            <w:tblGrid>
              <w:gridCol w:w="1974"/>
              <w:gridCol w:w="7096"/>
            </w:tblGrid>
            <w:tr w:rsidR="001C300D" w14:paraId="2A765453" w14:textId="77777777" w:rsidTr="00E57C70">
              <w:tc>
                <w:tcPr>
                  <w:tcW w:w="0" w:type="auto"/>
                </w:tcPr>
                <w:p w14:paraId="7C74CF12" w14:textId="77777777" w:rsidR="001C300D" w:rsidRDefault="001C300D" w:rsidP="00E57C70">
                  <w:r>
                    <w:t>Ajouter un élément à la liste</w:t>
                  </w:r>
                </w:p>
              </w:tc>
              <w:tc>
                <w:tcPr>
                  <w:tcW w:w="0" w:type="auto"/>
                </w:tcPr>
                <w:p w14:paraId="2838EA04" w14:textId="77777777" w:rsidR="001C300D" w:rsidRDefault="001C300D" w:rsidP="00E57C70">
                  <w:r>
                    <w:t xml:space="preserve"> On est sur la page pour ajouter un élément à la liste </w:t>
                  </w:r>
                  <w:r>
                    <w:br/>
                    <w:t xml:space="preserve">  on ajoute un lien/nom d'application/nom de fichier dans le champ et on appuie sur le bouton ajouter </w:t>
                  </w:r>
                  <w:r>
                    <w:br/>
                    <w:t xml:space="preserve">  la ressource est ajoutée à la liste</w:t>
                  </w:r>
                </w:p>
              </w:tc>
            </w:tr>
            <w:tr w:rsidR="001C300D" w14:paraId="3BC744D9" w14:textId="77777777" w:rsidTr="00E57C70">
              <w:tc>
                <w:tcPr>
                  <w:tcW w:w="0" w:type="auto"/>
                </w:tcPr>
                <w:p w14:paraId="188DC8D3" w14:textId="77777777" w:rsidR="001C300D" w:rsidRDefault="001C300D" w:rsidP="00E57C70">
                  <w:r>
                    <w:t>Supprimer un élément de la liste</w:t>
                  </w:r>
                </w:p>
              </w:tc>
              <w:tc>
                <w:tcPr>
                  <w:tcW w:w="0" w:type="auto"/>
                </w:tcPr>
                <w:p w14:paraId="125E03DF" w14:textId="77777777" w:rsidR="001C300D" w:rsidRDefault="001C300D" w:rsidP="00E57C70">
                  <w:r>
                    <w:t xml:space="preserve"> On est sur la page pour ajouter un élément à la liste </w:t>
                  </w:r>
                  <w:r>
                    <w:br/>
                    <w:t xml:space="preserve">  on clique sur un lien/nom d'application/nom de fichier dans la liste pour le sélectionner (sélection multiple possible) et on appuie sur le bouton supprimer </w:t>
                  </w:r>
                  <w:r>
                    <w:br/>
                    <w:t xml:space="preserve">  la ressource est retirée à la liste</w:t>
                  </w:r>
                </w:p>
              </w:tc>
            </w:tr>
          </w:tbl>
          <w:p w14:paraId="66A91391" w14:textId="77777777" w:rsidR="001C300D" w:rsidRDefault="001C300D" w:rsidP="00E57C70"/>
        </w:tc>
      </w:tr>
    </w:tbl>
    <w:p w14:paraId="38FE289C" w14:textId="77777777" w:rsidR="001C300D" w:rsidRDefault="001C300D" w:rsidP="001C300D"/>
    <w:p w14:paraId="0968BB79" w14:textId="77777777" w:rsidR="001C300D" w:rsidRDefault="001C300D" w:rsidP="001C300D">
      <w:pPr>
        <w:pStyle w:val="Titre3"/>
      </w:pPr>
      <w:bookmarkStart w:id="39" w:name="_Toc192686665"/>
      <w:r>
        <w:t>Manager une sous liste de ressource bannies</w:t>
      </w:r>
      <w:bookmarkEnd w:id="39"/>
    </w:p>
    <w:p w14:paraId="11ECB96C" w14:textId="3BDF1C40" w:rsidR="001C300D" w:rsidRDefault="001C300D" w:rsidP="001C300D">
      <w:r>
        <w:t>(</w:t>
      </w:r>
      <w:r w:rsidR="0048725D">
        <w:t>Auteur :</w:t>
      </w:r>
      <w:r>
        <w:t xml:space="preserve"> Morgan Dussault)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1C300D" w14:paraId="1D22ED1A" w14:textId="77777777" w:rsidTr="00E57C70">
        <w:tc>
          <w:tcPr>
            <w:tcW w:w="0" w:type="auto"/>
          </w:tcPr>
          <w:p w14:paraId="52E7F1DB" w14:textId="77777777" w:rsidR="00C225CD" w:rsidRDefault="001C300D" w:rsidP="00C225CD">
            <w:pPr>
              <w:keepNext/>
            </w:pPr>
            <w:r>
              <w:lastRenderedPageBreak/>
              <w:t>En tant qu'utilisateur, je veux : Pouvoir créer une sous liste en sélectionnant certaines ressources bannies. Pouvoir ajouter et retirer des ressources d'une sous liste.</w:t>
            </w:r>
            <w:r w:rsidR="0001761B">
              <w:t xml:space="preserve"> </w:t>
            </w:r>
            <w:r w:rsidR="0001761B">
              <w:rPr>
                <w:noProof/>
              </w:rPr>
              <w:drawing>
                <wp:inline distT="0" distB="0" distL="0" distR="0" wp14:anchorId="08A536CA" wp14:editId="360B2BAF">
                  <wp:extent cx="5759450" cy="3465195"/>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59450" cy="3465195"/>
                          </a:xfrm>
                          <a:prstGeom prst="rect">
                            <a:avLst/>
                          </a:prstGeom>
                          <a:noFill/>
                          <a:ln>
                            <a:noFill/>
                          </a:ln>
                        </pic:spPr>
                      </pic:pic>
                    </a:graphicData>
                  </a:graphic>
                </wp:inline>
              </w:drawing>
            </w:r>
          </w:p>
          <w:p w14:paraId="41921B02" w14:textId="4C2B2080" w:rsidR="001C300D" w:rsidRDefault="00C225CD" w:rsidP="00C225CD">
            <w:pPr>
              <w:pStyle w:val="Lgende"/>
            </w:pPr>
            <w:r>
              <w:fldChar w:fldCharType="begin"/>
            </w:r>
            <w:r>
              <w:instrText xml:space="preserve"> SEQ Figure \* ARABIC </w:instrText>
            </w:r>
            <w:r>
              <w:fldChar w:fldCharType="separate"/>
            </w:r>
            <w:r w:rsidR="00AA0BDA">
              <w:rPr>
                <w:noProof/>
              </w:rPr>
              <w:t>10</w:t>
            </w:r>
            <w:r>
              <w:fldChar w:fldCharType="end"/>
            </w:r>
            <w:r>
              <w:t xml:space="preserve"> </w:t>
            </w:r>
            <w:bookmarkStart w:id="40" w:name="_Toc192686642"/>
            <w:r w:rsidRPr="00BC67AD">
              <w:t>2.4.5</w:t>
            </w:r>
            <w:r>
              <w:t xml:space="preserve"> </w:t>
            </w:r>
            <w:r w:rsidRPr="00BC67AD">
              <w:t>Manager une sous liste de ressource bannies</w:t>
            </w:r>
            <w:bookmarkEnd w:id="40"/>
          </w:p>
        </w:tc>
      </w:tr>
      <w:tr w:rsidR="001C300D" w14:paraId="6635C17E" w14:textId="77777777" w:rsidTr="00E57C70">
        <w:tc>
          <w:tcPr>
            <w:tcW w:w="0" w:type="auto"/>
          </w:tcPr>
          <w:p w14:paraId="5FEEBBF6" w14:textId="77777777" w:rsidR="001C300D" w:rsidRDefault="001C300D" w:rsidP="00E57C70">
            <w:pPr>
              <w:jc w:val="center"/>
            </w:pPr>
            <w:r>
              <w:t xml:space="preserve">Tests d’acceptance : </w:t>
            </w:r>
          </w:p>
          <w:tbl>
            <w:tblPr>
              <w:tblW w:w="100" w:type="auto"/>
              <w:tblCellMar>
                <w:left w:w="10" w:type="dxa"/>
                <w:right w:w="10" w:type="dxa"/>
              </w:tblCellMar>
              <w:tblLook w:val="04A0" w:firstRow="1" w:lastRow="0" w:firstColumn="1" w:lastColumn="0" w:noHBand="0" w:noVBand="1"/>
            </w:tblPr>
            <w:tblGrid>
              <w:gridCol w:w="1983"/>
              <w:gridCol w:w="7087"/>
            </w:tblGrid>
            <w:tr w:rsidR="001C300D" w14:paraId="204D1062" w14:textId="77777777" w:rsidTr="00E57C70">
              <w:tc>
                <w:tcPr>
                  <w:tcW w:w="0" w:type="auto"/>
                </w:tcPr>
                <w:p w14:paraId="64ADAB13" w14:textId="77777777" w:rsidR="001C300D" w:rsidRDefault="001C300D" w:rsidP="00E57C70">
                  <w:r>
                    <w:t>Ajouter une ressource</w:t>
                  </w:r>
                </w:p>
              </w:tc>
              <w:tc>
                <w:tcPr>
                  <w:tcW w:w="0" w:type="auto"/>
                </w:tcPr>
                <w:p w14:paraId="7588E884" w14:textId="77777777" w:rsidR="001C300D" w:rsidRDefault="001C300D" w:rsidP="00E57C70">
                  <w:r>
                    <w:t xml:space="preserve"> On est sur la page pour ajouter un élément à la liste </w:t>
                  </w:r>
                  <w:r>
                    <w:br/>
                    <w:t xml:space="preserve">  on clique sur une ressource dans la liste des ressources et on appuie sur le bouton ajouter (au centre) </w:t>
                  </w:r>
                  <w:r>
                    <w:br/>
                    <w:t xml:space="preserve">  la ressource est ajoutée à la liste</w:t>
                  </w:r>
                </w:p>
              </w:tc>
            </w:tr>
            <w:tr w:rsidR="001C300D" w14:paraId="43B790C5" w14:textId="77777777" w:rsidTr="00E57C70">
              <w:tc>
                <w:tcPr>
                  <w:tcW w:w="0" w:type="auto"/>
                </w:tcPr>
                <w:p w14:paraId="477A3FF7" w14:textId="77777777" w:rsidR="001C300D" w:rsidRDefault="001C300D" w:rsidP="00E57C70">
                  <w:r>
                    <w:t>Supprimer une ressource</w:t>
                  </w:r>
                </w:p>
              </w:tc>
              <w:tc>
                <w:tcPr>
                  <w:tcW w:w="0" w:type="auto"/>
                </w:tcPr>
                <w:p w14:paraId="37F4C1B2" w14:textId="77777777" w:rsidR="001C300D" w:rsidRDefault="001C300D" w:rsidP="00E57C70">
                  <w:r>
                    <w:t xml:space="preserve"> On est sur la page pour ajouter un élément à la liste </w:t>
                  </w:r>
                  <w:r>
                    <w:br/>
                    <w:t xml:space="preserve">  on clique sur une ressource dans la sous liste des ressources et on appuie sur le bouton supprimer (en dessous) </w:t>
                  </w:r>
                  <w:r>
                    <w:br/>
                    <w:t xml:space="preserve">  la ressource est supprimée à la liste</w:t>
                  </w:r>
                </w:p>
              </w:tc>
            </w:tr>
          </w:tbl>
          <w:p w14:paraId="7439BDDD" w14:textId="77777777" w:rsidR="001C300D" w:rsidRDefault="001C300D" w:rsidP="00E57C70"/>
        </w:tc>
      </w:tr>
    </w:tbl>
    <w:p w14:paraId="374CE281" w14:textId="77777777" w:rsidR="001C300D" w:rsidRDefault="001C300D" w:rsidP="001C300D"/>
    <w:p w14:paraId="1B9A3FA3" w14:textId="77777777" w:rsidR="001C300D" w:rsidRDefault="001C300D" w:rsidP="001C300D">
      <w:pPr>
        <w:pStyle w:val="Titre3"/>
      </w:pPr>
      <w:bookmarkStart w:id="41" w:name="_Toc192686666"/>
      <w:r>
        <w:t>Popup quand un dépassement est détecté (prof)</w:t>
      </w:r>
      <w:bookmarkEnd w:id="41"/>
    </w:p>
    <w:p w14:paraId="078822B7" w14:textId="4DC5C564" w:rsidR="001C300D" w:rsidRDefault="001C300D" w:rsidP="001C300D">
      <w:r>
        <w:t>(</w:t>
      </w:r>
      <w:r w:rsidR="0048725D">
        <w:t>Auteur :</w:t>
      </w:r>
      <w:r>
        <w:t xml:space="preserve"> Morgan Dussault)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1C300D" w14:paraId="36475E95" w14:textId="77777777" w:rsidTr="00E57C70">
        <w:tc>
          <w:tcPr>
            <w:tcW w:w="0" w:type="auto"/>
          </w:tcPr>
          <w:p w14:paraId="39417F61" w14:textId="77777777" w:rsidR="006E72ED" w:rsidRDefault="001C300D" w:rsidP="006E72ED">
            <w:pPr>
              <w:keepNext/>
            </w:pPr>
            <w:r>
              <w:lastRenderedPageBreak/>
              <w:t>En tant qu'utilisateur, je veux : Pouvoir recevoir un popup quand un dépassement est détecté sur un des postes monitorés et quel est la ressource interdite. Le popup peut être désactivé depuis le client.</w:t>
            </w:r>
            <w:r w:rsidR="0001761B">
              <w:t xml:space="preserve"> </w:t>
            </w:r>
            <w:r w:rsidR="0001761B">
              <w:rPr>
                <w:noProof/>
              </w:rPr>
              <w:drawing>
                <wp:inline distT="0" distB="0" distL="0" distR="0" wp14:anchorId="68DD6F62" wp14:editId="70BC47A6">
                  <wp:extent cx="5759450" cy="3238500"/>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9450" cy="3238500"/>
                          </a:xfrm>
                          <a:prstGeom prst="rect">
                            <a:avLst/>
                          </a:prstGeom>
                          <a:noFill/>
                          <a:ln>
                            <a:noFill/>
                          </a:ln>
                        </pic:spPr>
                      </pic:pic>
                    </a:graphicData>
                  </a:graphic>
                </wp:inline>
              </w:drawing>
            </w:r>
          </w:p>
          <w:p w14:paraId="0CA8796F" w14:textId="5AAE158E" w:rsidR="001C300D" w:rsidRDefault="006E72ED" w:rsidP="006E72ED">
            <w:pPr>
              <w:pStyle w:val="Lgende"/>
            </w:pPr>
            <w:r>
              <w:fldChar w:fldCharType="begin"/>
            </w:r>
            <w:r>
              <w:instrText xml:space="preserve"> SEQ Figure \* ARABIC </w:instrText>
            </w:r>
            <w:r>
              <w:fldChar w:fldCharType="separate"/>
            </w:r>
            <w:r w:rsidR="00AA0BDA">
              <w:rPr>
                <w:noProof/>
              </w:rPr>
              <w:t>11</w:t>
            </w:r>
            <w:r>
              <w:fldChar w:fldCharType="end"/>
            </w:r>
            <w:r>
              <w:t xml:space="preserve"> </w:t>
            </w:r>
            <w:bookmarkStart w:id="42" w:name="_Toc192686643"/>
            <w:r w:rsidRPr="00DE6C0F">
              <w:t>2.4.6</w:t>
            </w:r>
            <w:r>
              <w:t xml:space="preserve"> </w:t>
            </w:r>
            <w:r w:rsidRPr="00DE6C0F">
              <w:t>Popup quand un dépassement est détecté (prof)</w:t>
            </w:r>
            <w:bookmarkEnd w:id="42"/>
          </w:p>
        </w:tc>
      </w:tr>
      <w:tr w:rsidR="001C300D" w14:paraId="0EC35F53" w14:textId="77777777" w:rsidTr="00E57C70">
        <w:tc>
          <w:tcPr>
            <w:tcW w:w="0" w:type="auto"/>
          </w:tcPr>
          <w:p w14:paraId="6B044A00" w14:textId="77777777" w:rsidR="001C300D" w:rsidRDefault="001C300D" w:rsidP="00E57C70">
            <w:pPr>
              <w:jc w:val="center"/>
            </w:pPr>
            <w:r>
              <w:t xml:space="preserve">Tests d’acceptance : </w:t>
            </w:r>
          </w:p>
          <w:tbl>
            <w:tblPr>
              <w:tblW w:w="100" w:type="auto"/>
              <w:tblCellMar>
                <w:left w:w="10" w:type="dxa"/>
                <w:right w:w="10" w:type="dxa"/>
              </w:tblCellMar>
              <w:tblLook w:val="04A0" w:firstRow="1" w:lastRow="0" w:firstColumn="1" w:lastColumn="0" w:noHBand="0" w:noVBand="1"/>
            </w:tblPr>
            <w:tblGrid>
              <w:gridCol w:w="2992"/>
              <w:gridCol w:w="6078"/>
            </w:tblGrid>
            <w:tr w:rsidR="001C300D" w14:paraId="6DA1D458" w14:textId="77777777" w:rsidTr="00E57C70">
              <w:tc>
                <w:tcPr>
                  <w:tcW w:w="0" w:type="auto"/>
                </w:tcPr>
                <w:p w14:paraId="1E97D3F8" w14:textId="77777777" w:rsidR="001C300D" w:rsidRDefault="001C300D" w:rsidP="00E57C70">
                  <w:r>
                    <w:t>Détection d'un dépassement sur le poste d'un élève</w:t>
                  </w:r>
                </w:p>
              </w:tc>
              <w:tc>
                <w:tcPr>
                  <w:tcW w:w="0" w:type="auto"/>
                </w:tcPr>
                <w:p w14:paraId="41AB8F36" w14:textId="2598382E" w:rsidR="001C300D" w:rsidRDefault="001C300D" w:rsidP="00E57C70">
                  <w:r>
                    <w:t xml:space="preserve"> </w:t>
                  </w:r>
                  <w:r w:rsidR="0048725D">
                    <w:t>On</w:t>
                  </w:r>
                  <w:r>
                    <w:t xml:space="preserve"> est sur le poste en train de travailler, les notification de l'app sont actives </w:t>
                  </w:r>
                  <w:r>
                    <w:br/>
                    <w:t xml:space="preserve">  l'élève se rend sur un site interdit (</w:t>
                  </w:r>
                  <w:proofErr w:type="gramStart"/>
                  <w:r>
                    <w:t>ex:</w:t>
                  </w:r>
                  <w:proofErr w:type="gramEnd"/>
                  <w:r>
                    <w:t xml:space="preserve"> </w:t>
                  </w:r>
                  <w:proofErr w:type="spellStart"/>
                  <w:r>
                    <w:t>chatgpt</w:t>
                  </w:r>
                  <w:proofErr w:type="spellEnd"/>
                  <w:r>
                    <w:t xml:space="preserve"> si l'IA est interdite) </w:t>
                  </w:r>
                  <w:r>
                    <w:br/>
                    <w:t xml:space="preserve">  un popup Windows nous informe du dépassement avec le nom de la ressource interdite, le nom de la machine et de l'utilisateur</w:t>
                  </w:r>
                </w:p>
              </w:tc>
            </w:tr>
          </w:tbl>
          <w:p w14:paraId="745C29FA" w14:textId="77777777" w:rsidR="001C300D" w:rsidRDefault="001C300D" w:rsidP="00E57C70"/>
        </w:tc>
      </w:tr>
    </w:tbl>
    <w:p w14:paraId="782C9E3C" w14:textId="2DC7C28C" w:rsidR="00667446" w:rsidRDefault="00667446" w:rsidP="001C300D"/>
    <w:p w14:paraId="637F4076" w14:textId="77777777" w:rsidR="00667446" w:rsidRDefault="00667446">
      <w:r>
        <w:br w:type="page"/>
      </w:r>
    </w:p>
    <w:p w14:paraId="62BF4EA5" w14:textId="77777777" w:rsidR="001C300D" w:rsidRDefault="001C300D" w:rsidP="001C300D">
      <w:pPr>
        <w:pStyle w:val="Titre3"/>
      </w:pPr>
      <w:bookmarkStart w:id="43" w:name="_Toc192686667"/>
      <w:r>
        <w:lastRenderedPageBreak/>
        <w:t>Afficher le Pc en rouge si un dépassement est découvert dessus</w:t>
      </w:r>
      <w:bookmarkEnd w:id="43"/>
    </w:p>
    <w:p w14:paraId="6038EAAE" w14:textId="684CB1E6" w:rsidR="001C300D" w:rsidRDefault="001C300D" w:rsidP="001C300D">
      <w:r>
        <w:t>(</w:t>
      </w:r>
      <w:r w:rsidR="0048725D">
        <w:t>Auteur :</w:t>
      </w:r>
      <w:r>
        <w:t xml:space="preserve"> Morgan Dussault)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1C300D" w14:paraId="66A1B997" w14:textId="77777777" w:rsidTr="00E57C70">
        <w:tc>
          <w:tcPr>
            <w:tcW w:w="0" w:type="auto"/>
          </w:tcPr>
          <w:p w14:paraId="0081B8AA" w14:textId="77777777" w:rsidR="006E72ED" w:rsidRDefault="001C300D" w:rsidP="006E72ED">
            <w:pPr>
              <w:keepNext/>
            </w:pPr>
            <w:r>
              <w:t>En tant qu'utilisateur, je veux : Que quand un dépassement est détecté sur un post, il soit en rouge dans la console et que je puisse cliquer dessus pour avoir un détail de l'infraction.</w:t>
            </w:r>
            <w:r w:rsidR="00A6003B">
              <w:t xml:space="preserve"> </w:t>
            </w:r>
            <w:r w:rsidR="00A6003B">
              <w:rPr>
                <w:noProof/>
              </w:rPr>
              <w:drawing>
                <wp:inline distT="0" distB="0" distL="0" distR="0" wp14:anchorId="60AEAAFC" wp14:editId="5F425BEE">
                  <wp:extent cx="5759450" cy="298704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2987040"/>
                          </a:xfrm>
                          <a:prstGeom prst="rect">
                            <a:avLst/>
                          </a:prstGeom>
                          <a:noFill/>
                          <a:ln>
                            <a:noFill/>
                          </a:ln>
                        </pic:spPr>
                      </pic:pic>
                    </a:graphicData>
                  </a:graphic>
                </wp:inline>
              </w:drawing>
            </w:r>
          </w:p>
          <w:p w14:paraId="028FEDC8" w14:textId="48A4A628" w:rsidR="001C300D" w:rsidRDefault="006E72ED" w:rsidP="006E72ED">
            <w:pPr>
              <w:pStyle w:val="Lgende"/>
            </w:pPr>
            <w:r>
              <w:fldChar w:fldCharType="begin"/>
            </w:r>
            <w:r>
              <w:instrText xml:space="preserve"> SEQ Figure \* ARABIC </w:instrText>
            </w:r>
            <w:r>
              <w:fldChar w:fldCharType="separate"/>
            </w:r>
            <w:r w:rsidR="00AA0BDA">
              <w:rPr>
                <w:noProof/>
              </w:rPr>
              <w:t>12</w:t>
            </w:r>
            <w:r>
              <w:fldChar w:fldCharType="end"/>
            </w:r>
            <w:r w:rsidR="00B52D4A">
              <w:t xml:space="preserve"> </w:t>
            </w:r>
            <w:bookmarkStart w:id="44" w:name="_Toc192686644"/>
            <w:r w:rsidRPr="002D70A1">
              <w:t>2.4.7</w:t>
            </w:r>
            <w:r w:rsidR="00B52D4A">
              <w:t xml:space="preserve"> </w:t>
            </w:r>
            <w:r w:rsidRPr="002D70A1">
              <w:t>Afficher le Pc en rouge si un dépassement est découvert dessus</w:t>
            </w:r>
            <w:bookmarkEnd w:id="44"/>
          </w:p>
        </w:tc>
      </w:tr>
      <w:tr w:rsidR="001C300D" w14:paraId="0CDB9711" w14:textId="77777777" w:rsidTr="00E57C70">
        <w:tc>
          <w:tcPr>
            <w:tcW w:w="0" w:type="auto"/>
          </w:tcPr>
          <w:p w14:paraId="6559CEF1" w14:textId="77777777" w:rsidR="001C300D" w:rsidRDefault="001C300D" w:rsidP="00E57C70">
            <w:pPr>
              <w:jc w:val="center"/>
            </w:pPr>
            <w:r>
              <w:t xml:space="preserve">Tests d’acceptance : </w:t>
            </w:r>
          </w:p>
          <w:tbl>
            <w:tblPr>
              <w:tblW w:w="100" w:type="auto"/>
              <w:tblCellMar>
                <w:left w:w="10" w:type="dxa"/>
                <w:right w:w="10" w:type="dxa"/>
              </w:tblCellMar>
              <w:tblLook w:val="04A0" w:firstRow="1" w:lastRow="0" w:firstColumn="1" w:lastColumn="0" w:noHBand="0" w:noVBand="1"/>
            </w:tblPr>
            <w:tblGrid>
              <w:gridCol w:w="2359"/>
              <w:gridCol w:w="6711"/>
            </w:tblGrid>
            <w:tr w:rsidR="001C300D" w14:paraId="27A65B11" w14:textId="77777777" w:rsidTr="00E57C70">
              <w:tc>
                <w:tcPr>
                  <w:tcW w:w="0" w:type="auto"/>
                </w:tcPr>
                <w:p w14:paraId="4164D269" w14:textId="77777777" w:rsidR="001C300D" w:rsidRDefault="001C300D" w:rsidP="00E57C70">
                  <w:r>
                    <w:t>Détection de dépassement</w:t>
                  </w:r>
                </w:p>
              </w:tc>
              <w:tc>
                <w:tcPr>
                  <w:tcW w:w="0" w:type="auto"/>
                </w:tcPr>
                <w:p w14:paraId="53E8DE56" w14:textId="69AE2CAE" w:rsidR="001C300D" w:rsidRDefault="001C300D" w:rsidP="00E57C70">
                  <w:r>
                    <w:t xml:space="preserve"> On est sur la page on voit tous les pc monitorés </w:t>
                  </w:r>
                  <w:r>
                    <w:br/>
                    <w:t xml:space="preserve">  un dépassement arrive sur un poste (</w:t>
                  </w:r>
                  <w:r w:rsidR="0048725D">
                    <w:t>Ex : site</w:t>
                  </w:r>
                  <w:r>
                    <w:t xml:space="preserve"> web banni) </w:t>
                  </w:r>
                  <w:r>
                    <w:br/>
                    <w:t xml:space="preserve">  le pc sur lequel le dépassement est arrivé, le fond devient rouge pour signaler le problème</w:t>
                  </w:r>
                </w:p>
              </w:tc>
            </w:tr>
          </w:tbl>
          <w:p w14:paraId="34005C24" w14:textId="77777777" w:rsidR="001C300D" w:rsidRDefault="001C300D" w:rsidP="00E57C70"/>
        </w:tc>
      </w:tr>
    </w:tbl>
    <w:p w14:paraId="5F3F0D50" w14:textId="77777777" w:rsidR="001C300D" w:rsidRDefault="001C300D" w:rsidP="001C300D"/>
    <w:p w14:paraId="10EEA15D" w14:textId="77777777" w:rsidR="001C300D" w:rsidRDefault="001C300D" w:rsidP="001C300D">
      <w:pPr>
        <w:pStyle w:val="Titre3"/>
      </w:pPr>
      <w:bookmarkStart w:id="45" w:name="_Toc192686668"/>
      <w:r>
        <w:t>Popup quand un dépassement est détecté (élève)</w:t>
      </w:r>
      <w:bookmarkEnd w:id="45"/>
    </w:p>
    <w:p w14:paraId="2DB12475" w14:textId="0DD58F69" w:rsidR="001C300D" w:rsidRDefault="001C300D" w:rsidP="001C300D">
      <w:r>
        <w:t>(</w:t>
      </w:r>
      <w:r w:rsidR="0048725D">
        <w:t>Auteur :</w:t>
      </w:r>
      <w:r>
        <w:t xml:space="preserve"> Morgan Dussault)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90"/>
      </w:tblGrid>
      <w:tr w:rsidR="001C300D" w14:paraId="7B1C825A" w14:textId="77777777" w:rsidTr="00E57C70">
        <w:tc>
          <w:tcPr>
            <w:tcW w:w="0" w:type="auto"/>
          </w:tcPr>
          <w:p w14:paraId="0BA1C194" w14:textId="77777777" w:rsidR="00AA0BDA" w:rsidRDefault="001C300D" w:rsidP="00AA0BDA">
            <w:pPr>
              <w:keepNext/>
            </w:pPr>
            <w:r>
              <w:lastRenderedPageBreak/>
              <w:t>En tant qu'utilisateur, je veux : Pouvoir recevoir un popup quand un dépassement est détecté sur mon post et quel est la ressource interdite. Le popup peut être désactivé depuis le client (post prof).</w:t>
            </w:r>
            <w:r w:rsidR="00641777">
              <w:t xml:space="preserve"> </w:t>
            </w:r>
            <w:r w:rsidR="00641777">
              <w:rPr>
                <w:noProof/>
              </w:rPr>
              <w:drawing>
                <wp:inline distT="0" distB="0" distL="0" distR="0" wp14:anchorId="2F770A58" wp14:editId="3DC91EA7">
                  <wp:extent cx="5759450" cy="3238500"/>
                  <wp:effectExtent l="0" t="0" r="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3238500"/>
                          </a:xfrm>
                          <a:prstGeom prst="rect">
                            <a:avLst/>
                          </a:prstGeom>
                          <a:noFill/>
                          <a:ln>
                            <a:noFill/>
                          </a:ln>
                        </pic:spPr>
                      </pic:pic>
                    </a:graphicData>
                  </a:graphic>
                </wp:inline>
              </w:drawing>
            </w:r>
          </w:p>
          <w:p w14:paraId="7FD074C4" w14:textId="03AFC0A6" w:rsidR="001C300D" w:rsidRDefault="00AA0BDA" w:rsidP="00AA0BDA">
            <w:pPr>
              <w:pStyle w:val="Lgende"/>
            </w:pPr>
            <w:r>
              <w:fldChar w:fldCharType="begin"/>
            </w:r>
            <w:r>
              <w:instrText xml:space="preserve"> SEQ Figure \* ARABIC </w:instrText>
            </w:r>
            <w:r>
              <w:fldChar w:fldCharType="separate"/>
            </w:r>
            <w:r>
              <w:rPr>
                <w:noProof/>
              </w:rPr>
              <w:t>13</w:t>
            </w:r>
            <w:r>
              <w:fldChar w:fldCharType="end"/>
            </w:r>
            <w:r>
              <w:t xml:space="preserve"> </w:t>
            </w:r>
            <w:bookmarkStart w:id="46" w:name="_Toc192686645"/>
            <w:r w:rsidRPr="00F30128">
              <w:t>2.4.8</w:t>
            </w:r>
            <w:r>
              <w:t xml:space="preserve"> </w:t>
            </w:r>
            <w:r w:rsidRPr="00F30128">
              <w:t>Popup quand un dépassement est détecté (élève)</w:t>
            </w:r>
            <w:bookmarkEnd w:id="46"/>
          </w:p>
        </w:tc>
      </w:tr>
      <w:tr w:rsidR="001C300D" w14:paraId="154FD563" w14:textId="77777777" w:rsidTr="00E57C70">
        <w:tc>
          <w:tcPr>
            <w:tcW w:w="0" w:type="auto"/>
          </w:tcPr>
          <w:p w14:paraId="0FC1C058" w14:textId="77777777" w:rsidR="001C300D" w:rsidRDefault="001C300D" w:rsidP="00E57C70">
            <w:pPr>
              <w:jc w:val="center"/>
            </w:pPr>
            <w:r>
              <w:t xml:space="preserve">Tests d’acceptance : </w:t>
            </w:r>
          </w:p>
          <w:tbl>
            <w:tblPr>
              <w:tblW w:w="100" w:type="auto"/>
              <w:tblCellMar>
                <w:left w:w="10" w:type="dxa"/>
                <w:right w:w="10" w:type="dxa"/>
              </w:tblCellMar>
              <w:tblLook w:val="04A0" w:firstRow="1" w:lastRow="0" w:firstColumn="1" w:lastColumn="0" w:noHBand="0" w:noVBand="1"/>
            </w:tblPr>
            <w:tblGrid>
              <w:gridCol w:w="2383"/>
              <w:gridCol w:w="6687"/>
            </w:tblGrid>
            <w:tr w:rsidR="001C300D" w14:paraId="11416189" w14:textId="77777777" w:rsidTr="00E57C70">
              <w:tc>
                <w:tcPr>
                  <w:tcW w:w="0" w:type="auto"/>
                </w:tcPr>
                <w:p w14:paraId="16FC9702" w14:textId="77777777" w:rsidR="001C300D" w:rsidRDefault="001C300D" w:rsidP="00E57C70">
                  <w:r>
                    <w:t>Détection de dépassement</w:t>
                  </w:r>
                </w:p>
              </w:tc>
              <w:tc>
                <w:tcPr>
                  <w:tcW w:w="0" w:type="auto"/>
                </w:tcPr>
                <w:p w14:paraId="7339F38D" w14:textId="1947326E" w:rsidR="001C300D" w:rsidRDefault="001C300D" w:rsidP="00E57C70">
                  <w:r>
                    <w:t xml:space="preserve"> On est sur le poste en train de travailler </w:t>
                  </w:r>
                  <w:r>
                    <w:br/>
                    <w:t xml:space="preserve">  on se rend sur un site interdit (</w:t>
                  </w:r>
                  <w:r w:rsidR="0048725D">
                    <w:t>E</w:t>
                  </w:r>
                  <w:r>
                    <w:t>x</w:t>
                  </w:r>
                  <w:r w:rsidR="0048725D">
                    <w:t xml:space="preserve"> </w:t>
                  </w:r>
                  <w:r>
                    <w:t xml:space="preserve">: </w:t>
                  </w:r>
                  <w:proofErr w:type="spellStart"/>
                  <w:r>
                    <w:t>chatgpt</w:t>
                  </w:r>
                  <w:proofErr w:type="spellEnd"/>
                  <w:r>
                    <w:t xml:space="preserve"> si l'IA est interdite) </w:t>
                  </w:r>
                  <w:r>
                    <w:br/>
                    <w:t xml:space="preserve">  un popup Windows nous informe du dépassement avec le nom de la ressource interdite</w:t>
                  </w:r>
                </w:p>
              </w:tc>
            </w:tr>
          </w:tbl>
          <w:p w14:paraId="14477B3F" w14:textId="77777777" w:rsidR="001C300D" w:rsidRDefault="001C300D" w:rsidP="00E57C70"/>
        </w:tc>
      </w:tr>
    </w:tbl>
    <w:p w14:paraId="32BA04F7" w14:textId="77777777" w:rsidR="001C300D" w:rsidRDefault="001C300D" w:rsidP="001C300D"/>
    <w:p w14:paraId="1DB8DF5E" w14:textId="69FBB556" w:rsidR="00627239" w:rsidRDefault="00627239" w:rsidP="00627239">
      <w:pPr>
        <w:pStyle w:val="Titre2"/>
        <w:rPr>
          <w:i w:val="0"/>
          <w:iCs/>
        </w:rPr>
      </w:pPr>
      <w:r w:rsidRPr="00627239">
        <w:rPr>
          <w:i w:val="0"/>
          <w:iCs/>
        </w:rPr>
        <w:t>Fonctionnement de gRPC</w:t>
      </w:r>
    </w:p>
    <w:p w14:paraId="0F3E8641" w14:textId="77777777" w:rsidR="00441BF0" w:rsidRDefault="00441BF0" w:rsidP="00441BF0"/>
    <w:p w14:paraId="6364171E" w14:textId="2629F09C" w:rsidR="00441BF0" w:rsidRDefault="00441BF0" w:rsidP="00441BF0">
      <w:proofErr w:type="gramStart"/>
      <w:r>
        <w:t>gRPC</w:t>
      </w:r>
      <w:proofErr w:type="gramEnd"/>
      <w:r>
        <w:t xml:space="preserve"> est un Framework RPC open source, moderne et performent.</w:t>
      </w:r>
      <w:r w:rsidR="003D0CA8">
        <w:t xml:space="preserve"> Il a originalement été développé par Google</w:t>
      </w:r>
      <w:r w:rsidR="00545FB7">
        <w:t xml:space="preserve">. Il sert à effectuer des liaison </w:t>
      </w:r>
      <w:proofErr w:type="spellStart"/>
      <w:r w:rsidR="00545FB7">
        <w:t>Client/Serveur</w:t>
      </w:r>
      <w:proofErr w:type="spellEnd"/>
      <w:r w:rsidR="00545FB7">
        <w:t xml:space="preserve"> multiplateforme, il est utilisable par de multiples langages : </w:t>
      </w:r>
    </w:p>
    <w:p w14:paraId="51821D9C" w14:textId="5108F668" w:rsidR="00545FB7" w:rsidRDefault="00545FB7" w:rsidP="00545FB7">
      <w:pPr>
        <w:pStyle w:val="Paragraphedeliste"/>
        <w:numPr>
          <w:ilvl w:val="0"/>
          <w:numId w:val="19"/>
        </w:numPr>
      </w:pPr>
      <w:r>
        <w:t>C# / .NET</w:t>
      </w:r>
    </w:p>
    <w:p w14:paraId="768E47EE" w14:textId="32F337DA" w:rsidR="00545FB7" w:rsidRDefault="00545FB7" w:rsidP="00545FB7">
      <w:pPr>
        <w:pStyle w:val="Paragraphedeliste"/>
        <w:numPr>
          <w:ilvl w:val="0"/>
          <w:numId w:val="19"/>
        </w:numPr>
      </w:pPr>
      <w:r>
        <w:t>C++</w:t>
      </w:r>
    </w:p>
    <w:p w14:paraId="555CB126" w14:textId="3F948DD4" w:rsidR="00545FB7" w:rsidRDefault="00545FB7" w:rsidP="00545FB7">
      <w:pPr>
        <w:pStyle w:val="Paragraphedeliste"/>
        <w:numPr>
          <w:ilvl w:val="0"/>
          <w:numId w:val="19"/>
        </w:numPr>
      </w:pPr>
      <w:r>
        <w:t>Dart</w:t>
      </w:r>
    </w:p>
    <w:p w14:paraId="63A708D5" w14:textId="2B38DA41" w:rsidR="00545FB7" w:rsidRDefault="00545FB7" w:rsidP="00545FB7">
      <w:pPr>
        <w:pStyle w:val="Paragraphedeliste"/>
        <w:numPr>
          <w:ilvl w:val="0"/>
          <w:numId w:val="19"/>
        </w:numPr>
      </w:pPr>
      <w:r>
        <w:t>Go</w:t>
      </w:r>
    </w:p>
    <w:p w14:paraId="567E306C" w14:textId="7D40439F" w:rsidR="00545FB7" w:rsidRDefault="00545FB7" w:rsidP="00545FB7">
      <w:pPr>
        <w:pStyle w:val="Paragraphedeliste"/>
        <w:numPr>
          <w:ilvl w:val="0"/>
          <w:numId w:val="19"/>
        </w:numPr>
      </w:pPr>
      <w:r>
        <w:t>Java</w:t>
      </w:r>
    </w:p>
    <w:p w14:paraId="35E40B10" w14:textId="65C9654F" w:rsidR="00545FB7" w:rsidRDefault="00545FB7" w:rsidP="00545FB7">
      <w:pPr>
        <w:pStyle w:val="Paragraphedeliste"/>
        <w:numPr>
          <w:ilvl w:val="0"/>
          <w:numId w:val="19"/>
        </w:numPr>
      </w:pPr>
      <w:proofErr w:type="spellStart"/>
      <w:r>
        <w:t>Kotlin</w:t>
      </w:r>
      <w:proofErr w:type="spellEnd"/>
    </w:p>
    <w:p w14:paraId="15DBDAED" w14:textId="410C1340" w:rsidR="00545FB7" w:rsidRDefault="00545FB7" w:rsidP="00545FB7">
      <w:pPr>
        <w:pStyle w:val="Paragraphedeliste"/>
        <w:numPr>
          <w:ilvl w:val="0"/>
          <w:numId w:val="19"/>
        </w:numPr>
      </w:pPr>
      <w:r>
        <w:t>Node</w:t>
      </w:r>
    </w:p>
    <w:p w14:paraId="705CBD94" w14:textId="39242E55" w:rsidR="00545FB7" w:rsidRDefault="00545FB7" w:rsidP="00545FB7">
      <w:pPr>
        <w:pStyle w:val="Paragraphedeliste"/>
        <w:numPr>
          <w:ilvl w:val="0"/>
          <w:numId w:val="19"/>
        </w:numPr>
      </w:pPr>
      <w:r>
        <w:t>Objective-C</w:t>
      </w:r>
    </w:p>
    <w:p w14:paraId="23DE1E96" w14:textId="2D9DD97C" w:rsidR="00545FB7" w:rsidRDefault="00545FB7" w:rsidP="00545FB7">
      <w:pPr>
        <w:pStyle w:val="Paragraphedeliste"/>
        <w:numPr>
          <w:ilvl w:val="0"/>
          <w:numId w:val="19"/>
        </w:numPr>
      </w:pPr>
      <w:r>
        <w:t>PHP</w:t>
      </w:r>
    </w:p>
    <w:p w14:paraId="5D71B6E8" w14:textId="1EDB5B60" w:rsidR="00545FB7" w:rsidRDefault="00545FB7" w:rsidP="00545FB7">
      <w:pPr>
        <w:pStyle w:val="Paragraphedeliste"/>
        <w:numPr>
          <w:ilvl w:val="0"/>
          <w:numId w:val="19"/>
        </w:numPr>
      </w:pPr>
      <w:r>
        <w:t>Python</w:t>
      </w:r>
    </w:p>
    <w:p w14:paraId="0AEC5BE1" w14:textId="38943B54" w:rsidR="00545FB7" w:rsidRDefault="00545FB7" w:rsidP="00545FB7">
      <w:pPr>
        <w:pStyle w:val="Paragraphedeliste"/>
        <w:numPr>
          <w:ilvl w:val="0"/>
          <w:numId w:val="19"/>
        </w:numPr>
      </w:pPr>
      <w:r>
        <w:t>Ruby</w:t>
      </w:r>
    </w:p>
    <w:p w14:paraId="1A511E96" w14:textId="1BB7B148" w:rsidR="00545FB7" w:rsidRDefault="00545FB7" w:rsidP="00545FB7">
      <w:r>
        <w:t xml:space="preserve">Il utilise http/2 comme moyen de transport. </w:t>
      </w:r>
      <w:r w:rsidR="00EB7381">
        <w:t>Il permet l’authentification, la transmission bidirectionnelle et le control de flux.</w:t>
      </w:r>
    </w:p>
    <w:p w14:paraId="28E36D6F" w14:textId="4D5321D1" w:rsidR="00DE667E" w:rsidRDefault="00DE667E" w:rsidP="00545FB7">
      <w:pPr>
        <w:rPr>
          <w:b/>
          <w:bCs/>
        </w:rPr>
      </w:pPr>
      <w:r>
        <w:lastRenderedPageBreak/>
        <w:t>Il utilise des Protocols Buffers comme langage de description d’interface.</w:t>
      </w:r>
      <w:r w:rsidR="006A042D">
        <w:t xml:space="preserve"> Ils servent à </w:t>
      </w:r>
      <w:r w:rsidR="006A042D" w:rsidRPr="006A042D">
        <w:rPr>
          <w:b/>
          <w:bCs/>
        </w:rPr>
        <w:t>sérialisation</w:t>
      </w:r>
      <w:r w:rsidR="006A042D">
        <w:t xml:space="preserve"> et la </w:t>
      </w:r>
      <w:r w:rsidR="006A042D" w:rsidRPr="006A042D">
        <w:rPr>
          <w:b/>
          <w:bCs/>
        </w:rPr>
        <w:t>désérialisation</w:t>
      </w:r>
      <w:r w:rsidR="006A042D">
        <w:rPr>
          <w:b/>
          <w:bCs/>
        </w:rPr>
        <w:t xml:space="preserve">. </w:t>
      </w:r>
    </w:p>
    <w:p w14:paraId="0683FE98" w14:textId="77777777" w:rsidR="00677F49" w:rsidRDefault="00677F49" w:rsidP="00545FB7">
      <w:pPr>
        <w:rPr>
          <w:b/>
          <w:bCs/>
        </w:rPr>
      </w:pPr>
    </w:p>
    <w:p w14:paraId="3C95E03F" w14:textId="7B4FD029" w:rsidR="006A042D" w:rsidRDefault="006A042D" w:rsidP="00545FB7">
      <w:r w:rsidRPr="006A042D">
        <w:t xml:space="preserve">La </w:t>
      </w:r>
      <w:r w:rsidRPr="006A042D">
        <w:rPr>
          <w:b/>
          <w:bCs/>
        </w:rPr>
        <w:t>sérialisation</w:t>
      </w:r>
      <w:r>
        <w:rPr>
          <w:b/>
          <w:bCs/>
        </w:rPr>
        <w:t xml:space="preserve"> </w:t>
      </w:r>
      <w:r>
        <w:t>consiste en la conversion d’objet ou de structures de données en de plus suite de petites. Ce format converti est souvent des octets ou des bits. Cela sert à facilité le stockage ou la transmission de ces données. Dans le cas de gRPC c’est pour faciliter la transmission</w:t>
      </w:r>
      <w:r w:rsidR="00677F49">
        <w:t>.</w:t>
      </w:r>
    </w:p>
    <w:p w14:paraId="4F3DA817" w14:textId="77777777" w:rsidR="00677F49" w:rsidRDefault="00677F49" w:rsidP="00545FB7"/>
    <w:p w14:paraId="340B70DE" w14:textId="5B1771FC" w:rsidR="00677F49" w:rsidRDefault="00677F49" w:rsidP="00545FB7">
      <w:r>
        <w:t xml:space="preserve">La </w:t>
      </w:r>
      <w:r w:rsidRPr="006A042D">
        <w:rPr>
          <w:b/>
          <w:bCs/>
        </w:rPr>
        <w:t>désérialisation</w:t>
      </w:r>
      <w:r>
        <w:rPr>
          <w:b/>
          <w:bCs/>
        </w:rPr>
        <w:t xml:space="preserve"> </w:t>
      </w:r>
      <w:r>
        <w:t>est l’action inverse. Les</w:t>
      </w:r>
      <w:r>
        <w:t xml:space="preserve"> octets ou bits </w:t>
      </w:r>
      <w:r>
        <w:t>sont reconvertis pour retrouver les données de base.</w:t>
      </w:r>
    </w:p>
    <w:p w14:paraId="3DEB0215" w14:textId="77777777" w:rsidR="00677F49" w:rsidRDefault="00677F49" w:rsidP="00545FB7"/>
    <w:p w14:paraId="718AF567" w14:textId="52824B14" w:rsidR="00677F49" w:rsidRDefault="00677F49" w:rsidP="00545FB7">
      <w:r>
        <w:t xml:space="preserve">Dans gRPC l’envoyeur </w:t>
      </w:r>
      <w:r w:rsidRPr="006A042D">
        <w:rPr>
          <w:b/>
          <w:bCs/>
        </w:rPr>
        <w:t>sérialis</w:t>
      </w:r>
      <w:r>
        <w:rPr>
          <w:b/>
          <w:bCs/>
        </w:rPr>
        <w:t xml:space="preserve">e </w:t>
      </w:r>
      <w:r w:rsidRPr="00677F49">
        <w:t xml:space="preserve">et le receveur </w:t>
      </w:r>
      <w:r w:rsidRPr="006A042D">
        <w:rPr>
          <w:b/>
          <w:bCs/>
        </w:rPr>
        <w:t>désérialis</w:t>
      </w:r>
      <w:r>
        <w:rPr>
          <w:b/>
          <w:bCs/>
        </w:rPr>
        <w:t xml:space="preserve">e </w:t>
      </w:r>
      <w:r w:rsidR="00745EE8">
        <w:t>les données. Comme les données vont dans les deux sens, le serveur et le client effectuent ces deux tâches.</w:t>
      </w:r>
    </w:p>
    <w:p w14:paraId="35DA0AE8" w14:textId="77777777" w:rsidR="00677F49" w:rsidRPr="006A042D" w:rsidRDefault="00677F49" w:rsidP="00545FB7"/>
    <w:p w14:paraId="2AEDC910" w14:textId="77777777" w:rsidR="00627239" w:rsidRPr="00627239" w:rsidRDefault="00627239" w:rsidP="00627239"/>
    <w:p w14:paraId="735A69DA" w14:textId="6E9BD08C" w:rsidR="00627239" w:rsidRDefault="00627239" w:rsidP="00441BF0">
      <w:pPr>
        <w:jc w:val="center"/>
      </w:pPr>
      <w:r>
        <w:rPr>
          <w:noProof/>
          <w:color w:val="000000" w:themeColor="text1"/>
        </w:rPr>
        <w:drawing>
          <wp:inline distT="0" distB="0" distL="0" distR="0" wp14:anchorId="6A9C6A8A" wp14:editId="7E831AE7">
            <wp:extent cx="4162974" cy="2615979"/>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64621" cy="2617014"/>
                    </a:xfrm>
                    <a:prstGeom prst="rect">
                      <a:avLst/>
                    </a:prstGeom>
                    <a:noFill/>
                    <a:ln>
                      <a:noFill/>
                    </a:ln>
                  </pic:spPr>
                </pic:pic>
              </a:graphicData>
            </a:graphic>
          </wp:inline>
        </w:drawing>
      </w:r>
    </w:p>
    <w:p w14:paraId="28107E58" w14:textId="77777777" w:rsidR="00671772" w:rsidRDefault="00671772" w:rsidP="00441BF0">
      <w:pPr>
        <w:jc w:val="center"/>
      </w:pPr>
    </w:p>
    <w:p w14:paraId="21EE2136" w14:textId="519545EA" w:rsidR="00671772" w:rsidRPr="00627239" w:rsidRDefault="00671772" w:rsidP="00671772">
      <w:proofErr w:type="gramStart"/>
      <w:r>
        <w:t>gRPC</w:t>
      </w:r>
      <w:proofErr w:type="gramEnd"/>
      <w:r>
        <w:t xml:space="preserve"> utilise des fichiers .proto qui sont ces Protocols Buffers. Le client et le serveur possèdent tous les deux le même fichier proto. Il peut y avoir plusieurs fichiers proto pour plusieurs requêtes possible. Par exemple dans ce projet il y en a 2, un pour l’annonce du client vers le serveur et un pour le </w:t>
      </w:r>
      <w:proofErr w:type="spellStart"/>
      <w:r>
        <w:t>heartBeat</w:t>
      </w:r>
      <w:proofErr w:type="spellEnd"/>
      <w:r w:rsidR="00DE646B">
        <w:t>.</w:t>
      </w:r>
    </w:p>
    <w:p w14:paraId="31EA02DA" w14:textId="77777777" w:rsidR="00627239" w:rsidRDefault="00627239" w:rsidP="001C300D"/>
    <w:p w14:paraId="4E03DEC5" w14:textId="42FA9393" w:rsidR="00D3398E" w:rsidRPr="001E0338" w:rsidRDefault="00AA0785" w:rsidP="00D3398E">
      <w:pPr>
        <w:pStyle w:val="Titre2"/>
        <w:rPr>
          <w:i w:val="0"/>
          <w:iCs/>
        </w:rPr>
      </w:pPr>
      <w:bookmarkStart w:id="47" w:name="_Toc192686669"/>
      <w:r w:rsidRPr="00A943C5">
        <w:rPr>
          <w:i w:val="0"/>
          <w:iCs/>
        </w:rPr>
        <w:t>Stratégie de test</w:t>
      </w:r>
      <w:bookmarkEnd w:id="28"/>
      <w:bookmarkEnd w:id="47"/>
    </w:p>
    <w:p w14:paraId="65183D83" w14:textId="77777777" w:rsidR="00EB6BE1" w:rsidRDefault="00EB6BE1" w:rsidP="00EB6BE1"/>
    <w:p w14:paraId="12144C6D" w14:textId="77777777" w:rsidR="00EB6BE1" w:rsidRDefault="00EB6BE1" w:rsidP="00EB6BE1"/>
    <w:p w14:paraId="3AFDF41A" w14:textId="1EE9A810" w:rsidR="00F06455" w:rsidRDefault="00F06455" w:rsidP="003E454B">
      <w:r>
        <w:t>Les postes élèves seront simulés par des laptops avec des comptes admin locaux.</w:t>
      </w:r>
    </w:p>
    <w:p w14:paraId="3B8A5C9E" w14:textId="77777777" w:rsidR="00F06455" w:rsidRDefault="00F06455" w:rsidP="00F06455"/>
    <w:p w14:paraId="6AC595EB" w14:textId="04E131B4" w:rsidR="00F06455" w:rsidRDefault="00F06455" w:rsidP="003E454B">
      <w:r>
        <w:t>Le poste prof sera simulé par une toure de la salle.</w:t>
      </w:r>
    </w:p>
    <w:p w14:paraId="391551FB" w14:textId="77777777" w:rsidR="00F06455" w:rsidRDefault="00F06455" w:rsidP="00F06455"/>
    <w:p w14:paraId="01F6DC89" w14:textId="77777777" w:rsidR="00F06455" w:rsidRDefault="00F06455" w:rsidP="00F06455">
      <w:r>
        <w:t>Toutes ces machines se trouveront sur le réseau bleu avec une connexion internet.</w:t>
      </w:r>
    </w:p>
    <w:p w14:paraId="767718C8" w14:textId="77777777" w:rsidR="00F06455" w:rsidRDefault="00F06455" w:rsidP="00F06455">
      <w:r>
        <w:t>Toutes les machines sont dans le même sous réseau, car le prof doit pouvoir pinger les machines élèves.</w:t>
      </w:r>
    </w:p>
    <w:p w14:paraId="51FEA685" w14:textId="77777777" w:rsidR="00F06455" w:rsidRDefault="00F06455" w:rsidP="00F06455"/>
    <w:p w14:paraId="31472272" w14:textId="77777777" w:rsidR="00F06455" w:rsidRDefault="00F06455" w:rsidP="00F06455">
      <w:r>
        <w:lastRenderedPageBreak/>
        <w:t>Au démarrage du test on lance en premier la partie sur les portables, donc la partie de scan des élèves. Ensuite, on lance la partie graphique sur le pc du prof.</w:t>
      </w:r>
    </w:p>
    <w:p w14:paraId="235CF83A" w14:textId="77777777" w:rsidR="003F6EA0" w:rsidRDefault="003F6EA0" w:rsidP="00F06455"/>
    <w:p w14:paraId="7529D6D1" w14:textId="3EF218A3" w:rsidR="003F6EA0" w:rsidRDefault="003F6EA0" w:rsidP="003F6EA0">
      <w:r>
        <w:t xml:space="preserve">Le post maitre </w:t>
      </w:r>
      <w:r w:rsidR="000A7D92">
        <w:t>aura</w:t>
      </w:r>
      <w:r>
        <w:t xml:space="preserve"> le port 55052 ouvert</w:t>
      </w:r>
    </w:p>
    <w:p w14:paraId="61230317" w14:textId="24D445CD" w:rsidR="003F6EA0" w:rsidRPr="003B0AE8" w:rsidRDefault="003F6EA0" w:rsidP="003F6EA0">
      <w:pPr>
        <w:rPr>
          <w:i/>
          <w:iCs/>
          <w:color w:val="FF0000"/>
          <w:sz w:val="20"/>
          <w:szCs w:val="10"/>
        </w:rPr>
      </w:pPr>
      <w:r>
        <w:t xml:space="preserve">Le post client </w:t>
      </w:r>
      <w:r w:rsidR="00892A32">
        <w:t>aura</w:t>
      </w:r>
      <w:r>
        <w:t xml:space="preserve"> la partie client du code qui tourne comme service non-stop (démarrage automatique)</w:t>
      </w:r>
      <w:r w:rsidR="00670ECB">
        <w:t xml:space="preserve"> ou en tant qu’application </w:t>
      </w:r>
      <w:r w:rsidR="00CF1371">
        <w:t>classique, son port 550522 sera également ouvert.</w:t>
      </w:r>
    </w:p>
    <w:p w14:paraId="10179E8A" w14:textId="77777777" w:rsidR="003F6EA0" w:rsidRDefault="003F6EA0" w:rsidP="00F06455"/>
    <w:p w14:paraId="68EB817C" w14:textId="669C6647" w:rsidR="003F6EA0" w:rsidRPr="00AA0785" w:rsidRDefault="00CE716A" w:rsidP="006624D7">
      <w:pPr>
        <w:pStyle w:val="En-tte"/>
        <w:tabs>
          <w:tab w:val="clear" w:pos="4536"/>
          <w:tab w:val="clear" w:pos="9072"/>
        </w:tabs>
        <w:rPr>
          <w:szCs w:val="14"/>
        </w:rPr>
      </w:pPr>
      <w:r>
        <w:rPr>
          <w:szCs w:val="14"/>
        </w:rPr>
        <w:t>Voir Section</w:t>
      </w:r>
      <w:r w:rsidR="00B64F53">
        <w:rPr>
          <w:szCs w:val="14"/>
        </w:rPr>
        <w:t xml:space="preserve"> </w:t>
      </w:r>
      <w:r w:rsidR="00B64F53">
        <w:rPr>
          <w:szCs w:val="14"/>
        </w:rPr>
        <w:fldChar w:fldCharType="begin"/>
      </w:r>
      <w:r w:rsidR="00B64F53">
        <w:rPr>
          <w:szCs w:val="14"/>
        </w:rPr>
        <w:instrText xml:space="preserve"> REF _Ref191284012 \n \h </w:instrText>
      </w:r>
      <w:r w:rsidR="00B64F53">
        <w:rPr>
          <w:szCs w:val="14"/>
        </w:rPr>
      </w:r>
      <w:r w:rsidR="00B64F53">
        <w:rPr>
          <w:szCs w:val="14"/>
        </w:rPr>
        <w:fldChar w:fldCharType="separate"/>
      </w:r>
      <w:r w:rsidR="00BC5742">
        <w:rPr>
          <w:szCs w:val="14"/>
        </w:rPr>
        <w:t>2.2.2</w:t>
      </w:r>
      <w:r w:rsidR="00B64F53">
        <w:rPr>
          <w:szCs w:val="14"/>
        </w:rPr>
        <w:fldChar w:fldCharType="end"/>
      </w:r>
      <w:r w:rsidR="00B64F53">
        <w:rPr>
          <w:szCs w:val="14"/>
        </w:rPr>
        <w:t xml:space="preserve"> </w:t>
      </w:r>
      <w:r w:rsidR="00B64F53">
        <w:rPr>
          <w:szCs w:val="14"/>
        </w:rPr>
        <w:fldChar w:fldCharType="begin"/>
      </w:r>
      <w:r w:rsidR="00B64F53">
        <w:rPr>
          <w:szCs w:val="14"/>
        </w:rPr>
        <w:instrText xml:space="preserve"> REF _Ref191284018 \h </w:instrText>
      </w:r>
      <w:r w:rsidR="00B64F53">
        <w:rPr>
          <w:szCs w:val="14"/>
        </w:rPr>
      </w:r>
      <w:r w:rsidR="00B64F53">
        <w:rPr>
          <w:szCs w:val="14"/>
        </w:rPr>
        <w:fldChar w:fldCharType="separate"/>
      </w:r>
      <w:r w:rsidR="00BC5742">
        <w:t>Validation</w:t>
      </w:r>
      <w:r w:rsidR="00B64F53">
        <w:rPr>
          <w:szCs w:val="14"/>
        </w:rPr>
        <w:fldChar w:fldCharType="end"/>
      </w:r>
      <w:r w:rsidR="004631EE">
        <w:rPr>
          <w:szCs w:val="14"/>
        </w:rPr>
        <w:t xml:space="preserve"> pour plus de détails</w:t>
      </w:r>
    </w:p>
    <w:p w14:paraId="48D55777" w14:textId="77777777" w:rsidR="00684B3D" w:rsidRPr="00AA0785" w:rsidRDefault="00684B3D" w:rsidP="00C315ED">
      <w:pPr>
        <w:pStyle w:val="Retraitnormal1"/>
        <w:numPr>
          <w:ilvl w:val="0"/>
          <w:numId w:val="0"/>
        </w:numPr>
        <w:ind w:left="360"/>
        <w:rPr>
          <w:rFonts w:ascii="Arial" w:hAnsi="Arial"/>
          <w:sz w:val="24"/>
          <w:szCs w:val="14"/>
          <w:lang w:eastAsia="fr-FR"/>
        </w:rPr>
      </w:pPr>
    </w:p>
    <w:p w14:paraId="3B895F0D" w14:textId="77777777" w:rsidR="00AA0785" w:rsidRDefault="00E12330" w:rsidP="00AA0785">
      <w:pPr>
        <w:pStyle w:val="Titre2"/>
        <w:rPr>
          <w:rFonts w:cs="Arial"/>
        </w:rPr>
      </w:pPr>
      <w:bookmarkStart w:id="48" w:name="_Toc25553310"/>
      <w:bookmarkStart w:id="49" w:name="_Toc71691015"/>
      <w:bookmarkStart w:id="50" w:name="_Toc192686670"/>
      <w:r>
        <w:rPr>
          <w:rFonts w:cs="Arial"/>
        </w:rPr>
        <w:t>R</w:t>
      </w:r>
      <w:r w:rsidRPr="00791020">
        <w:rPr>
          <w:rFonts w:cs="Arial"/>
        </w:rPr>
        <w:t>isques techniques</w:t>
      </w:r>
      <w:bookmarkEnd w:id="48"/>
      <w:bookmarkEnd w:id="49"/>
      <w:bookmarkEnd w:id="50"/>
    </w:p>
    <w:p w14:paraId="7D10DAF7" w14:textId="77777777" w:rsidR="00371EEE" w:rsidRDefault="00371EEE" w:rsidP="00371EEE"/>
    <w:p w14:paraId="336294B7" w14:textId="358374AF" w:rsidR="00AA0785" w:rsidRPr="00791020" w:rsidRDefault="00371EEE" w:rsidP="00A6761B">
      <w:pPr>
        <w:ind w:left="576"/>
        <w:rPr>
          <w:rFonts w:cs="Arial"/>
          <w:i/>
        </w:rPr>
      </w:pPr>
      <w:r>
        <w:t xml:space="preserve">Avoir </w:t>
      </w:r>
      <w:r w:rsidR="00A42C77">
        <w:t>les droits admins</w:t>
      </w:r>
      <w:r>
        <w:t xml:space="preserve"> pour pouvoir travailler </w:t>
      </w:r>
      <w:r w:rsidR="00A42C77">
        <w:t xml:space="preserve">sur le développement du côté élève. Si on ouvre un port ou on ajoute un compte dans les admins locaux, ça ne reste pas par ce </w:t>
      </w:r>
      <w:r w:rsidR="00BA71F1">
        <w:t>qu’une</w:t>
      </w:r>
      <w:r w:rsidR="00A42C77">
        <w:t xml:space="preserve"> GPO le reset.</w:t>
      </w:r>
    </w:p>
    <w:p w14:paraId="67EFED78" w14:textId="77777777" w:rsidR="00AA0785" w:rsidRPr="00B673BB" w:rsidRDefault="00AA0785" w:rsidP="00AA0785">
      <w:pPr>
        <w:pStyle w:val="Retraitnormal1"/>
        <w:numPr>
          <w:ilvl w:val="0"/>
          <w:numId w:val="0"/>
        </w:numPr>
        <w:ind w:left="360"/>
        <w:rPr>
          <w:rFonts w:ascii="Arial" w:hAnsi="Arial" w:cs="Arial"/>
          <w:iCs/>
          <w:sz w:val="24"/>
        </w:rPr>
      </w:pPr>
    </w:p>
    <w:p w14:paraId="1DC5C2C5" w14:textId="08D778C7" w:rsidR="003A0F9C" w:rsidRPr="00510C85" w:rsidRDefault="00AA0785" w:rsidP="003A0F9C">
      <w:pPr>
        <w:pStyle w:val="Titre1"/>
        <w:tabs>
          <w:tab w:val="num" w:pos="360"/>
        </w:tabs>
      </w:pPr>
      <w:bookmarkStart w:id="51" w:name="_Toc71703259"/>
      <w:bookmarkStart w:id="52" w:name="_Toc192686671"/>
      <w:r w:rsidRPr="0049659A">
        <w:t>R</w:t>
      </w:r>
      <w:bookmarkEnd w:id="51"/>
      <w:r w:rsidR="00684B3D">
        <w:t>éalisation</w:t>
      </w:r>
      <w:bookmarkStart w:id="53" w:name="_Toc25553317"/>
      <w:bookmarkStart w:id="54" w:name="_Toc71691022"/>
      <w:bookmarkEnd w:id="52"/>
    </w:p>
    <w:p w14:paraId="2B309E64" w14:textId="68DCB313" w:rsidR="0088579C" w:rsidRPr="00BC5742" w:rsidRDefault="005F65A8" w:rsidP="0088579C">
      <w:pPr>
        <w:pStyle w:val="Titre3"/>
        <w:rPr>
          <w:color w:val="000000" w:themeColor="text1"/>
        </w:rPr>
      </w:pPr>
      <w:bookmarkStart w:id="55" w:name="_Toc192686672"/>
      <w:r w:rsidRPr="00BC5742">
        <w:rPr>
          <w:color w:val="000000" w:themeColor="text1"/>
        </w:rPr>
        <w:t>Détection d'infractions liées à l'accès à un site web interdit</w:t>
      </w:r>
      <w:bookmarkEnd w:id="55"/>
      <w:r w:rsidR="0088579C" w:rsidRPr="00BC5742">
        <w:rPr>
          <w:color w:val="000000" w:themeColor="text1"/>
        </w:rPr>
        <w:t> </w:t>
      </w:r>
    </w:p>
    <w:p w14:paraId="1C4D1F6C" w14:textId="77777777" w:rsidR="0088579C" w:rsidRDefault="0088579C" w:rsidP="0088579C">
      <w:pPr>
        <w:ind w:left="708"/>
      </w:pPr>
    </w:p>
    <w:p w14:paraId="0B17E0F6" w14:textId="4174D1B8" w:rsidR="0088579C" w:rsidRDefault="0088579C" w:rsidP="0088579C">
      <w:pPr>
        <w:ind w:left="708"/>
      </w:pPr>
      <w:r>
        <w:t>Pour savoir</w:t>
      </w:r>
      <w:r w:rsidR="001F6746">
        <w:t xml:space="preserve"> quels sites web ont été consultés, on vérifie non-stop les résolutions DNS, ça se passe dans un autre thread.</w:t>
      </w:r>
    </w:p>
    <w:p w14:paraId="0D47A4B4" w14:textId="209B3AF1" w:rsidR="001F6746" w:rsidRDefault="001F6746" w:rsidP="0088579C">
      <w:pPr>
        <w:ind w:left="708"/>
      </w:pPr>
      <w:r>
        <w:t>Quand une nouvelle résolution DNS est effectuée, on va vérifier si cette adresse est interdite ou pas. Si le nom du domaine résolu contient un</w:t>
      </w:r>
      <w:r w:rsidR="00BC7968">
        <w:t xml:space="preserve"> des site banni (je l’ai fait comme ça car certaine fois les sites web passent par d’autre domaines) alors c’est une infraction.</w:t>
      </w:r>
    </w:p>
    <w:p w14:paraId="64597190" w14:textId="1A9EB309" w:rsidR="00F75BF8" w:rsidRDefault="00F75BF8" w:rsidP="0088579C">
      <w:pPr>
        <w:ind w:left="708"/>
        <w:rPr>
          <w:u w:val="single"/>
        </w:rPr>
      </w:pPr>
      <w:bookmarkStart w:id="56" w:name="_Hlk192490010"/>
      <w:r w:rsidRPr="00F75BF8">
        <w:rPr>
          <w:u w:val="single"/>
        </w:rPr>
        <w:t>Pourquoi ?</w:t>
      </w:r>
      <w:r>
        <w:rPr>
          <w:u w:val="single"/>
        </w:rPr>
        <w:t> :</w:t>
      </w:r>
    </w:p>
    <w:bookmarkEnd w:id="56"/>
    <w:p w14:paraId="262031C8" w14:textId="52C4383F" w:rsidR="00F75BF8" w:rsidRPr="00F75BF8" w:rsidRDefault="00F75BF8" w:rsidP="0088579C">
      <w:pPr>
        <w:ind w:left="708"/>
      </w:pPr>
      <w:r>
        <w:t>J’ai en premier lieux essayé de résoudre toutes les IP consultées mais ça prenait trop de temps et le reverse DNS n’arrivait pas à tout résoudre</w:t>
      </w:r>
    </w:p>
    <w:p w14:paraId="5E0F6B02" w14:textId="77777777" w:rsidR="003A0F9C" w:rsidRPr="0048725D" w:rsidRDefault="003A0F9C" w:rsidP="003A0F9C">
      <w:pPr>
        <w:rPr>
          <w:bCs/>
          <w:color w:val="000000" w:themeColor="text1"/>
        </w:rPr>
      </w:pPr>
    </w:p>
    <w:p w14:paraId="10891EE5" w14:textId="6C4012A5" w:rsidR="003A0F9C" w:rsidRPr="00BC5742" w:rsidRDefault="00C7177D" w:rsidP="003A0F9C">
      <w:pPr>
        <w:pStyle w:val="Titre3"/>
        <w:rPr>
          <w:color w:val="000000" w:themeColor="text1"/>
        </w:rPr>
      </w:pPr>
      <w:bookmarkStart w:id="57" w:name="_Toc192686673"/>
      <w:r w:rsidRPr="00BC5742">
        <w:rPr>
          <w:color w:val="000000" w:themeColor="text1"/>
        </w:rPr>
        <w:t>Architecture gRPC</w:t>
      </w:r>
      <w:bookmarkEnd w:id="57"/>
    </w:p>
    <w:p w14:paraId="7772F1A2" w14:textId="77777777" w:rsidR="003A0F9C" w:rsidRDefault="003A0F9C" w:rsidP="003A0F9C">
      <w:pPr>
        <w:rPr>
          <w:bCs/>
          <w:color w:val="000000" w:themeColor="text1"/>
        </w:rPr>
      </w:pPr>
    </w:p>
    <w:p w14:paraId="3E12B7BA" w14:textId="6DBCA12C" w:rsidR="003A7740" w:rsidRDefault="00F75BF8" w:rsidP="003A7740">
      <w:pPr>
        <w:ind w:left="708"/>
        <w:rPr>
          <w:bCs/>
          <w:color w:val="000000" w:themeColor="text1"/>
        </w:rPr>
      </w:pPr>
      <w:r>
        <w:rPr>
          <w:bCs/>
          <w:color w:val="000000" w:themeColor="text1"/>
        </w:rPr>
        <w:t>Pour la mise en place de gRPC, j’ai choisi de faire du client (le poste élève) le serveur gRPC</w:t>
      </w:r>
      <w:r w:rsidR="009A7ABA">
        <w:rPr>
          <w:bCs/>
          <w:color w:val="000000" w:themeColor="text1"/>
        </w:rPr>
        <w:t xml:space="preserve">, le poste du prof (qui est </w:t>
      </w:r>
      <w:r w:rsidR="009A7ABA" w:rsidRPr="009A7ABA">
        <w:rPr>
          <w:bCs/>
          <w:color w:val="000000" w:themeColor="text1"/>
        </w:rPr>
        <w:t xml:space="preserve">a priori </w:t>
      </w:r>
      <w:r w:rsidR="009A7ABA">
        <w:rPr>
          <w:bCs/>
          <w:color w:val="000000" w:themeColor="text1"/>
        </w:rPr>
        <w:t>un portable)</w:t>
      </w:r>
      <w:r w:rsidR="004C6EBA">
        <w:rPr>
          <w:bCs/>
          <w:color w:val="000000" w:themeColor="text1"/>
        </w:rPr>
        <w:t xml:space="preserve"> est le client.</w:t>
      </w:r>
    </w:p>
    <w:p w14:paraId="39E5D543" w14:textId="77777777" w:rsidR="004C6EBA" w:rsidRDefault="004C6EBA" w:rsidP="004C6EBA">
      <w:pPr>
        <w:ind w:left="708"/>
        <w:rPr>
          <w:u w:val="single"/>
        </w:rPr>
      </w:pPr>
      <w:r w:rsidRPr="00F75BF8">
        <w:rPr>
          <w:u w:val="single"/>
        </w:rPr>
        <w:t>Pourquoi ?</w:t>
      </w:r>
      <w:r>
        <w:rPr>
          <w:u w:val="single"/>
        </w:rPr>
        <w:t> :</w:t>
      </w:r>
    </w:p>
    <w:p w14:paraId="425A84DD" w14:textId="79AD83BC" w:rsidR="005A249B" w:rsidRDefault="004C6EBA" w:rsidP="003A7740">
      <w:pPr>
        <w:ind w:left="708"/>
        <w:rPr>
          <w:bCs/>
          <w:color w:val="000000" w:themeColor="text1"/>
        </w:rPr>
      </w:pPr>
      <w:r>
        <w:rPr>
          <w:bCs/>
          <w:color w:val="000000" w:themeColor="text1"/>
        </w:rPr>
        <w:t>Les pcs des élèves ont un service ShadowScan qui tourne non-stop comme ça il n’y a pas d’interaction à faire pour l’élève. Le prof peut arriver et commencer le scan quand il le veut donc il faut que les postes élèves « </w:t>
      </w:r>
      <w:proofErr w:type="spellStart"/>
      <w:r>
        <w:rPr>
          <w:bCs/>
          <w:color w:val="000000" w:themeColor="text1"/>
        </w:rPr>
        <w:t>Listen</w:t>
      </w:r>
      <w:proofErr w:type="spellEnd"/>
      <w:r>
        <w:rPr>
          <w:bCs/>
          <w:color w:val="000000" w:themeColor="text1"/>
        </w:rPr>
        <w:t> » au potentiel appel d’un pc de prof</w:t>
      </w:r>
      <w:r w:rsidR="00B52943">
        <w:rPr>
          <w:bCs/>
          <w:color w:val="000000" w:themeColor="text1"/>
        </w:rPr>
        <w:t xml:space="preserve"> qui peut arriver</w:t>
      </w:r>
      <w:r w:rsidR="00030BF1">
        <w:rPr>
          <w:bCs/>
          <w:color w:val="000000" w:themeColor="text1"/>
        </w:rPr>
        <w:t xml:space="preserve"> à tout moment.</w:t>
      </w:r>
    </w:p>
    <w:p w14:paraId="371FED87" w14:textId="77777777" w:rsidR="005A249B" w:rsidRPr="0048725D" w:rsidRDefault="005A249B" w:rsidP="003A7740">
      <w:pPr>
        <w:ind w:left="708"/>
        <w:rPr>
          <w:bCs/>
          <w:color w:val="000000" w:themeColor="text1"/>
        </w:rPr>
      </w:pPr>
    </w:p>
    <w:p w14:paraId="0FACC7C5" w14:textId="369BB355" w:rsidR="003A0F9C" w:rsidRDefault="00C7177D" w:rsidP="003A0F9C">
      <w:pPr>
        <w:pStyle w:val="Titre3"/>
        <w:rPr>
          <w:color w:val="000000" w:themeColor="text1"/>
        </w:rPr>
      </w:pPr>
      <w:bookmarkStart w:id="58" w:name="_Toc192686674"/>
      <w:r w:rsidRPr="00BC5742">
        <w:rPr>
          <w:color w:val="000000" w:themeColor="text1"/>
        </w:rPr>
        <w:t>Détection des postes d'une salle</w:t>
      </w:r>
      <w:bookmarkEnd w:id="58"/>
    </w:p>
    <w:p w14:paraId="1820D7AE" w14:textId="77777777" w:rsidR="00517639" w:rsidRDefault="00517639" w:rsidP="00517639"/>
    <w:p w14:paraId="56D3C430" w14:textId="0E548CE3" w:rsidR="00517639" w:rsidRDefault="00B11F38" w:rsidP="00517639">
      <w:pPr>
        <w:ind w:left="576"/>
      </w:pPr>
      <w:r>
        <w:t>Lors de la détection il y a deux choses à vérifier et 3 états différents. Le pc peut être Hors ligne, En ligne et Connecté</w:t>
      </w:r>
      <w:r w:rsidR="005D271E">
        <w:t>.</w:t>
      </w:r>
      <w:r>
        <w:t xml:space="preserve"> </w:t>
      </w:r>
    </w:p>
    <w:p w14:paraId="0D44915E" w14:textId="1A67323A" w:rsidR="005D271E" w:rsidRDefault="005D271E" w:rsidP="00517639">
      <w:pPr>
        <w:ind w:left="576"/>
      </w:pPr>
      <w:r>
        <w:t xml:space="preserve">Pour les vérifications, ça </w:t>
      </w:r>
      <w:r w:rsidR="0068276D">
        <w:t>se</w:t>
      </w:r>
      <w:r>
        <w:t xml:space="preserve"> passe dans cet ordre, ShadowScan (coté prof) essaye de se connecter au serveur gRPC </w:t>
      </w:r>
      <w:r w:rsidR="0068276D">
        <w:t>s’il</w:t>
      </w:r>
      <w:r>
        <w:t xml:space="preserve"> y arrive le pc est Connecté</w:t>
      </w:r>
      <w:r w:rsidR="008334D0">
        <w:t>.</w:t>
      </w:r>
    </w:p>
    <w:p w14:paraId="201FEA66" w14:textId="593EF08E" w:rsidR="008334D0" w:rsidRDefault="008334D0" w:rsidP="00517639">
      <w:pPr>
        <w:ind w:left="576"/>
      </w:pPr>
      <w:r>
        <w:lastRenderedPageBreak/>
        <w:t xml:space="preserve">Si cela échoue, il ping le pc et </w:t>
      </w:r>
      <w:r w:rsidR="0068276D">
        <w:t>s’il</w:t>
      </w:r>
      <w:r>
        <w:t xml:space="preserve"> y parvient, le pc est En ligne et </w:t>
      </w:r>
      <w:r w:rsidR="0068276D">
        <w:t>s’il</w:t>
      </w:r>
      <w:r>
        <w:t xml:space="preserve"> échoue, il est Hors ligne.</w:t>
      </w:r>
    </w:p>
    <w:p w14:paraId="014AF51D" w14:textId="77777777" w:rsidR="00301CED" w:rsidRDefault="00301CED" w:rsidP="00517639">
      <w:pPr>
        <w:ind w:left="576"/>
      </w:pPr>
    </w:p>
    <w:p w14:paraId="1542C877" w14:textId="027DCD09" w:rsidR="00301CED" w:rsidRDefault="00301CED" w:rsidP="00301CED">
      <w:pPr>
        <w:pStyle w:val="Titre3"/>
      </w:pPr>
      <w:r>
        <w:t>Le Heart Beat</w:t>
      </w:r>
    </w:p>
    <w:p w14:paraId="6203BD86" w14:textId="77777777" w:rsidR="00301CED" w:rsidRPr="00301CED" w:rsidRDefault="00301CED" w:rsidP="00301CED"/>
    <w:p w14:paraId="7B08F260" w14:textId="3A29B64C" w:rsidR="00301CED" w:rsidRDefault="00301CED" w:rsidP="00301CED">
      <w:pPr>
        <w:ind w:left="576"/>
      </w:pPr>
      <w:r>
        <w:t xml:space="preserve">Pour </w:t>
      </w:r>
      <w:r>
        <w:t>vérifi</w:t>
      </w:r>
      <w:r>
        <w:t xml:space="preserve">er que le client ne se déconnecte pas au milieu du teste, il y a un </w:t>
      </w:r>
      <w:r w:rsidRPr="00301CED">
        <w:t>Heart Beat</w:t>
      </w:r>
      <w:r w:rsidRPr="00301CED">
        <w:t xml:space="preserve"> </w:t>
      </w:r>
      <w:r>
        <w:t xml:space="preserve">qui est envoyé à intervalle régulier depuis le serveur (le poste élève) au client (le laptop du prof). Si le client arête ce Heart Beat alors le statu du pc changera et le prof en sera informé grâce au niveau de connexion sur la page qui permet de visualiser </w:t>
      </w:r>
      <w:r w:rsidR="00915872">
        <w:t>tous les postes</w:t>
      </w:r>
      <w:r>
        <w:t xml:space="preserve">. </w:t>
      </w:r>
    </w:p>
    <w:p w14:paraId="4556C19B" w14:textId="3F772CA4" w:rsidR="00301CED" w:rsidRPr="00301CED" w:rsidRDefault="00301CED" w:rsidP="00301CED">
      <w:pPr>
        <w:ind w:left="576"/>
      </w:pPr>
    </w:p>
    <w:p w14:paraId="7278840A" w14:textId="77777777" w:rsidR="00FD3342" w:rsidRDefault="00FD3342" w:rsidP="00FD3342">
      <w:pPr>
        <w:pStyle w:val="Titre2"/>
        <w:rPr>
          <w:i w:val="0"/>
          <w:iCs/>
        </w:rPr>
      </w:pPr>
      <w:bookmarkStart w:id="59" w:name="_Toc192686675"/>
      <w:r>
        <w:rPr>
          <w:i w:val="0"/>
          <w:iCs/>
        </w:rPr>
        <w:t>Déroulement</w:t>
      </w:r>
      <w:bookmarkEnd w:id="59"/>
    </w:p>
    <w:p w14:paraId="146E6BAC" w14:textId="77777777" w:rsidR="00FD3342" w:rsidRDefault="00FD3342" w:rsidP="00FD3342">
      <w:pPr>
        <w:pStyle w:val="Titre3"/>
      </w:pPr>
      <w:bookmarkStart w:id="60" w:name="_Toc192686676"/>
      <w:r>
        <w:t>Sprints</w:t>
      </w:r>
      <w:bookmarkEnd w:id="60"/>
    </w:p>
    <w:p w14:paraId="5BE548A4" w14:textId="77777777" w:rsidR="001008CA" w:rsidRDefault="001008CA" w:rsidP="001008CA"/>
    <w:p w14:paraId="0620B39E" w14:textId="019B1A02" w:rsidR="001008CA" w:rsidRDefault="001008CA" w:rsidP="001008CA">
      <w:pPr>
        <w:ind w:left="360"/>
        <w:rPr>
          <w:u w:val="single"/>
        </w:rPr>
      </w:pPr>
      <w:r w:rsidRPr="001008CA">
        <w:rPr>
          <w:u w:val="single"/>
        </w:rPr>
        <w:t>Sprint 1</w:t>
      </w:r>
      <w:r w:rsidR="00A552AE">
        <w:rPr>
          <w:u w:val="single"/>
        </w:rPr>
        <w:t> :</w:t>
      </w:r>
    </w:p>
    <w:p w14:paraId="692F34CF" w14:textId="77777777" w:rsidR="00D5706F" w:rsidRDefault="00D5706F" w:rsidP="001008CA">
      <w:pPr>
        <w:ind w:left="360"/>
        <w:rPr>
          <w:u w:val="single"/>
        </w:rPr>
      </w:pPr>
    </w:p>
    <w:p w14:paraId="39B43AFC" w14:textId="2D592899" w:rsidR="00D5706F" w:rsidRDefault="00D5706F" w:rsidP="001008CA">
      <w:pPr>
        <w:ind w:left="360"/>
      </w:pPr>
      <w:r>
        <w:tab/>
        <w:t xml:space="preserve">Pas </w:t>
      </w:r>
      <w:r w:rsidR="008D503A">
        <w:t>d’user</w:t>
      </w:r>
      <w:r>
        <w:t xml:space="preserve"> stories complétées, </w:t>
      </w:r>
    </w:p>
    <w:p w14:paraId="56BF99AF" w14:textId="535138FE" w:rsidR="00D5706F" w:rsidRDefault="00D5706F" w:rsidP="00F53D68">
      <w:pPr>
        <w:ind w:left="708"/>
      </w:pPr>
      <w:r>
        <w:t xml:space="preserve">La </w:t>
      </w:r>
      <w:proofErr w:type="spellStart"/>
      <w:r>
        <w:t>storie</w:t>
      </w:r>
      <w:proofErr w:type="spellEnd"/>
      <w:r>
        <w:t xml:space="preserve"> « </w:t>
      </w:r>
      <w:r w:rsidRPr="00D5706F">
        <w:t>Manager une sous liste de ressource bannies</w:t>
      </w:r>
      <w:r>
        <w:t> » et « </w:t>
      </w:r>
      <w:r w:rsidRPr="00D5706F">
        <w:t>Manager des éléments à la liste de toutes les ressources</w:t>
      </w:r>
      <w:r>
        <w:t> »</w:t>
      </w:r>
    </w:p>
    <w:p w14:paraId="04C916E9" w14:textId="77777777" w:rsidR="005C15CE" w:rsidRDefault="005C15CE" w:rsidP="00F53D68">
      <w:pPr>
        <w:ind w:left="708"/>
      </w:pPr>
    </w:p>
    <w:p w14:paraId="2E0EE1A4" w14:textId="1611BD3D" w:rsidR="005C15CE" w:rsidRDefault="005C15CE" w:rsidP="00F53D68">
      <w:pPr>
        <w:ind w:left="708"/>
      </w:pPr>
      <w:r>
        <w:t xml:space="preserve">J’ai </w:t>
      </w:r>
      <w:r w:rsidR="00DC503B">
        <w:t>effectué</w:t>
      </w:r>
      <w:r>
        <w:t xml:space="preserve"> des recherches sur gRPC.</w:t>
      </w:r>
    </w:p>
    <w:p w14:paraId="7DC55398" w14:textId="77777777" w:rsidR="00DC503B" w:rsidRDefault="00DC503B" w:rsidP="00F53D68">
      <w:pPr>
        <w:ind w:left="708"/>
      </w:pPr>
    </w:p>
    <w:p w14:paraId="20E16229" w14:textId="2B5A5A4D" w:rsidR="00DC503B" w:rsidRDefault="00DC503B" w:rsidP="00F53D68">
      <w:pPr>
        <w:ind w:left="708"/>
      </w:pPr>
      <w:r>
        <w:t>J’ai eu pas mal de problèmes avec les droits admin</w:t>
      </w:r>
      <w:r w:rsidR="00D16E8F">
        <w:t>s</w:t>
      </w:r>
      <w:r>
        <w:t xml:space="preserve"> sur les </w:t>
      </w:r>
      <w:proofErr w:type="spellStart"/>
      <w:r w:rsidR="001A7D7F">
        <w:t>posts</w:t>
      </w:r>
      <w:proofErr w:type="spellEnd"/>
      <w:r w:rsidR="001A7D7F">
        <w:t xml:space="preserve"> (ouvrir les ports pour gRPC, installer les mise</w:t>
      </w:r>
      <w:r w:rsidR="00D16E8F">
        <w:t>s</w:t>
      </w:r>
      <w:r w:rsidR="001A7D7F">
        <w:t xml:space="preserve"> à jour </w:t>
      </w:r>
      <w:proofErr w:type="spellStart"/>
      <w:r w:rsidR="001A7D7F">
        <w:t>vscode</w:t>
      </w:r>
      <w:proofErr w:type="spellEnd"/>
      <w:r w:rsidR="001A7D7F">
        <w:t>, installer des version</w:t>
      </w:r>
      <w:r w:rsidR="00D16E8F">
        <w:t>s</w:t>
      </w:r>
      <w:r w:rsidR="001A7D7F">
        <w:t xml:space="preserve"> de .NET)</w:t>
      </w:r>
    </w:p>
    <w:p w14:paraId="37B843B9" w14:textId="77777777" w:rsidR="001A7D7F" w:rsidRDefault="001A7D7F" w:rsidP="00F53D68">
      <w:pPr>
        <w:ind w:left="708"/>
      </w:pPr>
    </w:p>
    <w:p w14:paraId="45A795AF" w14:textId="3B5828AA" w:rsidR="001A7D7F" w:rsidRDefault="00D16E8F" w:rsidP="00F53D68">
      <w:pPr>
        <w:ind w:left="708"/>
      </w:pPr>
      <w:r>
        <w:t>1 jour d’absence</w:t>
      </w:r>
    </w:p>
    <w:p w14:paraId="2FFE78C9" w14:textId="77777777" w:rsidR="00D16E8F" w:rsidRDefault="00D16E8F" w:rsidP="00F53D68">
      <w:pPr>
        <w:ind w:left="708"/>
      </w:pPr>
    </w:p>
    <w:p w14:paraId="70E40F3F" w14:textId="23902DE1" w:rsidR="00D16E8F" w:rsidRPr="00D5706F" w:rsidRDefault="00F53D68" w:rsidP="00F53D68">
      <w:pPr>
        <w:ind w:left="708"/>
      </w:pPr>
      <w:r>
        <w:t xml:space="preserve">Besoins </w:t>
      </w:r>
      <w:r w:rsidR="008D4786">
        <w:t>des droits admins</w:t>
      </w:r>
      <w:r>
        <w:t xml:space="preserve"> sur </w:t>
      </w:r>
      <w:r w:rsidR="00651F39">
        <w:t>les machines</w:t>
      </w:r>
      <w:r>
        <w:t xml:space="preserve"> ou </w:t>
      </w:r>
      <w:r w:rsidR="008D4786">
        <w:t xml:space="preserve">l’app </w:t>
      </w:r>
      <w:r>
        <w:t xml:space="preserve">est </w:t>
      </w:r>
      <w:r w:rsidR="008D4786">
        <w:t>développée</w:t>
      </w:r>
    </w:p>
    <w:p w14:paraId="2F97676D" w14:textId="77777777" w:rsidR="001008CA" w:rsidRDefault="001008CA" w:rsidP="001008CA"/>
    <w:p w14:paraId="24444520" w14:textId="77777777" w:rsidR="00D5706F" w:rsidRDefault="00D5706F" w:rsidP="001008CA"/>
    <w:p w14:paraId="5E678ED2" w14:textId="0A4AE999" w:rsidR="001008CA" w:rsidRDefault="001008CA" w:rsidP="001008CA">
      <w:pPr>
        <w:ind w:left="360"/>
        <w:rPr>
          <w:u w:val="single"/>
        </w:rPr>
      </w:pPr>
      <w:r w:rsidRPr="001008CA">
        <w:rPr>
          <w:u w:val="single"/>
        </w:rPr>
        <w:t xml:space="preserve">Sprint </w:t>
      </w:r>
      <w:r>
        <w:rPr>
          <w:u w:val="single"/>
        </w:rPr>
        <w:t>2</w:t>
      </w:r>
      <w:r w:rsidR="00A552AE">
        <w:rPr>
          <w:u w:val="single"/>
        </w:rPr>
        <w:t> :</w:t>
      </w:r>
    </w:p>
    <w:p w14:paraId="536943BC" w14:textId="4973F1A6" w:rsidR="00651F39" w:rsidRDefault="00651F39" w:rsidP="001008CA">
      <w:pPr>
        <w:ind w:left="360"/>
      </w:pPr>
      <w:r>
        <w:tab/>
      </w:r>
    </w:p>
    <w:p w14:paraId="263B3DE6" w14:textId="3F469A94" w:rsidR="00651F39" w:rsidRDefault="00651F39" w:rsidP="00A66BB8">
      <w:pPr>
        <w:ind w:left="708"/>
      </w:pPr>
      <w:r>
        <w:t>Deux stories réalisées : « </w:t>
      </w:r>
      <w:r w:rsidRPr="00651F39">
        <w:t>Manager une sous liste de ressource bannies</w:t>
      </w:r>
      <w:r>
        <w:t> » et « </w:t>
      </w:r>
      <w:r w:rsidRPr="00651F39">
        <w:t>Sélectionner les Pcs à monitorer</w:t>
      </w:r>
      <w:r>
        <w:t> »</w:t>
      </w:r>
      <w:r w:rsidR="00B47A53">
        <w:t>.</w:t>
      </w:r>
    </w:p>
    <w:p w14:paraId="3474DEEA" w14:textId="77777777" w:rsidR="00B47A53" w:rsidRDefault="00B47A53" w:rsidP="00A66BB8">
      <w:pPr>
        <w:ind w:left="708"/>
      </w:pPr>
    </w:p>
    <w:p w14:paraId="308C96EE" w14:textId="4D57CE0C" w:rsidR="00B47A53" w:rsidRDefault="00B47A53" w:rsidP="00A66BB8">
      <w:pPr>
        <w:ind w:left="708"/>
      </w:pPr>
      <w:r>
        <w:t xml:space="preserve">La </w:t>
      </w:r>
      <w:proofErr w:type="spellStart"/>
      <w:r>
        <w:t>storie</w:t>
      </w:r>
      <w:proofErr w:type="spellEnd"/>
      <w:r>
        <w:t xml:space="preserve"> « </w:t>
      </w:r>
      <w:r w:rsidRPr="00B47A53">
        <w:t>Manager des éléments à la liste de toutes les ressources</w:t>
      </w:r>
      <w:r>
        <w:t> » n’a pas été finie car j’ai fait le choix, sans consulter le Product owner, de ne pas ajouter l’option de suppression des ressources</w:t>
      </w:r>
    </w:p>
    <w:p w14:paraId="4EC0DC90" w14:textId="77777777" w:rsidR="003E28BF" w:rsidRDefault="003E28BF" w:rsidP="00A66BB8">
      <w:pPr>
        <w:ind w:left="708"/>
      </w:pPr>
    </w:p>
    <w:p w14:paraId="70EF02BF" w14:textId="247467DD" w:rsidR="003E28BF" w:rsidRDefault="003E28BF" w:rsidP="00A66BB8">
      <w:pPr>
        <w:ind w:left="708"/>
      </w:pPr>
      <w:r>
        <w:t xml:space="preserve">La </w:t>
      </w:r>
      <w:proofErr w:type="spellStart"/>
      <w:r>
        <w:t>storie</w:t>
      </w:r>
      <w:proofErr w:type="spellEnd"/>
      <w:r>
        <w:t xml:space="preserve"> « </w:t>
      </w:r>
      <w:r w:rsidRPr="003E28BF">
        <w:t>Détecter les postes d'une salle</w:t>
      </w:r>
      <w:r>
        <w:t> » est faite en partie, ping les post (ping réseau) et récupère le statu mais ne ping pas gRPC</w:t>
      </w:r>
    </w:p>
    <w:p w14:paraId="3BD58D4A" w14:textId="77777777" w:rsidR="00341EBB" w:rsidRDefault="00341EBB" w:rsidP="00A66BB8">
      <w:pPr>
        <w:ind w:left="708"/>
      </w:pPr>
    </w:p>
    <w:p w14:paraId="53FAF583" w14:textId="55B27829" w:rsidR="00341EBB" w:rsidRDefault="00341EBB" w:rsidP="00A66BB8">
      <w:pPr>
        <w:ind w:left="708"/>
      </w:pPr>
      <w:r>
        <w:t>Manque de communication :</w:t>
      </w:r>
    </w:p>
    <w:p w14:paraId="583907EC" w14:textId="6901E267" w:rsidR="00341EBB" w:rsidRDefault="00341EBB" w:rsidP="00A66BB8">
      <w:pPr>
        <w:ind w:left="708"/>
      </w:pPr>
      <w:r>
        <w:tab/>
        <w:t>J’ai fait plusieurs choix sans consulter le Product Owner</w:t>
      </w:r>
    </w:p>
    <w:p w14:paraId="1D2879E6" w14:textId="77777777" w:rsidR="00341EBB" w:rsidRDefault="00341EBB" w:rsidP="00A66BB8">
      <w:pPr>
        <w:ind w:left="708"/>
      </w:pPr>
    </w:p>
    <w:p w14:paraId="0B0D294B" w14:textId="57C3022C" w:rsidR="00341EBB" w:rsidRPr="00651F39" w:rsidRDefault="00341EBB" w:rsidP="00A66BB8">
      <w:pPr>
        <w:ind w:left="708"/>
      </w:pPr>
      <w:r>
        <w:t>Le réseau bleu (réseau de dev) est arrivé tardivement ce qui m’a limité dans mes possibilités</w:t>
      </w:r>
    </w:p>
    <w:p w14:paraId="45DF0068" w14:textId="77777777" w:rsidR="001008CA" w:rsidRDefault="001008CA" w:rsidP="001008CA"/>
    <w:p w14:paraId="171F61C3" w14:textId="7C07103F" w:rsidR="001008CA" w:rsidRDefault="001008CA" w:rsidP="001008CA">
      <w:pPr>
        <w:ind w:left="360"/>
        <w:rPr>
          <w:u w:val="single"/>
        </w:rPr>
      </w:pPr>
      <w:r w:rsidRPr="001008CA">
        <w:rPr>
          <w:u w:val="single"/>
        </w:rPr>
        <w:t xml:space="preserve">Sprint </w:t>
      </w:r>
      <w:r>
        <w:rPr>
          <w:u w:val="single"/>
        </w:rPr>
        <w:t>3</w:t>
      </w:r>
      <w:r w:rsidR="00A552AE">
        <w:rPr>
          <w:u w:val="single"/>
        </w:rPr>
        <w:t> :</w:t>
      </w:r>
    </w:p>
    <w:p w14:paraId="0667A1F0" w14:textId="78229475" w:rsidR="001008CA" w:rsidRDefault="00380BA8" w:rsidP="00380BA8">
      <w:r w:rsidRPr="00380BA8">
        <w:tab/>
      </w:r>
    </w:p>
    <w:p w14:paraId="4235E062" w14:textId="1054B242" w:rsidR="00380BA8" w:rsidRDefault="00380BA8" w:rsidP="00380BA8">
      <w:pPr>
        <w:ind w:left="708"/>
      </w:pPr>
      <w:r>
        <w:tab/>
        <w:t>Trois stories réalisées : « </w:t>
      </w:r>
      <w:r w:rsidRPr="00380BA8">
        <w:t xml:space="preserve">Détecter les </w:t>
      </w:r>
      <w:proofErr w:type="spellStart"/>
      <w:r w:rsidRPr="00380BA8">
        <w:t>posts</w:t>
      </w:r>
      <w:proofErr w:type="spellEnd"/>
      <w:r w:rsidRPr="00380BA8">
        <w:t xml:space="preserve"> d'une salle</w:t>
      </w:r>
      <w:r>
        <w:t> », « </w:t>
      </w:r>
      <w:r w:rsidRPr="00380BA8">
        <w:t>Popup quand un dépassement est détecté (élève)</w:t>
      </w:r>
      <w:r>
        <w:t> » et « </w:t>
      </w:r>
      <w:r w:rsidRPr="00380BA8">
        <w:t>Manager des éléments à la liste de toutes les ressources</w:t>
      </w:r>
      <w:r>
        <w:t> »</w:t>
      </w:r>
    </w:p>
    <w:p w14:paraId="4C080E9C" w14:textId="77777777" w:rsidR="00306B72" w:rsidRDefault="00306B72" w:rsidP="00306B72">
      <w:pPr>
        <w:ind w:left="708"/>
      </w:pPr>
    </w:p>
    <w:p w14:paraId="6C255D06" w14:textId="5B615E1C" w:rsidR="00306B72" w:rsidRDefault="00306B72" w:rsidP="00306B72">
      <w:pPr>
        <w:ind w:left="708"/>
      </w:pPr>
      <w:r>
        <w:t xml:space="preserve">La </w:t>
      </w:r>
      <w:proofErr w:type="spellStart"/>
      <w:r>
        <w:t>storie</w:t>
      </w:r>
      <w:proofErr w:type="spellEnd"/>
      <w:r>
        <w:t xml:space="preserve"> « </w:t>
      </w:r>
      <w:r w:rsidR="004B441E" w:rsidRPr="004B441E">
        <w:t xml:space="preserve">Détecter les </w:t>
      </w:r>
      <w:proofErr w:type="spellStart"/>
      <w:r w:rsidR="004B441E" w:rsidRPr="004B441E">
        <w:t>posts</w:t>
      </w:r>
      <w:proofErr w:type="spellEnd"/>
      <w:r w:rsidR="004B441E" w:rsidRPr="004B441E">
        <w:t xml:space="preserve"> d'une salle</w:t>
      </w:r>
      <w:r>
        <w:t> »</w:t>
      </w:r>
      <w:r w:rsidR="00415E68">
        <w:t xml:space="preserve">, </w:t>
      </w:r>
      <w:r w:rsidR="00415E68" w:rsidRPr="00415E68">
        <w:t>Pouvoir détecter les postes d'une salle en indiquant le nom de la salle.</w:t>
      </w:r>
      <w:r w:rsidR="00415E68">
        <w:t xml:space="preserve"> Il y a 3 </w:t>
      </w:r>
      <w:r w:rsidR="0084595F">
        <w:t>niveaux</w:t>
      </w:r>
      <w:r w:rsidR="00415E68">
        <w:t xml:space="preserve"> de </w:t>
      </w:r>
      <w:proofErr w:type="spellStart"/>
      <w:r w:rsidR="00415E68">
        <w:t>connection</w:t>
      </w:r>
      <w:proofErr w:type="spellEnd"/>
      <w:r w:rsidR="00415E68">
        <w:t xml:space="preserve">, Offline (si le poste est </w:t>
      </w:r>
      <w:proofErr w:type="spellStart"/>
      <w:r w:rsidR="00415E68">
        <w:t>eteint</w:t>
      </w:r>
      <w:proofErr w:type="spellEnd"/>
      <w:r w:rsidR="00415E68">
        <w:t xml:space="preserve">), On (Si le poste est allumé mais pas </w:t>
      </w:r>
      <w:proofErr w:type="spellStart"/>
      <w:r w:rsidR="00415E68">
        <w:t>shadow</w:t>
      </w:r>
      <w:proofErr w:type="spellEnd"/>
      <w:r w:rsidR="00415E68">
        <w:t xml:space="preserve"> scan) et Online (</w:t>
      </w:r>
      <w:proofErr w:type="spellStart"/>
      <w:r w:rsidR="00415E68">
        <w:t>shadow</w:t>
      </w:r>
      <w:proofErr w:type="spellEnd"/>
      <w:r w:rsidR="00415E68">
        <w:t xml:space="preserve"> scan est allumé)</w:t>
      </w:r>
      <w:r w:rsidR="005A0F8A">
        <w:t>.</w:t>
      </w:r>
    </w:p>
    <w:p w14:paraId="706E8DA9" w14:textId="77777777" w:rsidR="00306B72" w:rsidRDefault="00306B72" w:rsidP="00306B72">
      <w:pPr>
        <w:ind w:left="708"/>
      </w:pPr>
    </w:p>
    <w:p w14:paraId="5C3D8E8B" w14:textId="47ED4368" w:rsidR="00306B72" w:rsidRDefault="00306B72" w:rsidP="00306B72">
      <w:pPr>
        <w:ind w:left="708"/>
      </w:pPr>
      <w:r>
        <w:t xml:space="preserve">La </w:t>
      </w:r>
      <w:proofErr w:type="spellStart"/>
      <w:r>
        <w:t>storie</w:t>
      </w:r>
      <w:proofErr w:type="spellEnd"/>
      <w:r>
        <w:t xml:space="preserve"> « </w:t>
      </w:r>
      <w:r w:rsidR="00415E68" w:rsidRPr="00415E68">
        <w:t>Popup quand un dépassement est détecté (élève)</w:t>
      </w:r>
      <w:r>
        <w:t> »</w:t>
      </w:r>
      <w:r w:rsidR="0084595F">
        <w:t xml:space="preserve">, </w:t>
      </w:r>
      <w:r w:rsidR="0084595F" w:rsidRPr="0084595F">
        <w:t>Pouvoir recevoir un popup quand un dépassement est détecté sur mon post et quel est la ressource interdite.</w:t>
      </w:r>
      <w:r w:rsidR="00DA60C4">
        <w:t xml:space="preserve"> Le popup est une notification </w:t>
      </w:r>
      <w:r w:rsidR="00B96A02">
        <w:t>W</w:t>
      </w:r>
      <w:r w:rsidR="00DA60C4">
        <w:t>indows</w:t>
      </w:r>
      <w:r w:rsidR="00B96A02">
        <w:t>.</w:t>
      </w:r>
    </w:p>
    <w:p w14:paraId="409257F7" w14:textId="77777777" w:rsidR="00306B72" w:rsidRDefault="00306B72" w:rsidP="00306B72">
      <w:pPr>
        <w:ind w:left="708"/>
      </w:pPr>
    </w:p>
    <w:p w14:paraId="49458708" w14:textId="548C91B4" w:rsidR="00306B72" w:rsidRDefault="00306B72" w:rsidP="00306B72">
      <w:pPr>
        <w:ind w:left="708"/>
      </w:pPr>
      <w:r>
        <w:t xml:space="preserve">La </w:t>
      </w:r>
      <w:proofErr w:type="spellStart"/>
      <w:r>
        <w:t>storie</w:t>
      </w:r>
      <w:proofErr w:type="spellEnd"/>
      <w:r>
        <w:t xml:space="preserve"> « </w:t>
      </w:r>
      <w:r w:rsidR="00415E68" w:rsidRPr="00415E68">
        <w:t>Manager des éléments à la liste de toutes les ressources</w:t>
      </w:r>
      <w:r>
        <w:t> »</w:t>
      </w:r>
      <w:r w:rsidR="0068038F">
        <w:t xml:space="preserve">, </w:t>
      </w:r>
      <w:r w:rsidR="0068038F" w:rsidRPr="0068038F">
        <w:t>Pouvoir ajouter/retirer des ressources (site web, application, fichier) à la liste qui contient toutes les ressources.</w:t>
      </w:r>
    </w:p>
    <w:p w14:paraId="1967D668" w14:textId="77777777" w:rsidR="00306B72" w:rsidRDefault="00306B72" w:rsidP="00306B72">
      <w:pPr>
        <w:ind w:left="708"/>
      </w:pPr>
    </w:p>
    <w:p w14:paraId="4FB6E2C1" w14:textId="2D81E394" w:rsidR="00380BA8" w:rsidRPr="00380BA8" w:rsidRDefault="00380BA8" w:rsidP="00380BA8">
      <w:pPr>
        <w:ind w:left="708"/>
      </w:pPr>
      <w:r>
        <w:t xml:space="preserve">J’ai eu plusieurs problèmes avec gRPC, principalement avec la compilation des </w:t>
      </w:r>
      <w:proofErr w:type="gramStart"/>
      <w:r w:rsidR="00CB597F">
        <w:t>fichiers .proto</w:t>
      </w:r>
      <w:proofErr w:type="gramEnd"/>
      <w:r>
        <w:t>.</w:t>
      </w:r>
    </w:p>
    <w:p w14:paraId="5BD1E75F" w14:textId="77777777" w:rsidR="001008CA" w:rsidRPr="001008CA" w:rsidRDefault="001008CA" w:rsidP="001008CA">
      <w:pPr>
        <w:ind w:left="360"/>
        <w:rPr>
          <w:u w:val="single"/>
        </w:rPr>
      </w:pPr>
    </w:p>
    <w:p w14:paraId="7D455C9B" w14:textId="77777777" w:rsidR="00B35D46" w:rsidRPr="00FD3342" w:rsidRDefault="00B35D46" w:rsidP="00FB5893">
      <w:pPr>
        <w:rPr>
          <w:b/>
          <w:bCs/>
          <w:i/>
          <w:iCs/>
          <w:color w:val="FF0000"/>
        </w:rPr>
      </w:pPr>
    </w:p>
    <w:p w14:paraId="68FEA755" w14:textId="77777777" w:rsidR="00FD3342" w:rsidRDefault="00FD3342" w:rsidP="00FD3342">
      <w:pPr>
        <w:pStyle w:val="Titre3"/>
      </w:pPr>
      <w:bookmarkStart w:id="61" w:name="_Toc192686677"/>
      <w:r>
        <w:t>Stories</w:t>
      </w:r>
      <w:bookmarkEnd w:id="61"/>
    </w:p>
    <w:p w14:paraId="476CB118" w14:textId="77777777" w:rsidR="00477A88" w:rsidRDefault="00477A88" w:rsidP="00477A88"/>
    <w:p w14:paraId="45FFA09C" w14:textId="5DD2B7EE" w:rsidR="00477A88" w:rsidRDefault="00477A88" w:rsidP="00477A88">
      <w:pPr>
        <w:ind w:left="284"/>
        <w:rPr>
          <w:u w:val="single"/>
        </w:rPr>
      </w:pPr>
      <w:r w:rsidRPr="00477A88">
        <w:rPr>
          <w:u w:val="single"/>
        </w:rPr>
        <w:t>Manager une sous liste de ressource bannies</w:t>
      </w:r>
      <w:r>
        <w:rPr>
          <w:u w:val="single"/>
        </w:rPr>
        <w:t> :</w:t>
      </w:r>
    </w:p>
    <w:p w14:paraId="5DAA48B0" w14:textId="77777777" w:rsidR="00477A88" w:rsidRDefault="00477A88" w:rsidP="00477A88">
      <w:pPr>
        <w:ind w:left="284"/>
        <w:rPr>
          <w:u w:val="single"/>
        </w:rPr>
      </w:pPr>
    </w:p>
    <w:p w14:paraId="1582F3B3" w14:textId="27746A6E" w:rsidR="00477A88" w:rsidRDefault="00477A88" w:rsidP="00477A88">
      <w:pPr>
        <w:ind w:left="705"/>
      </w:pPr>
      <w:r>
        <w:t xml:space="preserve">Tout s’est passé plutôt bien </w:t>
      </w:r>
      <w:proofErr w:type="gramStart"/>
      <w:r>
        <w:t>passé</w:t>
      </w:r>
      <w:proofErr w:type="gramEnd"/>
      <w:r>
        <w:t xml:space="preserve">, j’ai eu un </w:t>
      </w:r>
      <w:r w:rsidR="00914AA1">
        <w:t>peu</w:t>
      </w:r>
      <w:r>
        <w:t xml:space="preserve"> de peine avec l’import du fichier </w:t>
      </w:r>
      <w:proofErr w:type="spellStart"/>
      <w:r>
        <w:t>json</w:t>
      </w:r>
      <w:proofErr w:type="spellEnd"/>
      <w:r>
        <w:t xml:space="preserve"> dans un objet et recréer tableau correspondant pour la modification du fichier (écrase le contenu du fichier quand on fait des modifications)</w:t>
      </w:r>
    </w:p>
    <w:p w14:paraId="2036DEC6" w14:textId="77777777" w:rsidR="00892B40" w:rsidRDefault="00892B40" w:rsidP="00477A88">
      <w:pPr>
        <w:ind w:left="705"/>
      </w:pPr>
    </w:p>
    <w:p w14:paraId="3746C265" w14:textId="77777777" w:rsidR="00892B40" w:rsidRPr="00477A88" w:rsidRDefault="00892B40" w:rsidP="00477A88">
      <w:pPr>
        <w:ind w:left="705"/>
      </w:pPr>
    </w:p>
    <w:p w14:paraId="3B6FB8C5" w14:textId="2D94E838" w:rsidR="00477A88" w:rsidRDefault="00477A88" w:rsidP="00477A88">
      <w:pPr>
        <w:ind w:left="284"/>
        <w:rPr>
          <w:u w:val="single"/>
        </w:rPr>
      </w:pPr>
      <w:r w:rsidRPr="00477A88">
        <w:rPr>
          <w:u w:val="single"/>
        </w:rPr>
        <w:t>Sélectionner les Pcs à monitorer</w:t>
      </w:r>
      <w:r>
        <w:rPr>
          <w:u w:val="single"/>
        </w:rPr>
        <w:t> :</w:t>
      </w:r>
    </w:p>
    <w:p w14:paraId="146C0B07" w14:textId="77777777" w:rsidR="00892B40" w:rsidRDefault="00892B40" w:rsidP="00477A88">
      <w:pPr>
        <w:ind w:left="284"/>
      </w:pPr>
    </w:p>
    <w:p w14:paraId="470A0D02" w14:textId="397340C3" w:rsidR="00892B40" w:rsidRDefault="00CB4211" w:rsidP="00CB4211">
      <w:pPr>
        <w:ind w:left="704"/>
      </w:pPr>
      <w:r>
        <w:t xml:space="preserve">Tout </w:t>
      </w:r>
      <w:r w:rsidR="00F46E47">
        <w:t>s’est</w:t>
      </w:r>
      <w:r>
        <w:t xml:space="preserve"> bien passé, j’ai ajouté l’option pour générer des nom</w:t>
      </w:r>
      <w:r w:rsidR="00914AA1">
        <w:t>s</w:t>
      </w:r>
      <w:r>
        <w:t xml:space="preserve"> de pc alternatifs et ce sans en parler au Product Owner</w:t>
      </w:r>
    </w:p>
    <w:p w14:paraId="7F9955AB" w14:textId="77777777" w:rsidR="00A0728E" w:rsidRDefault="00A0728E" w:rsidP="00CB4211">
      <w:pPr>
        <w:ind w:left="704"/>
      </w:pPr>
    </w:p>
    <w:p w14:paraId="013A0803" w14:textId="3CB7B5CE" w:rsidR="00A0728E" w:rsidRDefault="00C445BF" w:rsidP="00C445BF">
      <w:pPr>
        <w:rPr>
          <w:u w:val="single"/>
        </w:rPr>
      </w:pPr>
      <w:r w:rsidRPr="00C445BF">
        <w:rPr>
          <w:u w:val="single"/>
        </w:rPr>
        <w:t xml:space="preserve">Détecter les </w:t>
      </w:r>
      <w:r w:rsidR="00475A68" w:rsidRPr="00C445BF">
        <w:rPr>
          <w:u w:val="single"/>
        </w:rPr>
        <w:t>postes</w:t>
      </w:r>
      <w:r w:rsidRPr="00C445BF">
        <w:rPr>
          <w:u w:val="single"/>
        </w:rPr>
        <w:t xml:space="preserve"> d'une salle :</w:t>
      </w:r>
    </w:p>
    <w:p w14:paraId="560F4AD8" w14:textId="23B715BD" w:rsidR="00914AA1" w:rsidRDefault="00914AA1" w:rsidP="00C445BF">
      <w:r w:rsidRPr="00914AA1">
        <w:tab/>
      </w:r>
    </w:p>
    <w:p w14:paraId="742E4C91" w14:textId="35BD2DE5" w:rsidR="00914AA1" w:rsidRDefault="00914AA1" w:rsidP="00C445BF">
      <w:r>
        <w:tab/>
      </w:r>
      <w:r w:rsidR="00475A68">
        <w:t xml:space="preserve">Tout s’est bien passé dans l’ensemble, je n’avais juste pas ajouté l’option de </w:t>
      </w:r>
    </w:p>
    <w:p w14:paraId="5CF0D341" w14:textId="0C65A7EE" w:rsidR="00475A68" w:rsidRPr="00914AA1" w:rsidRDefault="003E5A38" w:rsidP="00475A68">
      <w:pPr>
        <w:ind w:left="708"/>
      </w:pPr>
      <w:r>
        <w:t>Suppression</w:t>
      </w:r>
      <w:r w:rsidR="00475A68">
        <w:t xml:space="preserve"> d’éléments dans la liste principale sans en parler au Product Owner ce qui n’a pas validé cette </w:t>
      </w:r>
      <w:proofErr w:type="spellStart"/>
      <w:r w:rsidR="00475A68">
        <w:t>storie</w:t>
      </w:r>
      <w:proofErr w:type="spellEnd"/>
      <w:r w:rsidR="00475A68">
        <w:t xml:space="preserve"> dans le </w:t>
      </w:r>
      <w:proofErr w:type="spellStart"/>
      <w:r w:rsidR="00475A68">
        <w:t>sprit</w:t>
      </w:r>
      <w:proofErr w:type="spellEnd"/>
      <w:r w:rsidR="00475A68">
        <w:t xml:space="preserve"> 2 mais j’ai corrigé le tir pour la finir durant le sprint 3.</w:t>
      </w:r>
    </w:p>
    <w:p w14:paraId="6BDEC9CE" w14:textId="77777777" w:rsidR="00475A68" w:rsidRPr="00914AA1" w:rsidRDefault="00475A68" w:rsidP="00C445BF"/>
    <w:p w14:paraId="5E309947" w14:textId="77777777" w:rsidR="003029F4" w:rsidRDefault="003029F4" w:rsidP="00C445BF">
      <w:pPr>
        <w:rPr>
          <w:u w:val="single"/>
        </w:rPr>
      </w:pPr>
    </w:p>
    <w:p w14:paraId="6BABFEC5" w14:textId="1408BA56" w:rsidR="003029F4" w:rsidRDefault="003029F4" w:rsidP="00C445BF">
      <w:pPr>
        <w:rPr>
          <w:u w:val="single"/>
        </w:rPr>
      </w:pPr>
      <w:r w:rsidRPr="003029F4">
        <w:rPr>
          <w:u w:val="single"/>
        </w:rPr>
        <w:t>Popup quand un dépassement est détecté (élève) :</w:t>
      </w:r>
    </w:p>
    <w:p w14:paraId="0FEB9D9B" w14:textId="77777777" w:rsidR="00475A68" w:rsidRDefault="00475A68" w:rsidP="00C445BF">
      <w:pPr>
        <w:rPr>
          <w:u w:val="single"/>
        </w:rPr>
      </w:pPr>
    </w:p>
    <w:p w14:paraId="64587727" w14:textId="22E06EEB" w:rsidR="00475A68" w:rsidRPr="00475A68" w:rsidRDefault="0040295E" w:rsidP="00F01DFB">
      <w:pPr>
        <w:ind w:left="705"/>
      </w:pPr>
      <w:r w:rsidRPr="0040295E">
        <w:lastRenderedPageBreak/>
        <w:t>Pouvoir recevoir un popup quand un dépassement est détecté sur mon post et quel est la ressource interdite.</w:t>
      </w:r>
      <w:r w:rsidR="00E57C70">
        <w:t xml:space="preserve"> Une notification d’un même site n’est pas envoy</w:t>
      </w:r>
      <w:r w:rsidR="006D7A21">
        <w:t xml:space="preserve">ée à chaque dépassement. Après un dépassement sur un certain site, durant 10 secondes, les dépassements sur ce site ne sont pas </w:t>
      </w:r>
      <w:r w:rsidR="00143DA7">
        <w:t>comptés</w:t>
      </w:r>
      <w:r w:rsidR="006D7A21">
        <w:t xml:space="preserve">. </w:t>
      </w:r>
      <w:r w:rsidR="00143DA7">
        <w:t>Pour éviter l’élève et le prof (</w:t>
      </w:r>
      <w:r w:rsidR="00B57E0E">
        <w:t>s’ils</w:t>
      </w:r>
      <w:r w:rsidR="00143DA7">
        <w:t xml:space="preserve"> ont les notifications actives) de se faire bombarder de notifications</w:t>
      </w:r>
      <w:r w:rsidR="00B57E0E">
        <w:t xml:space="preserve"> car dans certains cas comme Edge, à chaque requête il effectue une résolution </w:t>
      </w:r>
      <w:r w:rsidR="00E275D5">
        <w:t>DNS.</w:t>
      </w:r>
    </w:p>
    <w:p w14:paraId="282AB48F" w14:textId="77777777" w:rsidR="003029F4" w:rsidRDefault="003029F4" w:rsidP="00C445BF">
      <w:pPr>
        <w:rPr>
          <w:u w:val="single"/>
        </w:rPr>
      </w:pPr>
    </w:p>
    <w:p w14:paraId="6897416F" w14:textId="1A5CE188" w:rsidR="003029F4" w:rsidRDefault="003029F4" w:rsidP="00C445BF">
      <w:pPr>
        <w:rPr>
          <w:u w:val="single"/>
        </w:rPr>
      </w:pPr>
      <w:r w:rsidRPr="003029F4">
        <w:rPr>
          <w:u w:val="single"/>
        </w:rPr>
        <w:t>Manager des éléments à la liste de toutes les ressources :</w:t>
      </w:r>
    </w:p>
    <w:p w14:paraId="0C8BBB44" w14:textId="77777777" w:rsidR="003E5A38" w:rsidRDefault="003E5A38" w:rsidP="00C445BF">
      <w:pPr>
        <w:rPr>
          <w:u w:val="single"/>
        </w:rPr>
      </w:pPr>
    </w:p>
    <w:p w14:paraId="43A31B7A" w14:textId="4F14C5FB" w:rsidR="004C67DE" w:rsidRPr="003E5A38" w:rsidRDefault="00A6417E" w:rsidP="004C67DE">
      <w:pPr>
        <w:ind w:left="576"/>
      </w:pPr>
      <w:r>
        <w:t>Pouvoir</w:t>
      </w:r>
      <w:r w:rsidR="00C45127">
        <w:t xml:space="preserve"> gérer les ressources de la liste contenant toutes les ressources</w:t>
      </w:r>
      <w:r w:rsidR="004943DB">
        <w:t>.</w:t>
      </w:r>
      <w:r w:rsidR="004C67DE">
        <w:t xml:space="preserve"> </w:t>
      </w:r>
      <w:r w:rsidR="004943DB">
        <w:t xml:space="preserve">Il est possible de rajouter des éléments </w:t>
      </w:r>
      <w:r w:rsidR="004E774E">
        <w:t>à la liste</w:t>
      </w:r>
      <w:r w:rsidR="004C67DE">
        <w:t xml:space="preserve"> en introduisant le adresse/chemin/nom du fichier et son type via une liste déroulante</w:t>
      </w:r>
      <w:r w:rsidR="00550641">
        <w:t>.</w:t>
      </w:r>
    </w:p>
    <w:p w14:paraId="5BBD6A7C" w14:textId="6361E16C" w:rsidR="004C67DE" w:rsidRPr="003E5A38" w:rsidRDefault="004C67DE" w:rsidP="004C67DE">
      <w:pPr>
        <w:ind w:left="705"/>
      </w:pPr>
    </w:p>
    <w:p w14:paraId="6E8A059F" w14:textId="77777777" w:rsidR="00A943C5" w:rsidRDefault="00A943C5" w:rsidP="0049659A">
      <w:pPr>
        <w:pStyle w:val="Titre2"/>
        <w:rPr>
          <w:i w:val="0"/>
          <w:iCs/>
        </w:rPr>
      </w:pPr>
      <w:bookmarkStart w:id="62" w:name="_Toc192686678"/>
      <w:bookmarkStart w:id="63" w:name="_Toc25553321"/>
      <w:bookmarkStart w:id="64" w:name="_Toc71691025"/>
      <w:bookmarkEnd w:id="53"/>
      <w:bookmarkEnd w:id="54"/>
      <w:r>
        <w:rPr>
          <w:i w:val="0"/>
          <w:iCs/>
        </w:rPr>
        <w:t>Mise en place de l’environnement de travail</w:t>
      </w:r>
      <w:bookmarkEnd w:id="62"/>
    </w:p>
    <w:p w14:paraId="4006971A" w14:textId="77777777" w:rsidR="00E164A3" w:rsidRDefault="00E164A3" w:rsidP="00E164A3"/>
    <w:p w14:paraId="0AE388D9" w14:textId="03611EAA" w:rsidR="00420AFA" w:rsidRPr="004E04B1" w:rsidRDefault="00420AFA" w:rsidP="00FD397C">
      <w:pPr>
        <w:ind w:firstLine="576"/>
        <w:rPr>
          <w:u w:val="single"/>
        </w:rPr>
      </w:pPr>
      <w:r w:rsidRPr="004E04B1">
        <w:rPr>
          <w:u w:val="single"/>
        </w:rPr>
        <w:t>Version des logiciels :</w:t>
      </w:r>
    </w:p>
    <w:p w14:paraId="5CFF1417" w14:textId="39240121" w:rsidR="000145FE" w:rsidRDefault="000145FE" w:rsidP="000145FE">
      <w:pPr>
        <w:pStyle w:val="Paragraphedeliste"/>
        <w:numPr>
          <w:ilvl w:val="1"/>
          <w:numId w:val="19"/>
        </w:numPr>
      </w:pPr>
      <w:r>
        <w:t xml:space="preserve">Windows </w:t>
      </w:r>
      <w:r w:rsidRPr="000145FE">
        <w:t>22H2</w:t>
      </w:r>
      <w:r>
        <w:t xml:space="preserve"> ou plus</w:t>
      </w:r>
    </w:p>
    <w:p w14:paraId="212F2743" w14:textId="1D1DCB19" w:rsidR="000145FE" w:rsidRDefault="000145FE" w:rsidP="000145FE">
      <w:pPr>
        <w:pStyle w:val="Paragraphedeliste"/>
        <w:numPr>
          <w:ilvl w:val="1"/>
          <w:numId w:val="19"/>
        </w:numPr>
      </w:pPr>
      <w:proofErr w:type="gramStart"/>
      <w:r>
        <w:t>.Net</w:t>
      </w:r>
      <w:proofErr w:type="gramEnd"/>
      <w:r>
        <w:t xml:space="preserve"> 8.0</w:t>
      </w:r>
    </w:p>
    <w:p w14:paraId="5C9BD5CC" w14:textId="77777777" w:rsidR="004E04B1" w:rsidRDefault="004E04B1" w:rsidP="004E04B1">
      <w:pPr>
        <w:pStyle w:val="Paragraphedeliste"/>
        <w:ind w:left="1440"/>
      </w:pPr>
    </w:p>
    <w:p w14:paraId="5BEE84D0" w14:textId="7DDD052B" w:rsidR="00FD397C" w:rsidRPr="004E04B1" w:rsidRDefault="00FD397C" w:rsidP="00FD397C">
      <w:pPr>
        <w:ind w:left="567"/>
        <w:rPr>
          <w:u w:val="single"/>
        </w:rPr>
      </w:pPr>
      <w:r w:rsidRPr="004E04B1">
        <w:rPr>
          <w:u w:val="single"/>
        </w:rPr>
        <w:t>Fichiers :</w:t>
      </w:r>
    </w:p>
    <w:p w14:paraId="63BC0B06" w14:textId="1365E775" w:rsidR="00B071AA" w:rsidRDefault="00B071AA" w:rsidP="00B071AA">
      <w:pPr>
        <w:pStyle w:val="Paragraphedeliste"/>
        <w:numPr>
          <w:ilvl w:val="1"/>
          <w:numId w:val="19"/>
        </w:numPr>
      </w:pPr>
      <w:proofErr w:type="spellStart"/>
      <w:r w:rsidRPr="00B071AA">
        <w:t>RessourcesConfig.json</w:t>
      </w:r>
      <w:proofErr w:type="spellEnd"/>
    </w:p>
    <w:p w14:paraId="0E1D9C7C" w14:textId="4967E441" w:rsidR="00B071AA" w:rsidRDefault="00B071AA" w:rsidP="00B071AA">
      <w:pPr>
        <w:ind w:left="2124"/>
      </w:pPr>
      <w:r>
        <w:t>Fichier du coté prof, il sert à enregistrer la liste principale des ressources bannies</w:t>
      </w:r>
      <w:r w:rsidR="00B97BCD">
        <w:t xml:space="preserve">, il est dans le même </w:t>
      </w:r>
      <w:r w:rsidR="009E5026">
        <w:t xml:space="preserve">directory </w:t>
      </w:r>
      <w:r w:rsidR="00B97BCD">
        <w:t>que l’exécutable.</w:t>
      </w:r>
    </w:p>
    <w:p w14:paraId="037CF0C9" w14:textId="03844C14" w:rsidR="004D30FF" w:rsidRDefault="00B071AA" w:rsidP="004D30FF">
      <w:pPr>
        <w:pStyle w:val="Paragraphedeliste"/>
        <w:numPr>
          <w:ilvl w:val="1"/>
          <w:numId w:val="19"/>
        </w:numPr>
      </w:pPr>
      <w:proofErr w:type="spellStart"/>
      <w:r w:rsidRPr="00B071AA">
        <w:t>RessourcesConfig_SubList.json</w:t>
      </w:r>
      <w:proofErr w:type="spellEnd"/>
    </w:p>
    <w:p w14:paraId="26B84A38" w14:textId="2F44F3B1" w:rsidR="004E04B1" w:rsidRDefault="004D30FF" w:rsidP="004E04B1">
      <w:pPr>
        <w:ind w:left="2124"/>
      </w:pPr>
      <w:r>
        <w:t>Fichier du coté prof, il sert à enregistrer les liste</w:t>
      </w:r>
      <w:r w:rsidR="004E37BF">
        <w:t>s</w:t>
      </w:r>
      <w:r>
        <w:t xml:space="preserve"> secondaires des ressources bannies</w:t>
      </w:r>
      <w:r w:rsidR="00B97BCD">
        <w:t xml:space="preserve">, il est dans le même </w:t>
      </w:r>
      <w:r w:rsidR="009E5026">
        <w:t>directory</w:t>
      </w:r>
      <w:r w:rsidR="00B97BCD">
        <w:t xml:space="preserve"> que l’exécutable.</w:t>
      </w:r>
    </w:p>
    <w:p w14:paraId="302DD81E" w14:textId="77777777" w:rsidR="002B132E" w:rsidRDefault="002B132E" w:rsidP="004E04B1"/>
    <w:p w14:paraId="4C848116" w14:textId="3BD53D67" w:rsidR="004E04B1" w:rsidRDefault="002B132E" w:rsidP="004E04B1">
      <w:pPr>
        <w:rPr>
          <w:u w:val="single"/>
        </w:rPr>
      </w:pPr>
      <w:r>
        <w:tab/>
      </w:r>
      <w:r w:rsidRPr="002B132E">
        <w:rPr>
          <w:u w:val="single"/>
        </w:rPr>
        <w:t>Machines :</w:t>
      </w:r>
    </w:p>
    <w:p w14:paraId="45264BA0" w14:textId="77777777" w:rsidR="00386C5E" w:rsidRDefault="002B132E" w:rsidP="0021228D">
      <w:pPr>
        <w:ind w:left="1416"/>
      </w:pPr>
      <w:r>
        <w:t xml:space="preserve">Le développement se passe sur deux laptops similaires, ils ont les deux les même versions des logiciels (voir </w:t>
      </w:r>
      <w:r w:rsidR="0021228D" w:rsidRPr="004E04B1">
        <w:rPr>
          <w:u w:val="single"/>
        </w:rPr>
        <w:t>Version des logiciels</w:t>
      </w:r>
      <w:r>
        <w:t>)</w:t>
      </w:r>
      <w:r w:rsidR="0021228D">
        <w:t xml:space="preserve">, </w:t>
      </w:r>
    </w:p>
    <w:p w14:paraId="6BEDB96B" w14:textId="2363C26B" w:rsidR="002B132E" w:rsidRDefault="0021228D" w:rsidP="0021228D">
      <w:pPr>
        <w:ind w:left="1416"/>
      </w:pPr>
      <w:r>
        <w:t>Le port 55052 est ouvert.</w:t>
      </w:r>
    </w:p>
    <w:p w14:paraId="03A83CC2" w14:textId="6EB2E680" w:rsidR="00F46D7D" w:rsidRPr="002B132E" w:rsidRDefault="00386C5E" w:rsidP="00670473">
      <w:pPr>
        <w:ind w:left="1416"/>
      </w:pPr>
      <w:r>
        <w:t>Tout est effectué sur un compte local nom</w:t>
      </w:r>
      <w:r w:rsidR="00534F1D">
        <w:t>m</w:t>
      </w:r>
      <w:r>
        <w:t>é ShadowScan qui est admin.</w:t>
      </w:r>
    </w:p>
    <w:p w14:paraId="12B30FEC" w14:textId="77777777" w:rsidR="002B132E" w:rsidRDefault="002B132E" w:rsidP="004E04B1"/>
    <w:p w14:paraId="7FB97B7B" w14:textId="410A8828" w:rsidR="004E04B1" w:rsidRDefault="004E04B1" w:rsidP="004E04B1">
      <w:pPr>
        <w:rPr>
          <w:u w:val="single"/>
        </w:rPr>
      </w:pPr>
      <w:r>
        <w:tab/>
      </w:r>
      <w:r w:rsidRPr="004E04B1">
        <w:rPr>
          <w:u w:val="single"/>
        </w:rPr>
        <w:t>Réseau :</w:t>
      </w:r>
    </w:p>
    <w:p w14:paraId="394E1C03" w14:textId="1F63F5E7" w:rsidR="002B132E" w:rsidRDefault="00CB5C58" w:rsidP="008D0143">
      <w:pPr>
        <w:pStyle w:val="Paragraphedeliste"/>
        <w:ind w:left="1440"/>
      </w:pPr>
      <w:r>
        <w:t>Les deux portables sont connectés au réseau bleu, il faut patcher les câbles dans l’armoire de brassage car ils ne le sont pas.</w:t>
      </w:r>
    </w:p>
    <w:p w14:paraId="1080EA34" w14:textId="5D264B37" w:rsidR="00CB5C58" w:rsidRDefault="00CB5C58" w:rsidP="00CB5C58">
      <w:pPr>
        <w:pStyle w:val="Paragraphedeliste"/>
        <w:ind w:left="1440"/>
      </w:pPr>
      <w:r>
        <w:t xml:space="preserve">Pour avoir une connexion internet sur ce réseau (ce qui est requis) il faut chaque jour entrer un </w:t>
      </w:r>
      <w:proofErr w:type="spellStart"/>
      <w:r>
        <w:t>token</w:t>
      </w:r>
      <w:proofErr w:type="spellEnd"/>
      <w:r>
        <w:t xml:space="preserve"> sur un portail captif qui s’ouvre automatiquement quand vous essayez de vous rendre sur un site web (pour moi ça ne </w:t>
      </w:r>
      <w:r w:rsidR="008D0143">
        <w:t>marchait</w:t>
      </w:r>
      <w:r>
        <w:t xml:space="preserve"> pas bien avec brave, tout allait bien avec chrome </w:t>
      </w:r>
      <w:r w:rsidR="00F74DB1">
        <w:t>en revanche</w:t>
      </w:r>
      <w:r>
        <w:t>)</w:t>
      </w:r>
      <w:r w:rsidR="008D0143">
        <w:t>.</w:t>
      </w:r>
    </w:p>
    <w:p w14:paraId="02297CAB" w14:textId="77777777" w:rsidR="00A33E46" w:rsidRDefault="00A33E46" w:rsidP="00A33E46"/>
    <w:p w14:paraId="0CA04EE4" w14:textId="77777777" w:rsidR="00A33E46" w:rsidRDefault="00A33E46" w:rsidP="00A33E46">
      <w:pPr>
        <w:rPr>
          <w:b/>
          <w:bCs/>
          <w:u w:val="single"/>
        </w:rPr>
      </w:pPr>
      <w:r w:rsidRPr="00A33E46">
        <w:tab/>
      </w:r>
      <w:r w:rsidRPr="00A33E46">
        <w:rPr>
          <w:b/>
          <w:bCs/>
          <w:u w:val="single"/>
        </w:rPr>
        <w:t>Setup coté élève</w:t>
      </w:r>
      <w:r>
        <w:rPr>
          <w:b/>
          <w:bCs/>
          <w:u w:val="single"/>
        </w:rPr>
        <w:t> :</w:t>
      </w:r>
    </w:p>
    <w:p w14:paraId="3C371663" w14:textId="71EEB82A" w:rsidR="00CC1382" w:rsidRPr="00CC1382" w:rsidRDefault="00CC1382" w:rsidP="00CC1382">
      <w:pPr>
        <w:ind w:left="1410"/>
      </w:pPr>
      <w:r>
        <w:lastRenderedPageBreak/>
        <w:t xml:space="preserve">Il n’y a pas de setup supplémentaire de ce côté. </w:t>
      </w:r>
      <w:r w:rsidR="00B06E35">
        <w:t>Il faut p</w:t>
      </w:r>
      <w:r>
        <w:t xml:space="preserve">enser </w:t>
      </w:r>
      <w:r w:rsidR="004D72EF">
        <w:t>à</w:t>
      </w:r>
      <w:r>
        <w:t xml:space="preserve"> bien à toujours exécuter le code de cette partie en premier</w:t>
      </w:r>
      <w:r w:rsidR="00E46259">
        <w:t xml:space="preserve"> </w:t>
      </w:r>
      <w:r w:rsidR="00533F80">
        <w:t xml:space="preserve">et l’arrêter en dernier </w:t>
      </w:r>
      <w:r w:rsidR="00E46259">
        <w:t xml:space="preserve">(car il est un serveur et le coté prof viens se connecter </w:t>
      </w:r>
      <w:r w:rsidR="00533F80">
        <w:t>dessus</w:t>
      </w:r>
      <w:r w:rsidR="00E46259">
        <w:t xml:space="preserve">). </w:t>
      </w:r>
    </w:p>
    <w:p w14:paraId="7B7B7CDF" w14:textId="77777777" w:rsidR="00A33E46" w:rsidRDefault="00A33E46" w:rsidP="00A33E46"/>
    <w:p w14:paraId="4B7281EE" w14:textId="78786BEE" w:rsidR="00A33E46" w:rsidRDefault="00A33E46" w:rsidP="00A33E46">
      <w:pPr>
        <w:rPr>
          <w:b/>
          <w:bCs/>
          <w:u w:val="single"/>
        </w:rPr>
      </w:pPr>
      <w:r w:rsidRPr="00A33E46">
        <w:tab/>
      </w:r>
      <w:r w:rsidRPr="00A33E46">
        <w:rPr>
          <w:b/>
          <w:bCs/>
          <w:u w:val="single"/>
        </w:rPr>
        <w:t xml:space="preserve">Setup coté </w:t>
      </w:r>
      <w:r>
        <w:rPr>
          <w:b/>
          <w:bCs/>
          <w:u w:val="single"/>
        </w:rPr>
        <w:t>professeur :</w:t>
      </w:r>
    </w:p>
    <w:p w14:paraId="1494A51D" w14:textId="28212419" w:rsidR="008C0876" w:rsidRDefault="008C0876" w:rsidP="008C0876">
      <w:pPr>
        <w:ind w:left="1410"/>
      </w:pPr>
      <w:r>
        <w:t xml:space="preserve">Il faut que les fichiers </w:t>
      </w:r>
      <w:proofErr w:type="spellStart"/>
      <w:r>
        <w:t>json</w:t>
      </w:r>
      <w:proofErr w:type="spellEnd"/>
      <w:r>
        <w:t xml:space="preserve"> soi</w:t>
      </w:r>
      <w:r w:rsidR="001A6028">
        <w:t>en</w:t>
      </w:r>
      <w:r>
        <w:t>t à côté de l’exécutable (dans le dossier debug pour le dev) voir (</w:t>
      </w:r>
      <w:r w:rsidRPr="004E04B1">
        <w:rPr>
          <w:u w:val="single"/>
        </w:rPr>
        <w:t>Fichiers</w:t>
      </w:r>
      <w:r>
        <w:t>).</w:t>
      </w:r>
    </w:p>
    <w:p w14:paraId="46A4024F" w14:textId="51EEAFB6" w:rsidR="008C0876" w:rsidRPr="008C0876" w:rsidRDefault="00875DF3" w:rsidP="008C0876">
      <w:pPr>
        <w:ind w:left="1410"/>
      </w:pPr>
      <w:r>
        <w:t>Il faut que cette partie du code soit exécutée après la partie serveur</w:t>
      </w:r>
      <w:r w:rsidR="00664B1D">
        <w:t>.</w:t>
      </w:r>
    </w:p>
    <w:p w14:paraId="5F63E8E3" w14:textId="77777777" w:rsidR="00B071AA" w:rsidRDefault="00B071AA" w:rsidP="00B071AA">
      <w:pPr>
        <w:pStyle w:val="Paragraphedeliste"/>
        <w:ind w:left="1440"/>
      </w:pPr>
    </w:p>
    <w:p w14:paraId="62D46667" w14:textId="77777777" w:rsidR="004015E6" w:rsidRDefault="00A943C5" w:rsidP="004015E6">
      <w:pPr>
        <w:pStyle w:val="Titre2"/>
        <w:rPr>
          <w:i w:val="0"/>
          <w:iCs/>
        </w:rPr>
      </w:pPr>
      <w:bookmarkStart w:id="65" w:name="_Toc192686679"/>
      <w:r>
        <w:rPr>
          <w:i w:val="0"/>
          <w:iCs/>
        </w:rPr>
        <w:t>Mise en place de l’environnement de test</w:t>
      </w:r>
      <w:bookmarkEnd w:id="65"/>
    </w:p>
    <w:p w14:paraId="09696499" w14:textId="77777777" w:rsidR="004015E6" w:rsidRDefault="004015E6" w:rsidP="004015E6"/>
    <w:p w14:paraId="2B44F9A1" w14:textId="77777777" w:rsidR="004015E6" w:rsidRDefault="004015E6" w:rsidP="004015E6">
      <w:pPr>
        <w:ind w:firstLine="576"/>
      </w:pPr>
      <w:r>
        <w:t>Version des logiciels :</w:t>
      </w:r>
    </w:p>
    <w:p w14:paraId="10296A3C" w14:textId="77777777" w:rsidR="004015E6" w:rsidRDefault="004015E6" w:rsidP="004015E6">
      <w:pPr>
        <w:pStyle w:val="Paragraphedeliste"/>
        <w:numPr>
          <w:ilvl w:val="1"/>
          <w:numId w:val="19"/>
        </w:numPr>
      </w:pPr>
      <w:r>
        <w:t xml:space="preserve">Windows </w:t>
      </w:r>
      <w:r w:rsidRPr="000145FE">
        <w:t>22H2</w:t>
      </w:r>
      <w:r>
        <w:t xml:space="preserve"> ou plus</w:t>
      </w:r>
    </w:p>
    <w:p w14:paraId="1FDD43FC" w14:textId="77777777" w:rsidR="004015E6" w:rsidRDefault="004015E6" w:rsidP="004015E6">
      <w:pPr>
        <w:pStyle w:val="Paragraphedeliste"/>
        <w:numPr>
          <w:ilvl w:val="1"/>
          <w:numId w:val="19"/>
        </w:numPr>
      </w:pPr>
      <w:proofErr w:type="gramStart"/>
      <w:r>
        <w:t>.Net</w:t>
      </w:r>
      <w:proofErr w:type="gramEnd"/>
      <w:r>
        <w:t xml:space="preserve"> 8.0</w:t>
      </w:r>
    </w:p>
    <w:p w14:paraId="0685D944" w14:textId="77777777" w:rsidR="004015E6" w:rsidRDefault="004015E6" w:rsidP="004015E6">
      <w:pPr>
        <w:ind w:left="567"/>
      </w:pPr>
      <w:r>
        <w:t>Fichiers :</w:t>
      </w:r>
    </w:p>
    <w:p w14:paraId="57ECBA74" w14:textId="77777777" w:rsidR="004015E6" w:rsidRDefault="004015E6" w:rsidP="004015E6">
      <w:pPr>
        <w:pStyle w:val="Paragraphedeliste"/>
        <w:numPr>
          <w:ilvl w:val="1"/>
          <w:numId w:val="19"/>
        </w:numPr>
      </w:pPr>
      <w:proofErr w:type="spellStart"/>
      <w:r w:rsidRPr="00B071AA">
        <w:t>RessourcesConfig.json</w:t>
      </w:r>
      <w:proofErr w:type="spellEnd"/>
    </w:p>
    <w:p w14:paraId="2FB9C930" w14:textId="1271FFFF" w:rsidR="004015E6" w:rsidRDefault="004015E6" w:rsidP="004015E6">
      <w:pPr>
        <w:ind w:left="2124"/>
      </w:pPr>
      <w:r>
        <w:t>Fichier du coté prof, il sert à enregistrer la liste principale des ressources bannies</w:t>
      </w:r>
      <w:r w:rsidR="001A2B00">
        <w:t>, il est dans le même dossier que l’exécutable.</w:t>
      </w:r>
    </w:p>
    <w:p w14:paraId="0567F023" w14:textId="77777777" w:rsidR="004015E6" w:rsidRDefault="004015E6" w:rsidP="004015E6">
      <w:pPr>
        <w:pStyle w:val="Paragraphedeliste"/>
        <w:numPr>
          <w:ilvl w:val="1"/>
          <w:numId w:val="19"/>
        </w:numPr>
      </w:pPr>
      <w:proofErr w:type="spellStart"/>
      <w:r w:rsidRPr="00B071AA">
        <w:t>RessourcesConfig_SubList.json</w:t>
      </w:r>
      <w:proofErr w:type="spellEnd"/>
    </w:p>
    <w:p w14:paraId="41EB62E7" w14:textId="7E3E1EF1" w:rsidR="00F74DB1" w:rsidRDefault="004015E6" w:rsidP="00F74DB1">
      <w:pPr>
        <w:ind w:left="2124"/>
      </w:pPr>
      <w:r>
        <w:t>Fichier du coté prof, il sert à enregistrer les liste secondaires des ressources bannies</w:t>
      </w:r>
      <w:r w:rsidR="001A2B00">
        <w:t>, il est dans le même dossier que l’exécutable.</w:t>
      </w:r>
    </w:p>
    <w:p w14:paraId="5E86C0CE" w14:textId="77777777" w:rsidR="00F74DB1" w:rsidRDefault="00F74DB1" w:rsidP="00F74DB1"/>
    <w:p w14:paraId="7B15E8AC" w14:textId="77777777" w:rsidR="00F74DB1" w:rsidRDefault="00F74DB1" w:rsidP="00F74DB1">
      <w:pPr>
        <w:rPr>
          <w:u w:val="single"/>
        </w:rPr>
      </w:pPr>
      <w:r>
        <w:tab/>
      </w:r>
      <w:r w:rsidRPr="002B132E">
        <w:rPr>
          <w:u w:val="single"/>
        </w:rPr>
        <w:t>Machines :</w:t>
      </w:r>
    </w:p>
    <w:p w14:paraId="128BFC1C" w14:textId="4BB7862B" w:rsidR="00F74DB1" w:rsidRDefault="00F74DB1" w:rsidP="00F74DB1">
      <w:pPr>
        <w:ind w:left="1416"/>
      </w:pPr>
      <w:r>
        <w:t>Le</w:t>
      </w:r>
      <w:r w:rsidR="00C67B4A">
        <w:t xml:space="preserve">s tests </w:t>
      </w:r>
      <w:r>
        <w:t>se passe</w:t>
      </w:r>
      <w:r w:rsidR="00C67B4A">
        <w:t>nt</w:t>
      </w:r>
      <w:r>
        <w:t xml:space="preserve"> sur deux laptops similaires, ils ont les deux les même versions des logiciels (voir </w:t>
      </w:r>
      <w:r w:rsidRPr="004E04B1">
        <w:rPr>
          <w:u w:val="single"/>
        </w:rPr>
        <w:t>Version des logiciels</w:t>
      </w:r>
      <w:r>
        <w:t xml:space="preserve">), </w:t>
      </w:r>
    </w:p>
    <w:p w14:paraId="1F5367C2" w14:textId="77777777" w:rsidR="00F74DB1" w:rsidRDefault="00F74DB1" w:rsidP="00F74DB1">
      <w:pPr>
        <w:ind w:left="1416"/>
      </w:pPr>
      <w:r>
        <w:t>Le port 55052 est ouvert.</w:t>
      </w:r>
    </w:p>
    <w:p w14:paraId="5DC0500C" w14:textId="77777777" w:rsidR="00F74DB1" w:rsidRPr="002B132E" w:rsidRDefault="00F74DB1" w:rsidP="00F74DB1">
      <w:pPr>
        <w:ind w:left="1416"/>
      </w:pPr>
      <w:r>
        <w:t>Tout est effectué sur un compte local nommé ShadowScan qui est admin.</w:t>
      </w:r>
    </w:p>
    <w:p w14:paraId="35CBBCA5" w14:textId="77777777" w:rsidR="00F74DB1" w:rsidRDefault="00F74DB1" w:rsidP="00F74DB1"/>
    <w:p w14:paraId="6410C913" w14:textId="77777777" w:rsidR="00F74DB1" w:rsidRDefault="00F74DB1" w:rsidP="00F74DB1">
      <w:pPr>
        <w:rPr>
          <w:u w:val="single"/>
        </w:rPr>
      </w:pPr>
      <w:r>
        <w:tab/>
      </w:r>
      <w:r w:rsidRPr="004E04B1">
        <w:rPr>
          <w:u w:val="single"/>
        </w:rPr>
        <w:t>Réseau :</w:t>
      </w:r>
    </w:p>
    <w:p w14:paraId="72FED483" w14:textId="77777777" w:rsidR="00F74DB1" w:rsidRDefault="00F74DB1" w:rsidP="00F74DB1">
      <w:pPr>
        <w:pStyle w:val="Paragraphedeliste"/>
        <w:ind w:left="1440"/>
      </w:pPr>
      <w:r>
        <w:t>Les deux portables sont connectés au réseau bleu, il faut patcher les câbles dans l’armoire de brassage car ils ne le sont pas.</w:t>
      </w:r>
    </w:p>
    <w:p w14:paraId="352B9409" w14:textId="77777777" w:rsidR="00F74DB1" w:rsidRDefault="00F74DB1" w:rsidP="00F74DB1">
      <w:pPr>
        <w:pStyle w:val="Paragraphedeliste"/>
        <w:ind w:left="1440"/>
      </w:pPr>
      <w:r>
        <w:t xml:space="preserve">Pour avoir une connexion internet sur ce réseau (ce qui est requis) il faut chaque jour entrer un </w:t>
      </w:r>
      <w:proofErr w:type="spellStart"/>
      <w:r>
        <w:t>token</w:t>
      </w:r>
      <w:proofErr w:type="spellEnd"/>
      <w:r>
        <w:t xml:space="preserve"> sur un portail captif qui s’ouvre automatiquement quand vous essayez de vous rendre sur un site web (pour moi ça ne marchait pas bien avec brave, tout allait bien avec chrome en revanche).</w:t>
      </w:r>
    </w:p>
    <w:p w14:paraId="63DAED37" w14:textId="77777777" w:rsidR="00F74DB1" w:rsidRDefault="00F74DB1" w:rsidP="00F74DB1"/>
    <w:p w14:paraId="60CB4FEA" w14:textId="77777777" w:rsidR="00F74DB1" w:rsidRDefault="00F74DB1" w:rsidP="00F74DB1">
      <w:pPr>
        <w:rPr>
          <w:b/>
          <w:bCs/>
          <w:u w:val="single"/>
        </w:rPr>
      </w:pPr>
      <w:r w:rsidRPr="00A33E46">
        <w:tab/>
      </w:r>
      <w:r w:rsidRPr="00A33E46">
        <w:rPr>
          <w:b/>
          <w:bCs/>
          <w:u w:val="single"/>
        </w:rPr>
        <w:t>Setup coté élève</w:t>
      </w:r>
      <w:r>
        <w:rPr>
          <w:b/>
          <w:bCs/>
          <w:u w:val="single"/>
        </w:rPr>
        <w:t> :</w:t>
      </w:r>
    </w:p>
    <w:p w14:paraId="72C5A44A" w14:textId="77777777" w:rsidR="00F74DB1" w:rsidRPr="00CC1382" w:rsidRDefault="00F74DB1" w:rsidP="00F74DB1">
      <w:pPr>
        <w:ind w:left="1410"/>
      </w:pPr>
      <w:r>
        <w:t xml:space="preserve">Il n’y a pas de setup supplémentaire de ce côté. Il faut penser à bien à toujours exécuter le code de cette partie en premier et l’arrêter en dernier (car il est un serveur et le coté prof viens se connecter dessus). </w:t>
      </w:r>
    </w:p>
    <w:p w14:paraId="233C9462" w14:textId="77777777" w:rsidR="00F74DB1" w:rsidRDefault="00F74DB1" w:rsidP="00F74DB1"/>
    <w:p w14:paraId="661543D9" w14:textId="77777777" w:rsidR="00F74DB1" w:rsidRDefault="00F74DB1" w:rsidP="00F74DB1">
      <w:pPr>
        <w:rPr>
          <w:b/>
          <w:bCs/>
          <w:u w:val="single"/>
        </w:rPr>
      </w:pPr>
      <w:r w:rsidRPr="00A33E46">
        <w:tab/>
      </w:r>
      <w:r w:rsidRPr="00A33E46">
        <w:rPr>
          <w:b/>
          <w:bCs/>
          <w:u w:val="single"/>
        </w:rPr>
        <w:t xml:space="preserve">Setup coté </w:t>
      </w:r>
      <w:r>
        <w:rPr>
          <w:b/>
          <w:bCs/>
          <w:u w:val="single"/>
        </w:rPr>
        <w:t>professeur :</w:t>
      </w:r>
    </w:p>
    <w:p w14:paraId="58D8CA46" w14:textId="77777777" w:rsidR="00F74DB1" w:rsidRDefault="00F74DB1" w:rsidP="00F74DB1">
      <w:pPr>
        <w:ind w:left="1410"/>
      </w:pPr>
      <w:r>
        <w:t xml:space="preserve">Il faut que les fichiers </w:t>
      </w:r>
      <w:proofErr w:type="spellStart"/>
      <w:r>
        <w:t>json</w:t>
      </w:r>
      <w:proofErr w:type="spellEnd"/>
      <w:r>
        <w:t xml:space="preserve"> soient à côté de l’exécutable (dans le dossier debug pour le dev) voir (</w:t>
      </w:r>
      <w:r w:rsidRPr="004E04B1">
        <w:rPr>
          <w:u w:val="single"/>
        </w:rPr>
        <w:t>Fichiers</w:t>
      </w:r>
      <w:r>
        <w:t>).</w:t>
      </w:r>
    </w:p>
    <w:p w14:paraId="6BA02E1C" w14:textId="10624DEB" w:rsidR="00F74DB1" w:rsidRPr="004015E6" w:rsidRDefault="00F74DB1" w:rsidP="00C67B4A">
      <w:pPr>
        <w:ind w:left="1410"/>
      </w:pPr>
      <w:r>
        <w:lastRenderedPageBreak/>
        <w:t>Il faut que cette partie du code soit exécutée après la partie serveur.</w:t>
      </w:r>
    </w:p>
    <w:p w14:paraId="791270CB" w14:textId="77777777" w:rsidR="00A943C5" w:rsidRPr="00A943C5" w:rsidRDefault="00A943C5" w:rsidP="00A943C5"/>
    <w:p w14:paraId="64D35A1A" w14:textId="77777777" w:rsidR="00717DCE" w:rsidRDefault="00A943C5" w:rsidP="00717DCE">
      <w:pPr>
        <w:pStyle w:val="Titre2"/>
        <w:rPr>
          <w:i w:val="0"/>
          <w:iCs/>
        </w:rPr>
      </w:pPr>
      <w:bookmarkStart w:id="66" w:name="_Toc192686680"/>
      <w:r>
        <w:rPr>
          <w:i w:val="0"/>
          <w:iCs/>
        </w:rPr>
        <w:t>Déploiement du produit</w:t>
      </w:r>
      <w:bookmarkEnd w:id="66"/>
    </w:p>
    <w:p w14:paraId="1B347D20" w14:textId="77777777" w:rsidR="00717DCE" w:rsidRDefault="00717DCE" w:rsidP="00717DCE"/>
    <w:p w14:paraId="47B0FAC2" w14:textId="77777777" w:rsidR="00717DCE" w:rsidRDefault="00717DCE" w:rsidP="00717DCE">
      <w:pPr>
        <w:ind w:firstLine="576"/>
      </w:pPr>
      <w:r>
        <w:t>Version des logiciels :</w:t>
      </w:r>
    </w:p>
    <w:p w14:paraId="6B90BEEA" w14:textId="77777777" w:rsidR="00717DCE" w:rsidRDefault="00717DCE" w:rsidP="00717DCE">
      <w:pPr>
        <w:pStyle w:val="Paragraphedeliste"/>
        <w:numPr>
          <w:ilvl w:val="1"/>
          <w:numId w:val="19"/>
        </w:numPr>
      </w:pPr>
      <w:r>
        <w:t xml:space="preserve">Windows </w:t>
      </w:r>
      <w:r w:rsidRPr="000145FE">
        <w:t>22H2</w:t>
      </w:r>
      <w:r>
        <w:t xml:space="preserve"> ou plus</w:t>
      </w:r>
    </w:p>
    <w:p w14:paraId="2AF8FA11" w14:textId="77777777" w:rsidR="00717DCE" w:rsidRDefault="00717DCE" w:rsidP="00717DCE">
      <w:pPr>
        <w:pStyle w:val="Paragraphedeliste"/>
        <w:numPr>
          <w:ilvl w:val="1"/>
          <w:numId w:val="19"/>
        </w:numPr>
      </w:pPr>
      <w:proofErr w:type="gramStart"/>
      <w:r>
        <w:t>.Net</w:t>
      </w:r>
      <w:proofErr w:type="gramEnd"/>
      <w:r>
        <w:t xml:space="preserve"> 8.0</w:t>
      </w:r>
    </w:p>
    <w:p w14:paraId="2C9E16C0" w14:textId="77777777" w:rsidR="00717DCE" w:rsidRDefault="00717DCE" w:rsidP="00717DCE">
      <w:pPr>
        <w:ind w:left="567"/>
      </w:pPr>
      <w:r>
        <w:t>Fichiers :</w:t>
      </w:r>
    </w:p>
    <w:p w14:paraId="47DB7C8C" w14:textId="77777777" w:rsidR="00717DCE" w:rsidRDefault="00717DCE" w:rsidP="00717DCE">
      <w:pPr>
        <w:pStyle w:val="Paragraphedeliste"/>
        <w:numPr>
          <w:ilvl w:val="1"/>
          <w:numId w:val="19"/>
        </w:numPr>
      </w:pPr>
      <w:proofErr w:type="spellStart"/>
      <w:r w:rsidRPr="00B071AA">
        <w:t>RessourcesConfig.json</w:t>
      </w:r>
      <w:proofErr w:type="spellEnd"/>
    </w:p>
    <w:p w14:paraId="4A45D48F" w14:textId="0B72A5E1" w:rsidR="00717DCE" w:rsidRDefault="00717DCE" w:rsidP="00717DCE">
      <w:pPr>
        <w:ind w:left="2124"/>
      </w:pPr>
      <w:r>
        <w:t>Fichier du coté prof, il sert à enregistrer la liste principale des ressources bannies</w:t>
      </w:r>
      <w:r w:rsidR="00D42D9E">
        <w:t>, il est dans le même dossier que l’exécutable.</w:t>
      </w:r>
    </w:p>
    <w:p w14:paraId="73F859A6" w14:textId="77777777" w:rsidR="00717DCE" w:rsidRDefault="00717DCE" w:rsidP="00717DCE">
      <w:pPr>
        <w:pStyle w:val="Paragraphedeliste"/>
        <w:numPr>
          <w:ilvl w:val="1"/>
          <w:numId w:val="19"/>
        </w:numPr>
      </w:pPr>
      <w:proofErr w:type="spellStart"/>
      <w:r w:rsidRPr="00B071AA">
        <w:t>RessourcesConfig_SubList.json</w:t>
      </w:r>
      <w:proofErr w:type="spellEnd"/>
    </w:p>
    <w:p w14:paraId="4539718F" w14:textId="47F6816D" w:rsidR="00A943C5" w:rsidRDefault="00717DCE" w:rsidP="00717DCE">
      <w:pPr>
        <w:ind w:left="2124"/>
      </w:pPr>
      <w:r>
        <w:t>Fichier du coté prof, il sert à enregistrer les liste secondaires des ressources bannies</w:t>
      </w:r>
      <w:r w:rsidR="00D42D9E">
        <w:t>, il est dans le même dossier que l’exécutable.</w:t>
      </w:r>
    </w:p>
    <w:p w14:paraId="02E7C5B9" w14:textId="77777777" w:rsidR="003520E3" w:rsidRDefault="003520E3" w:rsidP="003520E3"/>
    <w:p w14:paraId="0C2B455A" w14:textId="77777777" w:rsidR="003520E3" w:rsidRDefault="003520E3" w:rsidP="003520E3">
      <w:pPr>
        <w:rPr>
          <w:u w:val="single"/>
        </w:rPr>
      </w:pPr>
      <w:r>
        <w:tab/>
      </w:r>
      <w:r w:rsidRPr="002B132E">
        <w:rPr>
          <w:u w:val="single"/>
        </w:rPr>
        <w:t>Machines :</w:t>
      </w:r>
    </w:p>
    <w:p w14:paraId="1FE7A312" w14:textId="67DC3112" w:rsidR="003520E3" w:rsidRDefault="005378A0" w:rsidP="003520E3">
      <w:pPr>
        <w:ind w:left="1416"/>
      </w:pPr>
      <w:r>
        <w:t>Les postes élèves sont les pcs d’une ou plusieurs classes, ils ont tous la partie élève de ShadowScan qui tourne comme service. Ils sont tous connectés au même réseau, c’est un réseau auquel le prof peut également se connecter. Son port 55052 est ouvert et le service tourne</w:t>
      </w:r>
      <w:r w:rsidR="00C46892">
        <w:t xml:space="preserve"> en mode administrateur.</w:t>
      </w:r>
    </w:p>
    <w:p w14:paraId="3CF8333F" w14:textId="6FCDA061" w:rsidR="005378A0" w:rsidRPr="002B132E" w:rsidRDefault="005378A0" w:rsidP="003520E3">
      <w:pPr>
        <w:ind w:left="1416"/>
      </w:pPr>
      <w:r>
        <w:t>Le poste du prof est un portable</w:t>
      </w:r>
      <w:r w:rsidR="00F53A51">
        <w:t xml:space="preserve">, sur </w:t>
      </w:r>
      <w:proofErr w:type="spellStart"/>
      <w:r w:rsidR="00F53A51">
        <w:t>se</w:t>
      </w:r>
      <w:proofErr w:type="spellEnd"/>
      <w:r w:rsidR="00F53A51">
        <w:t xml:space="preserve"> poste on va exécuter la partie prof de ShadowScan. Le port 55052 est ouvert</w:t>
      </w:r>
      <w:r w:rsidR="00DD0D91">
        <w:t>. Il est sur le même réseau que les machines (ou faire en sorte qu’il puisse pinger les postes élèves).</w:t>
      </w:r>
    </w:p>
    <w:p w14:paraId="1467BA04" w14:textId="77777777" w:rsidR="003520E3" w:rsidRDefault="003520E3" w:rsidP="003520E3"/>
    <w:p w14:paraId="6A57E213" w14:textId="77777777" w:rsidR="003520E3" w:rsidRDefault="003520E3" w:rsidP="003520E3">
      <w:pPr>
        <w:rPr>
          <w:u w:val="single"/>
        </w:rPr>
      </w:pPr>
      <w:r>
        <w:tab/>
      </w:r>
      <w:r w:rsidRPr="004E04B1">
        <w:rPr>
          <w:u w:val="single"/>
        </w:rPr>
        <w:t>Réseau :</w:t>
      </w:r>
    </w:p>
    <w:p w14:paraId="4587AB26" w14:textId="699041A6" w:rsidR="003520E3" w:rsidRDefault="0047003B" w:rsidP="003520E3">
      <w:pPr>
        <w:pStyle w:val="Paragraphedeliste"/>
        <w:ind w:left="1440"/>
      </w:pPr>
      <w:r>
        <w:t>Toutes les machine (pc élèves et portables profs) doivent être sur le même sous réseau (faire en sorte qu’elle</w:t>
      </w:r>
      <w:r w:rsidR="00B34CAD">
        <w:t>s</w:t>
      </w:r>
      <w:r>
        <w:t xml:space="preserve"> puissent se pinger)</w:t>
      </w:r>
      <w:r w:rsidR="005F1F6F">
        <w:t>.</w:t>
      </w:r>
    </w:p>
    <w:p w14:paraId="00BDAEC5" w14:textId="77777777" w:rsidR="003520E3" w:rsidRDefault="003520E3" w:rsidP="003520E3"/>
    <w:p w14:paraId="07E66681" w14:textId="77777777" w:rsidR="003520E3" w:rsidRDefault="003520E3" w:rsidP="003520E3">
      <w:pPr>
        <w:rPr>
          <w:b/>
          <w:bCs/>
          <w:u w:val="single"/>
        </w:rPr>
      </w:pPr>
      <w:r w:rsidRPr="00A33E46">
        <w:tab/>
      </w:r>
      <w:r w:rsidRPr="00A33E46">
        <w:rPr>
          <w:b/>
          <w:bCs/>
          <w:u w:val="single"/>
        </w:rPr>
        <w:t>Setup coté élève</w:t>
      </w:r>
      <w:r>
        <w:rPr>
          <w:b/>
          <w:bCs/>
          <w:u w:val="single"/>
        </w:rPr>
        <w:t> :</w:t>
      </w:r>
    </w:p>
    <w:p w14:paraId="2CF7196A" w14:textId="5573365A" w:rsidR="003520E3" w:rsidRPr="00CC1382" w:rsidRDefault="00B34CAD" w:rsidP="003520E3">
      <w:pPr>
        <w:ind w:left="1410"/>
      </w:pPr>
      <w:r>
        <w:t xml:space="preserve">Ajouter la partie élève de ShadowScan </w:t>
      </w:r>
      <w:r w:rsidR="00972496">
        <w:t>comme service en mode administrateur</w:t>
      </w:r>
      <w:r w:rsidR="00403BF4">
        <w:t>.</w:t>
      </w:r>
      <w:r w:rsidR="000223D9">
        <w:t xml:space="preserve"> Il faut donc que le poste élève soit allumé avant le lancement du scan.</w:t>
      </w:r>
    </w:p>
    <w:p w14:paraId="1E96BF7B" w14:textId="77777777" w:rsidR="003520E3" w:rsidRDefault="003520E3" w:rsidP="003520E3"/>
    <w:p w14:paraId="183C83DA" w14:textId="77777777" w:rsidR="003520E3" w:rsidRDefault="003520E3" w:rsidP="003520E3">
      <w:pPr>
        <w:rPr>
          <w:b/>
          <w:bCs/>
          <w:u w:val="single"/>
        </w:rPr>
      </w:pPr>
      <w:r w:rsidRPr="00A33E46">
        <w:tab/>
      </w:r>
      <w:r w:rsidRPr="00A33E46">
        <w:rPr>
          <w:b/>
          <w:bCs/>
          <w:u w:val="single"/>
        </w:rPr>
        <w:t xml:space="preserve">Setup coté </w:t>
      </w:r>
      <w:r>
        <w:rPr>
          <w:b/>
          <w:bCs/>
          <w:u w:val="single"/>
        </w:rPr>
        <w:t>professeur :</w:t>
      </w:r>
    </w:p>
    <w:p w14:paraId="649AF9D4" w14:textId="3C88B51C" w:rsidR="003520E3" w:rsidRDefault="003520E3" w:rsidP="003520E3">
      <w:pPr>
        <w:ind w:left="1410"/>
      </w:pPr>
      <w:r>
        <w:t xml:space="preserve">Il faut que les fichiers </w:t>
      </w:r>
      <w:proofErr w:type="spellStart"/>
      <w:r>
        <w:t>json</w:t>
      </w:r>
      <w:proofErr w:type="spellEnd"/>
      <w:r>
        <w:t xml:space="preserve"> soient à côté de l’exécutable</w:t>
      </w:r>
      <w:r w:rsidR="005169A7">
        <w:t xml:space="preserve"> </w:t>
      </w:r>
      <w:r>
        <w:t>voir (</w:t>
      </w:r>
      <w:r w:rsidRPr="004E04B1">
        <w:rPr>
          <w:u w:val="single"/>
        </w:rPr>
        <w:t>Fichiers</w:t>
      </w:r>
      <w:r>
        <w:t>).</w:t>
      </w:r>
    </w:p>
    <w:p w14:paraId="286F21FB" w14:textId="5C2D4EA3" w:rsidR="0074536F" w:rsidRPr="00A943C5" w:rsidRDefault="003520E3" w:rsidP="0074536F">
      <w:pPr>
        <w:ind w:left="1410"/>
        <w:rPr>
          <w:b/>
          <w:bCs/>
          <w:i/>
          <w:iCs/>
          <w:color w:val="FF0000"/>
        </w:rPr>
      </w:pPr>
      <w:r>
        <w:t xml:space="preserve">Il faut que </w:t>
      </w:r>
      <w:r w:rsidR="00D111C1">
        <w:t>le scan de ShadowScan soit lancé après le démarrage des postes élèves.</w:t>
      </w:r>
    </w:p>
    <w:p w14:paraId="40915455" w14:textId="5B41CFE8" w:rsidR="0049659A" w:rsidRDefault="0049659A" w:rsidP="0049659A">
      <w:pPr>
        <w:pStyle w:val="Titre2"/>
        <w:rPr>
          <w:i w:val="0"/>
          <w:iCs/>
        </w:rPr>
      </w:pPr>
      <w:bookmarkStart w:id="67" w:name="_Toc192686681"/>
      <w:r w:rsidRPr="00791020">
        <w:rPr>
          <w:i w:val="0"/>
          <w:iCs/>
        </w:rPr>
        <w:t>Description des test</w:t>
      </w:r>
      <w:bookmarkEnd w:id="63"/>
      <w:r w:rsidRPr="00791020">
        <w:rPr>
          <w:i w:val="0"/>
          <w:iCs/>
        </w:rPr>
        <w:t>s effectués</w:t>
      </w:r>
      <w:bookmarkEnd w:id="64"/>
      <w:bookmarkEnd w:id="67"/>
    </w:p>
    <w:p w14:paraId="33D96D47" w14:textId="77777777" w:rsidR="002A6B9F" w:rsidRDefault="002A6B9F" w:rsidP="002A6B9F"/>
    <w:p w14:paraId="27BA2E5F" w14:textId="77777777" w:rsidR="002A6B9F" w:rsidRDefault="002A6B9F" w:rsidP="002A6B9F">
      <w:pPr>
        <w:pStyle w:val="Titre3"/>
      </w:pPr>
      <w:r>
        <w:t>Sprint 1</w:t>
      </w:r>
    </w:p>
    <w:p w14:paraId="2C91C276" w14:textId="77777777" w:rsidR="002A6B9F" w:rsidRDefault="002A6B9F" w:rsidP="002A6B9F">
      <w:r>
        <w:tab/>
        <w:t>Pas de stories complétée sur ce sprint</w:t>
      </w:r>
    </w:p>
    <w:p w14:paraId="3041A30B" w14:textId="77777777" w:rsidR="00A8064B" w:rsidRDefault="00A8064B" w:rsidP="002A6B9F"/>
    <w:p w14:paraId="6EDDFB70" w14:textId="77777777" w:rsidR="002A6B9F" w:rsidRDefault="002A6B9F" w:rsidP="002A6B9F">
      <w:pPr>
        <w:pStyle w:val="Titre3"/>
      </w:pPr>
      <w:r>
        <w:lastRenderedPageBreak/>
        <w:t>Sprint 2</w:t>
      </w:r>
    </w:p>
    <w:p w14:paraId="761B760E" w14:textId="77777777" w:rsidR="00A8064B" w:rsidRPr="00A8064B" w:rsidRDefault="00A8064B" w:rsidP="00A8064B"/>
    <w:p w14:paraId="5503D7F8" w14:textId="77777777" w:rsidR="002A6B9F" w:rsidRDefault="002A6B9F" w:rsidP="002A6B9F">
      <w:pPr>
        <w:pStyle w:val="Titre4"/>
      </w:pPr>
      <w:r>
        <w:t>Sélectionner les Pcs à monitorer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0"/>
        <w:gridCol w:w="6679"/>
        <w:gridCol w:w="561"/>
      </w:tblGrid>
      <w:tr w:rsidR="002A6B9F" w14:paraId="23F1FEB2" w14:textId="77777777" w:rsidTr="00B41BF8">
        <w:tblPrEx>
          <w:tblCellMar>
            <w:top w:w="0" w:type="dxa"/>
            <w:bottom w:w="0" w:type="dxa"/>
          </w:tblCellMar>
        </w:tblPrEx>
        <w:tc>
          <w:tcPr>
            <w:tcW w:w="0" w:type="auto"/>
          </w:tcPr>
          <w:p w14:paraId="0F812EAC" w14:textId="77777777" w:rsidR="002A6B9F" w:rsidRDefault="002A6B9F" w:rsidP="00B41BF8">
            <w:r>
              <w:t>Sélection des pcs à monitorer</w:t>
            </w:r>
          </w:p>
        </w:tc>
        <w:tc>
          <w:tcPr>
            <w:tcW w:w="0" w:type="auto"/>
          </w:tcPr>
          <w:p w14:paraId="69E82D56" w14:textId="77777777" w:rsidR="002A6B9F" w:rsidRDefault="002A6B9F" w:rsidP="00B41BF8">
            <w:r>
              <w:t xml:space="preserve">Contexte :  On a détecté nos machines via le nom de la salle </w:t>
            </w:r>
          </w:p>
          <w:p w14:paraId="0B202692" w14:textId="77777777" w:rsidR="002A6B9F" w:rsidRDefault="002A6B9F" w:rsidP="00B41BF8">
            <w:r>
              <w:t xml:space="preserve">Action :  on sélectionne via les </w:t>
            </w:r>
            <w:proofErr w:type="spellStart"/>
            <w:r>
              <w:t>checkbox</w:t>
            </w:r>
            <w:proofErr w:type="spellEnd"/>
            <w:r>
              <w:t xml:space="preserve"> des machines qu'on veut monitorer Résultat :   les machines sélectionnées ont leur </w:t>
            </w:r>
            <w:proofErr w:type="spellStart"/>
            <w:r>
              <w:t>textbox</w:t>
            </w:r>
            <w:proofErr w:type="spellEnd"/>
            <w:r>
              <w:t xml:space="preserve"> </w:t>
            </w:r>
            <w:proofErr w:type="spellStart"/>
            <w:r>
              <w:t>chequées</w:t>
            </w:r>
            <w:proofErr w:type="spellEnd"/>
          </w:p>
        </w:tc>
        <w:tc>
          <w:tcPr>
            <w:tcW w:w="0" w:type="auto"/>
          </w:tcPr>
          <w:p w14:paraId="6B7458D9" w14:textId="77777777" w:rsidR="002A6B9F" w:rsidRDefault="002A6B9F" w:rsidP="00B41BF8">
            <w:r>
              <w:t>OK</w:t>
            </w:r>
          </w:p>
          <w:p w14:paraId="6981644E" w14:textId="77777777" w:rsidR="002A6B9F" w:rsidRDefault="002A6B9F" w:rsidP="00B41BF8">
            <w:r>
              <w:t xml:space="preserve">24 </w:t>
            </w:r>
            <w:proofErr w:type="spellStart"/>
            <w:r>
              <w:t>Feb</w:t>
            </w:r>
            <w:proofErr w:type="spellEnd"/>
          </w:p>
        </w:tc>
      </w:tr>
    </w:tbl>
    <w:p w14:paraId="22C02514" w14:textId="77777777" w:rsidR="007C2AAD" w:rsidRDefault="007C2AAD" w:rsidP="007C2AAD"/>
    <w:p w14:paraId="15C4BDE5" w14:textId="0024E70A" w:rsidR="002A6B9F" w:rsidRDefault="002A6B9F" w:rsidP="002A6B9F">
      <w:pPr>
        <w:pStyle w:val="Titre4"/>
      </w:pPr>
      <w:r>
        <w:t>Manager une sous liste de ressource bannies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4"/>
        <w:gridCol w:w="6637"/>
        <w:gridCol w:w="589"/>
      </w:tblGrid>
      <w:tr w:rsidR="002A6B9F" w14:paraId="1AC2EADB" w14:textId="77777777" w:rsidTr="00B41BF8">
        <w:tblPrEx>
          <w:tblCellMar>
            <w:top w:w="0" w:type="dxa"/>
            <w:bottom w:w="0" w:type="dxa"/>
          </w:tblCellMar>
        </w:tblPrEx>
        <w:tc>
          <w:tcPr>
            <w:tcW w:w="0" w:type="auto"/>
          </w:tcPr>
          <w:p w14:paraId="37B5BBC1" w14:textId="77777777" w:rsidR="002A6B9F" w:rsidRDefault="002A6B9F" w:rsidP="00B41BF8">
            <w:r>
              <w:t>Ajouter une ressource</w:t>
            </w:r>
          </w:p>
        </w:tc>
        <w:tc>
          <w:tcPr>
            <w:tcW w:w="0" w:type="auto"/>
          </w:tcPr>
          <w:p w14:paraId="51F0B27B" w14:textId="77777777" w:rsidR="002A6B9F" w:rsidRDefault="002A6B9F" w:rsidP="00B41BF8">
            <w:r>
              <w:t xml:space="preserve">Contexte :  on est sur la page pour ajouter un élément à la liste </w:t>
            </w:r>
          </w:p>
          <w:p w14:paraId="19FBEA95" w14:textId="77777777" w:rsidR="002A6B9F" w:rsidRDefault="002A6B9F" w:rsidP="00B41BF8">
            <w:r>
              <w:t xml:space="preserve">Action :  on clique sur une ressource dans la liste des ressources et on appuie sur le bouton ajouter (au centre) </w:t>
            </w:r>
          </w:p>
          <w:p w14:paraId="70631E0F" w14:textId="77777777" w:rsidR="002A6B9F" w:rsidRDefault="002A6B9F" w:rsidP="00B41BF8">
            <w:r>
              <w:t>Résultat :   la ressource est ajoutée à la liste</w:t>
            </w:r>
          </w:p>
        </w:tc>
        <w:tc>
          <w:tcPr>
            <w:tcW w:w="0" w:type="auto"/>
          </w:tcPr>
          <w:p w14:paraId="25850DAD" w14:textId="77777777" w:rsidR="002A6B9F" w:rsidRDefault="002A6B9F" w:rsidP="00B41BF8">
            <w:r>
              <w:t>OK</w:t>
            </w:r>
          </w:p>
          <w:p w14:paraId="7C6A72CC" w14:textId="77777777" w:rsidR="002A6B9F" w:rsidRDefault="002A6B9F" w:rsidP="00B41BF8">
            <w:r>
              <w:t xml:space="preserve">24 </w:t>
            </w:r>
            <w:proofErr w:type="spellStart"/>
            <w:r>
              <w:t>Feb</w:t>
            </w:r>
            <w:proofErr w:type="spellEnd"/>
          </w:p>
        </w:tc>
      </w:tr>
      <w:tr w:rsidR="002A6B9F" w14:paraId="54B0AD31" w14:textId="77777777" w:rsidTr="00B41BF8">
        <w:tblPrEx>
          <w:tblCellMar>
            <w:top w:w="0" w:type="dxa"/>
            <w:bottom w:w="0" w:type="dxa"/>
          </w:tblCellMar>
        </w:tblPrEx>
        <w:tc>
          <w:tcPr>
            <w:tcW w:w="0" w:type="auto"/>
          </w:tcPr>
          <w:p w14:paraId="42B89904" w14:textId="77777777" w:rsidR="002A6B9F" w:rsidRDefault="002A6B9F" w:rsidP="00B41BF8">
            <w:r>
              <w:t>Supprimer une ressource</w:t>
            </w:r>
          </w:p>
        </w:tc>
        <w:tc>
          <w:tcPr>
            <w:tcW w:w="0" w:type="auto"/>
          </w:tcPr>
          <w:p w14:paraId="3ED316E7" w14:textId="77777777" w:rsidR="002A6B9F" w:rsidRDefault="002A6B9F" w:rsidP="00B41BF8">
            <w:r>
              <w:t xml:space="preserve">Contexte :  on est sur la page pour ajouter un élément à la liste </w:t>
            </w:r>
          </w:p>
          <w:p w14:paraId="43227DB3" w14:textId="77777777" w:rsidR="002A6B9F" w:rsidRDefault="002A6B9F" w:rsidP="00B41BF8">
            <w:r>
              <w:t xml:space="preserve">Action :  on clique sur une ressource dans la sous liste des ressources et on appuie sur le bouton supprimer (en dessous) </w:t>
            </w:r>
          </w:p>
          <w:p w14:paraId="1D3D1771" w14:textId="77777777" w:rsidR="002A6B9F" w:rsidRDefault="002A6B9F" w:rsidP="00B41BF8">
            <w:r>
              <w:t>Résultat :   la ressource est supprimée à la liste</w:t>
            </w:r>
          </w:p>
        </w:tc>
        <w:tc>
          <w:tcPr>
            <w:tcW w:w="0" w:type="auto"/>
          </w:tcPr>
          <w:p w14:paraId="4BB9149B" w14:textId="77777777" w:rsidR="002A6B9F" w:rsidRDefault="002A6B9F" w:rsidP="00B41BF8">
            <w:r>
              <w:t>OK</w:t>
            </w:r>
          </w:p>
          <w:p w14:paraId="16584DE3" w14:textId="77777777" w:rsidR="002A6B9F" w:rsidRDefault="002A6B9F" w:rsidP="00B41BF8">
            <w:r>
              <w:t xml:space="preserve">24 </w:t>
            </w:r>
            <w:proofErr w:type="spellStart"/>
            <w:r>
              <w:t>Feb</w:t>
            </w:r>
            <w:proofErr w:type="spellEnd"/>
          </w:p>
        </w:tc>
      </w:tr>
    </w:tbl>
    <w:p w14:paraId="689FA986" w14:textId="77777777" w:rsidR="004424A9" w:rsidRDefault="004424A9" w:rsidP="004424A9"/>
    <w:p w14:paraId="18F125B1" w14:textId="527EE18C" w:rsidR="002A6B9F" w:rsidRDefault="002A6B9F" w:rsidP="002A6B9F">
      <w:pPr>
        <w:pStyle w:val="Titre3"/>
      </w:pPr>
      <w:r>
        <w:t>Sprint 3</w:t>
      </w:r>
    </w:p>
    <w:p w14:paraId="2A5CF76B" w14:textId="77777777" w:rsidR="00C3752D" w:rsidRPr="00C3752D" w:rsidRDefault="00C3752D" w:rsidP="00C3752D"/>
    <w:p w14:paraId="763FB88F" w14:textId="77777777" w:rsidR="002A6B9F" w:rsidRDefault="002A6B9F" w:rsidP="002A6B9F">
      <w:pPr>
        <w:pStyle w:val="Titre4"/>
      </w:pPr>
      <w:r>
        <w:t>Manager des éléments à la liste de toutes les ressources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3"/>
        <w:gridCol w:w="6859"/>
        <w:gridCol w:w="518"/>
      </w:tblGrid>
      <w:tr w:rsidR="002A6B9F" w14:paraId="796D6864" w14:textId="77777777" w:rsidTr="00B41BF8">
        <w:tblPrEx>
          <w:tblCellMar>
            <w:top w:w="0" w:type="dxa"/>
            <w:bottom w:w="0" w:type="dxa"/>
          </w:tblCellMar>
        </w:tblPrEx>
        <w:tc>
          <w:tcPr>
            <w:tcW w:w="0" w:type="auto"/>
          </w:tcPr>
          <w:p w14:paraId="05984E2C" w14:textId="77777777" w:rsidR="002A6B9F" w:rsidRDefault="002A6B9F" w:rsidP="00B41BF8">
            <w:r>
              <w:t>Ajouter un élément à la liste</w:t>
            </w:r>
          </w:p>
        </w:tc>
        <w:tc>
          <w:tcPr>
            <w:tcW w:w="0" w:type="auto"/>
          </w:tcPr>
          <w:p w14:paraId="3EFBAA27" w14:textId="77777777" w:rsidR="002A6B9F" w:rsidRDefault="002A6B9F" w:rsidP="00B41BF8">
            <w:r>
              <w:t xml:space="preserve">Contexte :  on est sur la page pour ajouter un élément à la liste </w:t>
            </w:r>
          </w:p>
          <w:p w14:paraId="57BB6E89" w14:textId="77777777" w:rsidR="002A6B9F" w:rsidRDefault="002A6B9F" w:rsidP="00B41BF8">
            <w:r>
              <w:t xml:space="preserve">Action :  on ajoute un lien/nom d'application/nom de fichier dans le champ et on appuie sur le bouton ajouter </w:t>
            </w:r>
          </w:p>
          <w:p w14:paraId="4C8C6BD7" w14:textId="77777777" w:rsidR="002A6B9F" w:rsidRDefault="002A6B9F" w:rsidP="00B41BF8">
            <w:r>
              <w:t>Résultat :   la ressource est ajoutée à la liste</w:t>
            </w:r>
          </w:p>
        </w:tc>
        <w:tc>
          <w:tcPr>
            <w:tcW w:w="0" w:type="auto"/>
          </w:tcPr>
          <w:p w14:paraId="4211EA6D" w14:textId="77777777" w:rsidR="002A6B9F" w:rsidRDefault="002A6B9F" w:rsidP="00B41BF8">
            <w:r>
              <w:t>OK</w:t>
            </w:r>
          </w:p>
          <w:p w14:paraId="445B30D6" w14:textId="77777777" w:rsidR="002A6B9F" w:rsidRDefault="002A6B9F" w:rsidP="00B41BF8">
            <w:r>
              <w:t xml:space="preserve">24 </w:t>
            </w:r>
            <w:proofErr w:type="spellStart"/>
            <w:r>
              <w:t>Feb</w:t>
            </w:r>
            <w:proofErr w:type="spellEnd"/>
          </w:p>
        </w:tc>
      </w:tr>
      <w:tr w:rsidR="002A6B9F" w14:paraId="731C8BC7" w14:textId="77777777" w:rsidTr="00B41BF8">
        <w:tblPrEx>
          <w:tblCellMar>
            <w:top w:w="0" w:type="dxa"/>
            <w:bottom w:w="0" w:type="dxa"/>
          </w:tblCellMar>
        </w:tblPrEx>
        <w:tc>
          <w:tcPr>
            <w:tcW w:w="0" w:type="auto"/>
          </w:tcPr>
          <w:p w14:paraId="754ABEAF" w14:textId="77777777" w:rsidR="002A6B9F" w:rsidRDefault="002A6B9F" w:rsidP="00B41BF8">
            <w:r>
              <w:t>Supprimer un élément de la liste</w:t>
            </w:r>
          </w:p>
        </w:tc>
        <w:tc>
          <w:tcPr>
            <w:tcW w:w="0" w:type="auto"/>
          </w:tcPr>
          <w:p w14:paraId="4F82313D" w14:textId="77777777" w:rsidR="002A6B9F" w:rsidRDefault="002A6B9F" w:rsidP="00B41BF8">
            <w:r>
              <w:t xml:space="preserve">Contexte :  on est sur la page pour ajouter un élément à la liste </w:t>
            </w:r>
          </w:p>
          <w:p w14:paraId="50A7E021" w14:textId="20D38913" w:rsidR="002A6B9F" w:rsidRDefault="002A6B9F" w:rsidP="00B41BF8">
            <w:r>
              <w:t xml:space="preserve">Action :  on </w:t>
            </w:r>
            <w:r w:rsidR="00E44AA8">
              <w:t>clique</w:t>
            </w:r>
            <w:r>
              <w:t xml:space="preserve"> sur un lien/nom d'application/nom de fichier dans la liste pour le sélectionner (sélection multiple possible) et on appuie sur le bouton supprimer Résultat :   la ressource est retirée à la liste</w:t>
            </w:r>
          </w:p>
        </w:tc>
        <w:tc>
          <w:tcPr>
            <w:tcW w:w="0" w:type="auto"/>
          </w:tcPr>
          <w:p w14:paraId="534E2C33" w14:textId="77777777" w:rsidR="002A6B9F" w:rsidRDefault="002A6B9F" w:rsidP="00B41BF8">
            <w:r>
              <w:t>OK</w:t>
            </w:r>
          </w:p>
          <w:p w14:paraId="7902950A" w14:textId="77777777" w:rsidR="002A6B9F" w:rsidRDefault="002A6B9F" w:rsidP="00B41BF8">
            <w:r>
              <w:t>7 Mar</w:t>
            </w:r>
          </w:p>
        </w:tc>
      </w:tr>
    </w:tbl>
    <w:p w14:paraId="6C20C592" w14:textId="77777777" w:rsidR="00C3752D" w:rsidRDefault="00C3752D" w:rsidP="00C3752D"/>
    <w:p w14:paraId="292B47E8" w14:textId="4B8C9AF0" w:rsidR="002A6B9F" w:rsidRDefault="002A6B9F" w:rsidP="002A6B9F">
      <w:pPr>
        <w:pStyle w:val="Titre4"/>
      </w:pPr>
      <w:r>
        <w:t>Popup quand un dépassement est détecté (élève)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8"/>
        <w:gridCol w:w="6331"/>
        <w:gridCol w:w="541"/>
      </w:tblGrid>
      <w:tr w:rsidR="002A6B9F" w14:paraId="2FA4068F" w14:textId="77777777" w:rsidTr="00B41BF8">
        <w:tblPrEx>
          <w:tblCellMar>
            <w:top w:w="0" w:type="dxa"/>
            <w:bottom w:w="0" w:type="dxa"/>
          </w:tblCellMar>
        </w:tblPrEx>
        <w:tc>
          <w:tcPr>
            <w:tcW w:w="0" w:type="auto"/>
          </w:tcPr>
          <w:p w14:paraId="7C72576F" w14:textId="77777777" w:rsidR="002A6B9F" w:rsidRDefault="002A6B9F" w:rsidP="00B41BF8">
            <w:r>
              <w:t>Détection de dépassement</w:t>
            </w:r>
          </w:p>
        </w:tc>
        <w:tc>
          <w:tcPr>
            <w:tcW w:w="0" w:type="auto"/>
          </w:tcPr>
          <w:p w14:paraId="49913A74" w14:textId="77777777" w:rsidR="002A6B9F" w:rsidRDefault="002A6B9F" w:rsidP="00B41BF8">
            <w:r>
              <w:t xml:space="preserve">Contexte :  on est sur le poste en train de travailler </w:t>
            </w:r>
          </w:p>
          <w:p w14:paraId="637C5B2A" w14:textId="69DE4FB9" w:rsidR="002A6B9F" w:rsidRDefault="002A6B9F" w:rsidP="00B41BF8">
            <w:r>
              <w:t xml:space="preserve">Action :  on accède à </w:t>
            </w:r>
            <w:r w:rsidR="00E44AA8">
              <w:t>T</w:t>
            </w:r>
            <w:r>
              <w:t xml:space="preserve">eams </w:t>
            </w:r>
          </w:p>
          <w:p w14:paraId="34C25118" w14:textId="77777777" w:rsidR="002A6B9F" w:rsidRDefault="002A6B9F" w:rsidP="00B41BF8">
            <w:r>
              <w:t>Résultat :   un popup Windows nous informe du dépassement avec le nom de la ressource interdite</w:t>
            </w:r>
          </w:p>
        </w:tc>
        <w:tc>
          <w:tcPr>
            <w:tcW w:w="0" w:type="auto"/>
          </w:tcPr>
          <w:p w14:paraId="1DADE2B5" w14:textId="77777777" w:rsidR="002A6B9F" w:rsidRDefault="002A6B9F" w:rsidP="00B41BF8">
            <w:r>
              <w:t>OK</w:t>
            </w:r>
          </w:p>
          <w:p w14:paraId="32DEFD31" w14:textId="77777777" w:rsidR="002A6B9F" w:rsidRDefault="002A6B9F" w:rsidP="00B41BF8">
            <w:r>
              <w:t>7 Mar</w:t>
            </w:r>
          </w:p>
        </w:tc>
      </w:tr>
    </w:tbl>
    <w:p w14:paraId="5DEF9D7F" w14:textId="77777777" w:rsidR="00C3752D" w:rsidRDefault="00C3752D" w:rsidP="00C3752D"/>
    <w:p w14:paraId="429C79E9" w14:textId="2494077A" w:rsidR="002A6B9F" w:rsidRDefault="002A6B9F" w:rsidP="002A6B9F">
      <w:pPr>
        <w:pStyle w:val="Titre4"/>
      </w:pPr>
      <w:r>
        <w:t xml:space="preserve">Détecter les </w:t>
      </w:r>
      <w:proofErr w:type="spellStart"/>
      <w:r>
        <w:t>posts</w:t>
      </w:r>
      <w:proofErr w:type="spellEnd"/>
      <w:r>
        <w:t xml:space="preserve"> d'une salle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8"/>
        <w:gridCol w:w="6908"/>
        <w:gridCol w:w="534"/>
      </w:tblGrid>
      <w:tr w:rsidR="002A6B9F" w14:paraId="7880339D" w14:textId="77777777" w:rsidTr="00B41BF8">
        <w:tblPrEx>
          <w:tblCellMar>
            <w:top w:w="0" w:type="dxa"/>
            <w:bottom w:w="0" w:type="dxa"/>
          </w:tblCellMar>
        </w:tblPrEx>
        <w:tc>
          <w:tcPr>
            <w:tcW w:w="0" w:type="auto"/>
          </w:tcPr>
          <w:p w14:paraId="07FDB0F2" w14:textId="77777777" w:rsidR="002A6B9F" w:rsidRDefault="002A6B9F" w:rsidP="00B41BF8">
            <w:r>
              <w:t>Détection des postes</w:t>
            </w:r>
          </w:p>
        </w:tc>
        <w:tc>
          <w:tcPr>
            <w:tcW w:w="0" w:type="auto"/>
          </w:tcPr>
          <w:p w14:paraId="2A79EA77" w14:textId="77777777" w:rsidR="002A6B9F" w:rsidRDefault="002A6B9F" w:rsidP="00B41BF8">
            <w:r>
              <w:t xml:space="preserve">Contexte :  on lance juste la console, 0 machine détectée </w:t>
            </w:r>
          </w:p>
          <w:p w14:paraId="222493B3" w14:textId="77777777" w:rsidR="002A6B9F" w:rsidRDefault="002A6B9F" w:rsidP="00B41BF8">
            <w:r>
              <w:t xml:space="preserve">Action :  Rentrer le nom de la classe dans laquelle on se trouve et appuyer sur le bouton recherche </w:t>
            </w:r>
          </w:p>
          <w:p w14:paraId="704303E7" w14:textId="77777777" w:rsidR="002A6B9F" w:rsidRDefault="002A6B9F" w:rsidP="00B41BF8">
            <w:r>
              <w:t>Résultat :   La liste des machines de la classe apparait et on voit leurs états de connexion (Hors ligne, Allumé, En ligne)</w:t>
            </w:r>
          </w:p>
        </w:tc>
        <w:tc>
          <w:tcPr>
            <w:tcW w:w="0" w:type="auto"/>
          </w:tcPr>
          <w:p w14:paraId="55F9B8DE" w14:textId="77777777" w:rsidR="002A6B9F" w:rsidRDefault="002A6B9F" w:rsidP="00B41BF8">
            <w:r>
              <w:t>OK</w:t>
            </w:r>
          </w:p>
          <w:p w14:paraId="6835F18A" w14:textId="77777777" w:rsidR="002A6B9F" w:rsidRDefault="002A6B9F" w:rsidP="00B41BF8">
            <w:r>
              <w:t>7 Mar</w:t>
            </w:r>
          </w:p>
        </w:tc>
      </w:tr>
    </w:tbl>
    <w:p w14:paraId="34999079" w14:textId="77777777" w:rsidR="00C3752D" w:rsidRDefault="00C3752D" w:rsidP="00C3752D"/>
    <w:p w14:paraId="6949113B" w14:textId="314B661F" w:rsidR="002A6B9F" w:rsidRDefault="002A6B9F" w:rsidP="002A6B9F">
      <w:pPr>
        <w:pStyle w:val="Titre3"/>
      </w:pPr>
      <w:r>
        <w:t>Sprint 4</w:t>
      </w:r>
    </w:p>
    <w:p w14:paraId="0139B95D" w14:textId="77777777" w:rsidR="00C3752D" w:rsidRDefault="00C3752D" w:rsidP="00C3752D"/>
    <w:p w14:paraId="332706BC" w14:textId="5630E54C" w:rsidR="002A6B9F" w:rsidRDefault="002A6B9F" w:rsidP="002A6B9F">
      <w:pPr>
        <w:pStyle w:val="Titre4"/>
      </w:pPr>
      <w:r>
        <w:lastRenderedPageBreak/>
        <w:t>Démarrer/</w:t>
      </w:r>
      <w:r w:rsidR="00031136">
        <w:t>Clôturer</w:t>
      </w:r>
      <w:r>
        <w:t xml:space="preserve"> une session de monitoring</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5"/>
        <w:gridCol w:w="6507"/>
        <w:gridCol w:w="1114"/>
      </w:tblGrid>
      <w:tr w:rsidR="002A6B9F" w14:paraId="2819B924" w14:textId="77777777" w:rsidTr="00B41BF8">
        <w:tblPrEx>
          <w:tblCellMar>
            <w:top w:w="0" w:type="dxa"/>
            <w:bottom w:w="0" w:type="dxa"/>
          </w:tblCellMar>
        </w:tblPrEx>
        <w:tc>
          <w:tcPr>
            <w:tcW w:w="0" w:type="auto"/>
          </w:tcPr>
          <w:p w14:paraId="7B3A2F43" w14:textId="77777777" w:rsidR="002A6B9F" w:rsidRDefault="002A6B9F" w:rsidP="00B41BF8">
            <w:r>
              <w:t>Lancement de la session</w:t>
            </w:r>
          </w:p>
        </w:tc>
        <w:tc>
          <w:tcPr>
            <w:tcW w:w="6507" w:type="dxa"/>
          </w:tcPr>
          <w:p w14:paraId="02341CCC" w14:textId="77777777" w:rsidR="002A6B9F" w:rsidRDefault="002A6B9F" w:rsidP="00B41BF8">
            <w:r>
              <w:t xml:space="preserve">Contexte :  La session est fermée, au moins une machine est sélectionnée </w:t>
            </w:r>
          </w:p>
          <w:p w14:paraId="2441708A" w14:textId="77777777" w:rsidR="002A6B9F" w:rsidRDefault="002A6B9F" w:rsidP="00B41BF8">
            <w:r>
              <w:t xml:space="preserve">Action :  on clique sur le bouton pour commencer le scan </w:t>
            </w:r>
          </w:p>
          <w:p w14:paraId="7D871AF9" w14:textId="77777777" w:rsidR="002A6B9F" w:rsidRDefault="002A6B9F" w:rsidP="00B41BF8">
            <w:r>
              <w:t>Résultat :   si un dépassement arrive, on en est notifié</w:t>
            </w:r>
          </w:p>
        </w:tc>
        <w:tc>
          <w:tcPr>
            <w:tcW w:w="426" w:type="dxa"/>
          </w:tcPr>
          <w:p w14:paraId="4322C62E" w14:textId="4AB713EA" w:rsidR="002A6B9F" w:rsidRDefault="002A6B9F" w:rsidP="00B41BF8">
            <w:r>
              <w:t>Non complété</w:t>
            </w:r>
            <w:r w:rsidR="00EE5A67">
              <w:t>s</w:t>
            </w:r>
          </w:p>
        </w:tc>
      </w:tr>
      <w:tr w:rsidR="002A6B9F" w14:paraId="3CB2DC2B" w14:textId="77777777" w:rsidTr="00B41BF8">
        <w:tblPrEx>
          <w:tblCellMar>
            <w:top w:w="0" w:type="dxa"/>
            <w:bottom w:w="0" w:type="dxa"/>
          </w:tblCellMar>
        </w:tblPrEx>
        <w:tc>
          <w:tcPr>
            <w:tcW w:w="0" w:type="auto"/>
          </w:tcPr>
          <w:p w14:paraId="7DE0592A" w14:textId="77777777" w:rsidR="002A6B9F" w:rsidRDefault="002A6B9F" w:rsidP="00B41BF8">
            <w:r>
              <w:t>Clôture de la session</w:t>
            </w:r>
          </w:p>
        </w:tc>
        <w:tc>
          <w:tcPr>
            <w:tcW w:w="6507" w:type="dxa"/>
          </w:tcPr>
          <w:p w14:paraId="22C99E37" w14:textId="77777777" w:rsidR="002A6B9F" w:rsidRDefault="002A6B9F" w:rsidP="00B41BF8">
            <w:r>
              <w:t xml:space="preserve">Contexte :  La session est ouverte, au moins une machine est sélectionnée </w:t>
            </w:r>
          </w:p>
          <w:p w14:paraId="2BC7647F" w14:textId="77777777" w:rsidR="002A6B9F" w:rsidRDefault="002A6B9F" w:rsidP="00B41BF8">
            <w:r>
              <w:t xml:space="preserve">Action :  on clique sur le bouton pour fermer le scan </w:t>
            </w:r>
          </w:p>
          <w:p w14:paraId="1B671EAD" w14:textId="77777777" w:rsidR="002A6B9F" w:rsidRDefault="002A6B9F" w:rsidP="00B41BF8">
            <w:r>
              <w:t>Résultat :   on est plus notifié quand un dépassement arrive</w:t>
            </w:r>
          </w:p>
        </w:tc>
        <w:tc>
          <w:tcPr>
            <w:tcW w:w="426" w:type="dxa"/>
          </w:tcPr>
          <w:p w14:paraId="5E1091B6" w14:textId="1752CC4D" w:rsidR="002A6B9F" w:rsidRDefault="002A6B9F" w:rsidP="00B41BF8">
            <w:r>
              <w:t>Non complété</w:t>
            </w:r>
            <w:r w:rsidR="00EE5A67">
              <w:t>s</w:t>
            </w:r>
          </w:p>
        </w:tc>
      </w:tr>
    </w:tbl>
    <w:p w14:paraId="29D849B5" w14:textId="77777777" w:rsidR="00C3752D" w:rsidRDefault="00C3752D" w:rsidP="00C3752D"/>
    <w:p w14:paraId="34B52A6C" w14:textId="26D3E3D6" w:rsidR="002A6B9F" w:rsidRDefault="002A6B9F" w:rsidP="002A6B9F">
      <w:pPr>
        <w:pStyle w:val="Titre4"/>
      </w:pPr>
      <w:r>
        <w:t>Afficher le Pc en rouge si un dépassement est découvert dessus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6"/>
        <w:gridCol w:w="5653"/>
        <w:gridCol w:w="1341"/>
      </w:tblGrid>
      <w:tr w:rsidR="002A6B9F" w14:paraId="3ECB97C4" w14:textId="77777777" w:rsidTr="00B41BF8">
        <w:tblPrEx>
          <w:tblCellMar>
            <w:top w:w="0" w:type="dxa"/>
            <w:bottom w:w="0" w:type="dxa"/>
          </w:tblCellMar>
        </w:tblPrEx>
        <w:tc>
          <w:tcPr>
            <w:tcW w:w="0" w:type="auto"/>
          </w:tcPr>
          <w:p w14:paraId="2529520B" w14:textId="77777777" w:rsidR="002A6B9F" w:rsidRDefault="002A6B9F" w:rsidP="00B41BF8">
            <w:r>
              <w:t>Détection de dépassement</w:t>
            </w:r>
          </w:p>
        </w:tc>
        <w:tc>
          <w:tcPr>
            <w:tcW w:w="0" w:type="auto"/>
          </w:tcPr>
          <w:p w14:paraId="3D3D3D8C" w14:textId="77777777" w:rsidR="002A6B9F" w:rsidRDefault="002A6B9F" w:rsidP="00B41BF8">
            <w:r>
              <w:t xml:space="preserve">Contexte :  on est sur la page on voit tous les pcs monitorés </w:t>
            </w:r>
          </w:p>
          <w:p w14:paraId="716EFD9F" w14:textId="77777777" w:rsidR="002A6B9F" w:rsidRDefault="002A6B9F" w:rsidP="00B41BF8">
            <w:r>
              <w:t xml:space="preserve">Action :  un dépassement arrive sur un poste (ex : site web banni) </w:t>
            </w:r>
          </w:p>
          <w:p w14:paraId="4A04ADD4" w14:textId="77777777" w:rsidR="002A6B9F" w:rsidRDefault="002A6B9F" w:rsidP="00B41BF8">
            <w:r>
              <w:t>Résultat :   le pc sur lequel le dépassement est arrivé, le fond devient rouge pour signaler le problème</w:t>
            </w:r>
          </w:p>
        </w:tc>
        <w:tc>
          <w:tcPr>
            <w:tcW w:w="0" w:type="auto"/>
          </w:tcPr>
          <w:p w14:paraId="308D7B9A" w14:textId="324D4ECB" w:rsidR="002A6B9F" w:rsidRDefault="002A6B9F" w:rsidP="00B41BF8">
            <w:r>
              <w:t>Non complété</w:t>
            </w:r>
            <w:r w:rsidR="00EE5A67">
              <w:t>s</w:t>
            </w:r>
          </w:p>
        </w:tc>
      </w:tr>
    </w:tbl>
    <w:p w14:paraId="17EF3A1D" w14:textId="77777777" w:rsidR="00C3752D" w:rsidRDefault="00C3752D" w:rsidP="00C3752D"/>
    <w:p w14:paraId="238A055C" w14:textId="3C22A3B5" w:rsidR="002A6B9F" w:rsidRDefault="002A6B9F" w:rsidP="002A6B9F">
      <w:pPr>
        <w:pStyle w:val="Titre4"/>
      </w:pPr>
      <w:r>
        <w:t>Popup quand un dépassement est détecté (prof)</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5628"/>
        <w:gridCol w:w="1213"/>
      </w:tblGrid>
      <w:tr w:rsidR="002A6B9F" w14:paraId="28D2099D" w14:textId="77777777" w:rsidTr="00B41BF8">
        <w:tblPrEx>
          <w:tblCellMar>
            <w:top w:w="0" w:type="dxa"/>
            <w:bottom w:w="0" w:type="dxa"/>
          </w:tblCellMar>
        </w:tblPrEx>
        <w:tc>
          <w:tcPr>
            <w:tcW w:w="0" w:type="auto"/>
          </w:tcPr>
          <w:p w14:paraId="00FC5505" w14:textId="77777777" w:rsidR="002A6B9F" w:rsidRDefault="002A6B9F" w:rsidP="00B41BF8">
            <w:r>
              <w:t>Détection d'un dépassement sur le poste d'un élève</w:t>
            </w:r>
          </w:p>
        </w:tc>
        <w:tc>
          <w:tcPr>
            <w:tcW w:w="0" w:type="auto"/>
          </w:tcPr>
          <w:p w14:paraId="6B5655F0" w14:textId="77777777" w:rsidR="002A6B9F" w:rsidRDefault="002A6B9F" w:rsidP="00B41BF8">
            <w:r>
              <w:t xml:space="preserve">Contexte :  on est sur le poste en train de travailler, les notifications de l'app sont actives </w:t>
            </w:r>
          </w:p>
          <w:p w14:paraId="6A2BD012" w14:textId="3CF134F8" w:rsidR="002A6B9F" w:rsidRDefault="002A6B9F" w:rsidP="00B41BF8">
            <w:r>
              <w:t xml:space="preserve">Action :  l'élève se rend sur un site interdit (ex : </w:t>
            </w:r>
            <w:proofErr w:type="spellStart"/>
            <w:r w:rsidR="00031136">
              <w:t>C</w:t>
            </w:r>
            <w:r>
              <w:t>hat</w:t>
            </w:r>
            <w:r w:rsidR="00031136">
              <w:t>GPT</w:t>
            </w:r>
            <w:proofErr w:type="spellEnd"/>
            <w:r>
              <w:t xml:space="preserve"> si l'IA est interdite) Résultat :   un popup Windows nous informe du dépassement avec le nom de la ressource interdite, le nom de la machine et de l'utilisateur</w:t>
            </w:r>
          </w:p>
        </w:tc>
        <w:tc>
          <w:tcPr>
            <w:tcW w:w="0" w:type="auto"/>
          </w:tcPr>
          <w:p w14:paraId="2DDA3FE5" w14:textId="276D71AB" w:rsidR="002A6B9F" w:rsidRDefault="002A6B9F" w:rsidP="00B41BF8">
            <w:r>
              <w:t>Non complété</w:t>
            </w:r>
            <w:r w:rsidR="00EE5A67">
              <w:t>s</w:t>
            </w:r>
          </w:p>
        </w:tc>
      </w:tr>
    </w:tbl>
    <w:p w14:paraId="6A7B893B" w14:textId="77777777" w:rsidR="005F5058" w:rsidRPr="00791020" w:rsidRDefault="005F5058" w:rsidP="005F5058">
      <w:pPr>
        <w:pStyle w:val="Titre2"/>
        <w:rPr>
          <w:i w:val="0"/>
          <w:iCs/>
        </w:rPr>
      </w:pPr>
      <w:bookmarkStart w:id="68" w:name="_Toc185663471"/>
      <w:bookmarkStart w:id="69" w:name="_Toc192686682"/>
      <w:bookmarkStart w:id="70" w:name="_Toc25553326"/>
      <w:bookmarkStart w:id="71" w:name="_Toc71691029"/>
      <w:r>
        <w:rPr>
          <w:i w:val="0"/>
          <w:iCs/>
        </w:rPr>
        <w:t>Bilan</w:t>
      </w:r>
      <w:bookmarkEnd w:id="68"/>
      <w:bookmarkEnd w:id="69"/>
    </w:p>
    <w:p w14:paraId="204C98E4" w14:textId="77777777" w:rsidR="005F5058" w:rsidRDefault="005F5058" w:rsidP="005F5058">
      <w:pPr>
        <w:ind w:left="426"/>
        <w:rPr>
          <w:i/>
        </w:rPr>
      </w:pPr>
      <w:bookmarkStart w:id="72" w:name="_Toc25553323"/>
    </w:p>
    <w:p w14:paraId="3592315B" w14:textId="77777777" w:rsidR="005F5058" w:rsidRDefault="005F5058" w:rsidP="005F5058">
      <w:pPr>
        <w:pStyle w:val="Titre3"/>
      </w:pPr>
      <w:bookmarkStart w:id="73" w:name="_Toc185663472"/>
      <w:bookmarkStart w:id="74" w:name="_Toc192686683"/>
      <w:r>
        <w:t>Erreurs restantes</w:t>
      </w:r>
      <w:bookmarkEnd w:id="73"/>
      <w:bookmarkEnd w:id="74"/>
    </w:p>
    <w:p w14:paraId="447C3152" w14:textId="77777777" w:rsidR="005F5058" w:rsidRPr="00791020" w:rsidRDefault="005F5058" w:rsidP="005F5058">
      <w:pPr>
        <w:ind w:left="426"/>
        <w:rPr>
          <w:i/>
          <w:iCs/>
        </w:rPr>
      </w:pPr>
      <w:r w:rsidRPr="200B4AD7">
        <w:rPr>
          <w:i/>
          <w:iCs/>
        </w:rPr>
        <w:t xml:space="preserve">S'il reste encore des erreurs : </w:t>
      </w:r>
    </w:p>
    <w:p w14:paraId="6B7CF8A5" w14:textId="77777777" w:rsidR="005F5058" w:rsidRPr="00791020" w:rsidRDefault="005F5058" w:rsidP="005F5058">
      <w:pPr>
        <w:ind w:left="426"/>
        <w:rPr>
          <w:i/>
        </w:rPr>
      </w:pPr>
    </w:p>
    <w:p w14:paraId="345BB453" w14:textId="77777777" w:rsidR="005F5058" w:rsidRPr="00791020" w:rsidRDefault="005F5058" w:rsidP="005F5058">
      <w:pPr>
        <w:numPr>
          <w:ilvl w:val="0"/>
          <w:numId w:val="3"/>
        </w:numPr>
        <w:rPr>
          <w:i/>
        </w:rPr>
      </w:pPr>
      <w:r w:rsidRPr="00791020">
        <w:rPr>
          <w:i/>
        </w:rPr>
        <w:t>Description détaillée</w:t>
      </w:r>
    </w:p>
    <w:p w14:paraId="3D219AA9" w14:textId="77777777" w:rsidR="005F5058" w:rsidRPr="00791020" w:rsidRDefault="005F5058" w:rsidP="005F5058">
      <w:pPr>
        <w:numPr>
          <w:ilvl w:val="0"/>
          <w:numId w:val="3"/>
        </w:numPr>
        <w:rPr>
          <w:i/>
        </w:rPr>
      </w:pPr>
      <w:r w:rsidRPr="00791020">
        <w:rPr>
          <w:i/>
        </w:rPr>
        <w:t>Conséquences sur l'utilisation du produit</w:t>
      </w:r>
      <w:bookmarkEnd w:id="72"/>
    </w:p>
    <w:p w14:paraId="4D371C50" w14:textId="77777777" w:rsidR="005F5058" w:rsidRDefault="005F5058" w:rsidP="005F5058">
      <w:pPr>
        <w:numPr>
          <w:ilvl w:val="0"/>
          <w:numId w:val="3"/>
        </w:numPr>
        <w:rPr>
          <w:i/>
        </w:rPr>
      </w:pPr>
      <w:r w:rsidRPr="00791020">
        <w:rPr>
          <w:i/>
        </w:rPr>
        <w:t>Actions envisagées ou possibles</w:t>
      </w:r>
    </w:p>
    <w:p w14:paraId="5645F783" w14:textId="77777777" w:rsidR="005F5058" w:rsidRDefault="005F5058" w:rsidP="005F5058">
      <w:pPr>
        <w:rPr>
          <w:i/>
        </w:rPr>
      </w:pPr>
    </w:p>
    <w:p w14:paraId="55353D3F" w14:textId="77777777" w:rsidR="005F5058" w:rsidRDefault="005F5058" w:rsidP="005F5058">
      <w:pPr>
        <w:pStyle w:val="Titre3"/>
      </w:pPr>
      <w:bookmarkStart w:id="75" w:name="_Toc185663473"/>
      <w:bookmarkStart w:id="76" w:name="_Toc192686684"/>
      <w:r>
        <w:t>Stories</w:t>
      </w:r>
      <w:bookmarkEnd w:id="75"/>
      <w:bookmarkEnd w:id="76"/>
    </w:p>
    <w:p w14:paraId="767B7FDC" w14:textId="77777777" w:rsidR="005F5058" w:rsidRDefault="005F5058" w:rsidP="005F5058">
      <w:pPr>
        <w:ind w:left="426"/>
        <w:rPr>
          <w:i/>
          <w:iCs/>
        </w:rPr>
      </w:pPr>
    </w:p>
    <w:p w14:paraId="7AE5234A" w14:textId="77777777" w:rsidR="005F5058" w:rsidRPr="006F1B20" w:rsidRDefault="005F5058" w:rsidP="005F5058">
      <w:pPr>
        <w:rPr>
          <w:b/>
          <w:i/>
          <w:iCs/>
          <w:color w:val="FF0000"/>
        </w:rPr>
      </w:pPr>
      <w:r w:rsidRPr="006F1B20">
        <w:rPr>
          <w:b/>
          <w:i/>
          <w:iCs/>
          <w:color w:val="FF0000"/>
        </w:rPr>
        <w:t>Ce qu’on pensait faire vs ce qu’on a fait</w:t>
      </w:r>
    </w:p>
    <w:p w14:paraId="4387BE33" w14:textId="77777777" w:rsidR="005F5058" w:rsidRDefault="005F5058" w:rsidP="005F5058">
      <w:pPr>
        <w:ind w:left="426"/>
        <w:rPr>
          <w:i/>
          <w:iCs/>
        </w:rPr>
      </w:pPr>
    </w:p>
    <w:p w14:paraId="49988F28" w14:textId="77777777" w:rsidR="005F5058" w:rsidRDefault="005F5058" w:rsidP="005F5058">
      <w:pPr>
        <w:pStyle w:val="Titre3"/>
      </w:pPr>
      <w:bookmarkStart w:id="77" w:name="_Toc185663474"/>
      <w:bookmarkStart w:id="78" w:name="_Toc192686685"/>
      <w:r>
        <w:t>Dette technique</w:t>
      </w:r>
      <w:bookmarkEnd w:id="77"/>
      <w:bookmarkEnd w:id="78"/>
      <w:r w:rsidRPr="200B4AD7">
        <w:t xml:space="preserve"> </w:t>
      </w:r>
    </w:p>
    <w:p w14:paraId="7B79F10B" w14:textId="77777777" w:rsidR="002A65F4" w:rsidRDefault="002A65F4" w:rsidP="002A65F4"/>
    <w:p w14:paraId="63A7C96E" w14:textId="438F01F5" w:rsidR="002A65F4" w:rsidRDefault="0001551A" w:rsidP="002A65F4">
      <w:pPr>
        <w:rPr>
          <w:u w:val="single"/>
        </w:rPr>
      </w:pPr>
      <w:proofErr w:type="spellStart"/>
      <w:r w:rsidRPr="0001551A">
        <w:rPr>
          <w:u w:val="single"/>
        </w:rPr>
        <w:t>TextBox</w:t>
      </w:r>
      <w:proofErr w:type="spellEnd"/>
      <w:r w:rsidRPr="0001551A">
        <w:rPr>
          <w:u w:val="single"/>
        </w:rPr>
        <w:t xml:space="preserve"> s’affichant mal</w:t>
      </w:r>
      <w:r>
        <w:rPr>
          <w:u w:val="single"/>
        </w:rPr>
        <w:t> :</w:t>
      </w:r>
    </w:p>
    <w:p w14:paraId="33546302" w14:textId="56DDF844" w:rsidR="0001551A" w:rsidRDefault="0001551A" w:rsidP="002A65F4"/>
    <w:p w14:paraId="68EF0CAF" w14:textId="77777777" w:rsidR="00463A98" w:rsidRDefault="0001551A" w:rsidP="00463A98">
      <w:pPr>
        <w:keepNext/>
      </w:pPr>
      <w:r>
        <w:t xml:space="preserve">Les </w:t>
      </w:r>
      <w:proofErr w:type="spellStart"/>
      <w:r>
        <w:t>textboxes</w:t>
      </w:r>
      <w:proofErr w:type="spellEnd"/>
      <w:r>
        <w:t xml:space="preserve"> de la sous liste des ressources bannies ne font pas la même taille que celles de la liste principale. J’ai essayé de régler ce problème mais après trop de </w:t>
      </w:r>
      <w:r>
        <w:lastRenderedPageBreak/>
        <w:t xml:space="preserve">temp perdu j’ai choisi de mettre un //TODO et de passer à la suite. </w:t>
      </w:r>
      <w:r>
        <w:rPr>
          <w:noProof/>
        </w:rPr>
        <w:drawing>
          <wp:inline distT="0" distB="0" distL="0" distR="0" wp14:anchorId="4D244976" wp14:editId="7D6773D2">
            <wp:extent cx="5756910" cy="35623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56910" cy="3562350"/>
                    </a:xfrm>
                    <a:prstGeom prst="rect">
                      <a:avLst/>
                    </a:prstGeom>
                    <a:noFill/>
                    <a:ln>
                      <a:noFill/>
                    </a:ln>
                  </pic:spPr>
                </pic:pic>
              </a:graphicData>
            </a:graphic>
          </wp:inline>
        </w:drawing>
      </w:r>
    </w:p>
    <w:p w14:paraId="580B70EF" w14:textId="77ADFBB4" w:rsidR="005F5058" w:rsidRPr="00AD4BAF" w:rsidRDefault="00463A98" w:rsidP="00463A98">
      <w:pPr>
        <w:pStyle w:val="Lgende"/>
        <w:jc w:val="center"/>
        <w:rPr>
          <w:b/>
          <w:bCs/>
          <w:i w:val="0"/>
          <w:iCs w:val="0"/>
          <w:color w:val="FF0000"/>
        </w:rPr>
      </w:pPr>
      <w:r>
        <w:rPr>
          <w:b/>
          <w:bCs/>
          <w:i w:val="0"/>
          <w:iCs w:val="0"/>
          <w:color w:val="FF0000"/>
        </w:rPr>
        <w:fldChar w:fldCharType="begin"/>
      </w:r>
      <w:r>
        <w:rPr>
          <w:b/>
          <w:bCs/>
          <w:i w:val="0"/>
          <w:iCs w:val="0"/>
          <w:color w:val="FF0000"/>
        </w:rPr>
        <w:instrText xml:space="preserve"> SEQ Figure \* ARABIC </w:instrText>
      </w:r>
      <w:r>
        <w:rPr>
          <w:b/>
          <w:bCs/>
          <w:i w:val="0"/>
          <w:iCs w:val="0"/>
          <w:color w:val="FF0000"/>
        </w:rPr>
        <w:fldChar w:fldCharType="separate"/>
      </w:r>
      <w:r w:rsidR="00AA0BDA">
        <w:rPr>
          <w:b/>
          <w:bCs/>
          <w:i w:val="0"/>
          <w:iCs w:val="0"/>
          <w:noProof/>
          <w:color w:val="FF0000"/>
        </w:rPr>
        <w:t>14</w:t>
      </w:r>
      <w:r>
        <w:rPr>
          <w:b/>
          <w:bCs/>
          <w:i w:val="0"/>
          <w:iCs w:val="0"/>
          <w:color w:val="FF0000"/>
        </w:rPr>
        <w:fldChar w:fldCharType="end"/>
      </w:r>
      <w:r>
        <w:t xml:space="preserve"> </w:t>
      </w:r>
      <w:bookmarkStart w:id="79" w:name="_Toc192686646"/>
      <w:r>
        <w:t xml:space="preserve">3.8.3 </w:t>
      </w:r>
      <w:r w:rsidR="000669FA">
        <w:t>bugs</w:t>
      </w:r>
      <w:r>
        <w:t xml:space="preserve"> taille </w:t>
      </w:r>
      <w:proofErr w:type="spellStart"/>
      <w:r>
        <w:t>texbox</w:t>
      </w:r>
      <w:bookmarkEnd w:id="79"/>
      <w:proofErr w:type="spellEnd"/>
    </w:p>
    <w:p w14:paraId="49F85EB6" w14:textId="77777777" w:rsidR="005F5058" w:rsidRDefault="005F5058" w:rsidP="005F5058">
      <w:pPr>
        <w:pStyle w:val="En-tte"/>
        <w:rPr>
          <w:rFonts w:cs="Arial"/>
          <w:iCs/>
        </w:rPr>
      </w:pPr>
    </w:p>
    <w:p w14:paraId="58563672" w14:textId="77777777" w:rsidR="005F5058" w:rsidRDefault="005F5058" w:rsidP="005F5058">
      <w:pPr>
        <w:pStyle w:val="Titre2"/>
        <w:rPr>
          <w:i w:val="0"/>
          <w:iCs/>
        </w:rPr>
      </w:pPr>
      <w:bookmarkStart w:id="80" w:name="_Toc185663475"/>
      <w:bookmarkStart w:id="81" w:name="_Toc192686686"/>
      <w:r w:rsidRPr="006F1B20">
        <w:rPr>
          <w:i w:val="0"/>
          <w:iCs/>
        </w:rPr>
        <w:t>Recours à l’intelligence artificielle</w:t>
      </w:r>
      <w:bookmarkEnd w:id="80"/>
      <w:bookmarkEnd w:id="81"/>
    </w:p>
    <w:p w14:paraId="5DF2DDD4" w14:textId="77777777" w:rsidR="004E04B1" w:rsidRDefault="004E04B1" w:rsidP="004E04B1"/>
    <w:p w14:paraId="11220688" w14:textId="293C1E44" w:rsidR="004E04B1" w:rsidRDefault="004E04B1" w:rsidP="004E04B1">
      <w:bookmarkStart w:id="82" w:name="_Hlk192668105"/>
      <w:r>
        <w:t xml:space="preserve">J’ai utilisé </w:t>
      </w:r>
      <w:r w:rsidR="007E0D06">
        <w:t xml:space="preserve">des </w:t>
      </w:r>
      <w:r>
        <w:t>A</w:t>
      </w:r>
      <w:r w:rsidR="007E0D06">
        <w:t>I</w:t>
      </w:r>
      <w:r>
        <w:t xml:space="preserve"> dans ce projet, </w:t>
      </w:r>
      <w:r w:rsidR="007E0D06">
        <w:t xml:space="preserve">j’en ai principalement utilisé deux différentes. </w:t>
      </w:r>
    </w:p>
    <w:p w14:paraId="4E86A94B" w14:textId="34E4B948" w:rsidR="00520E59" w:rsidRDefault="0034773E" w:rsidP="004E04B1">
      <w:proofErr w:type="spellStart"/>
      <w:r>
        <w:t>ChatGPT</w:t>
      </w:r>
      <w:proofErr w:type="spellEnd"/>
      <w:r>
        <w:t xml:space="preserve"> et Leo AI. Leo AI est </w:t>
      </w:r>
      <w:r w:rsidR="00FA740B">
        <w:t>l’IA</w:t>
      </w:r>
      <w:r>
        <w:t xml:space="preserve"> de brave, le navigateur que j’utilise</w:t>
      </w:r>
      <w:r w:rsidR="006F1F3F">
        <w:t xml:space="preserve"> et c’est aussi le moteur de recherche que j’utilise</w:t>
      </w:r>
      <w:r w:rsidR="008E3A6A">
        <w:t>.</w:t>
      </w:r>
      <w:r w:rsidR="006F1F3F">
        <w:t xml:space="preserve"> </w:t>
      </w:r>
    </w:p>
    <w:p w14:paraId="6E94A060" w14:textId="1270BDB5" w:rsidR="0034773E" w:rsidRDefault="006F1F3F" w:rsidP="004E04B1">
      <w:r>
        <w:t>Quand on effectue une recherche sur brave (</w:t>
      </w:r>
      <w:r w:rsidR="00520E59">
        <w:t>le moteur</w:t>
      </w:r>
      <w:r>
        <w:t>)</w:t>
      </w:r>
      <w:r w:rsidR="00520E59">
        <w:t xml:space="preserve"> sur le code en tout cas, en haut de la page, avant les sites web il y a Leo AI qui nous propose une réponse à notre recherche. </w:t>
      </w:r>
      <w:r w:rsidR="00FD7B27">
        <w:t xml:space="preserve">Pour des informations simples et pas trop poussée, ça suffit et dans ce cas je l’ai utilisé certaine fois. Mais dans le cadre d’une recherche plus précise, c’est moins intéressant et les réponses sont parfois fausse ou datée. En résumé, j’ai utilisé Leo AI de temps en temp pour </w:t>
      </w:r>
      <w:r w:rsidR="00FA740B">
        <w:t>des recherches plutôt simples</w:t>
      </w:r>
      <w:r w:rsidR="00FD7B27">
        <w:t xml:space="preserve"> car il donne une réponse rapide mais pour </w:t>
      </w:r>
      <w:r w:rsidR="00FA740B">
        <w:t>des choses plus avancés</w:t>
      </w:r>
      <w:r w:rsidR="00FD7B27">
        <w:t xml:space="preserve"> je passais par les sites directement.</w:t>
      </w:r>
    </w:p>
    <w:p w14:paraId="76E83DE6" w14:textId="6A944EB8" w:rsidR="00FA740B" w:rsidRPr="004E04B1" w:rsidRDefault="00FA740B" w:rsidP="004E04B1">
      <w:r>
        <w:t xml:space="preserve">J’ai également utilisé </w:t>
      </w:r>
      <w:proofErr w:type="spellStart"/>
      <w:r>
        <w:t>ChatGPT</w:t>
      </w:r>
      <w:proofErr w:type="spellEnd"/>
      <w:r>
        <w:t xml:space="preserve">. Je l’ai sollicité principalement pour des questions sur gRPC. Ou il a été le plus utile c’est sur le debug car j’avais </w:t>
      </w:r>
      <w:r w:rsidR="00336711">
        <w:t>effectué</w:t>
      </w:r>
      <w:r>
        <w:t xml:space="preserve"> des recherches sur le fonctionnement mais pour les petits bug et erreurs cachée j’avais beaucoup moins de connaissances.</w:t>
      </w:r>
      <w:r w:rsidR="00336711">
        <w:t xml:space="preserve"> La chose dont j’ai eu le plus besoins c’était un problème avec la version du Protocol HTTP</w:t>
      </w:r>
      <w:r>
        <w:t xml:space="preserve"> </w:t>
      </w:r>
      <w:r w:rsidR="00336711">
        <w:t xml:space="preserve">utilisé par gRPC. </w:t>
      </w:r>
      <w:r>
        <w:t>Il m’a bien aidé mais comme toujours, quand ça devient complexe il a beaucoup plus de peine.</w:t>
      </w:r>
      <w:r w:rsidR="00521FD8">
        <w:t xml:space="preserve"> </w:t>
      </w:r>
      <w:proofErr w:type="spellStart"/>
      <w:r w:rsidR="00521FD8">
        <w:t>ChatGPT</w:t>
      </w:r>
      <w:proofErr w:type="spellEnd"/>
      <w:r w:rsidR="00521FD8">
        <w:t xml:space="preserve"> m’a aussi servi à générer le petit fantôme du logo, je l’ai modifié et </w:t>
      </w:r>
      <w:r w:rsidR="00940052">
        <w:t>ajouté</w:t>
      </w:r>
      <w:r w:rsidR="00521FD8">
        <w:t xml:space="preserve"> à une </w:t>
      </w:r>
      <w:r w:rsidR="0068276D">
        <w:t>icône</w:t>
      </w:r>
      <w:r w:rsidR="00521FD8">
        <w:t xml:space="preserve"> trouvée sur </w:t>
      </w:r>
      <w:proofErr w:type="spellStart"/>
      <w:r w:rsidR="00521FD8">
        <w:t>Flation</w:t>
      </w:r>
      <w:proofErr w:type="spellEnd"/>
      <w:r w:rsidR="00521FD8">
        <w:t>.</w:t>
      </w:r>
    </w:p>
    <w:bookmarkEnd w:id="82"/>
    <w:p w14:paraId="13FD5F1F" w14:textId="77777777" w:rsidR="005F5058" w:rsidRPr="0049659A" w:rsidRDefault="005F5058" w:rsidP="005F5058">
      <w:pPr>
        <w:pStyle w:val="En-tte"/>
        <w:rPr>
          <w:rFonts w:cs="Arial"/>
          <w:iCs/>
        </w:rPr>
      </w:pPr>
    </w:p>
    <w:p w14:paraId="7A36ED58" w14:textId="77777777" w:rsidR="00AA0785" w:rsidRPr="00791020" w:rsidRDefault="00AA0785" w:rsidP="00AA0785">
      <w:pPr>
        <w:pStyle w:val="Titre2"/>
        <w:rPr>
          <w:i w:val="0"/>
          <w:iCs/>
        </w:rPr>
      </w:pPr>
      <w:bookmarkStart w:id="83" w:name="_Toc192686687"/>
      <w:r w:rsidRPr="00791020">
        <w:rPr>
          <w:i w:val="0"/>
          <w:iCs/>
        </w:rPr>
        <w:lastRenderedPageBreak/>
        <w:t>Liste des documents</w:t>
      </w:r>
      <w:bookmarkEnd w:id="70"/>
      <w:r w:rsidRPr="00791020">
        <w:rPr>
          <w:i w:val="0"/>
          <w:iCs/>
        </w:rPr>
        <w:t xml:space="preserve"> fournis</w:t>
      </w:r>
      <w:bookmarkEnd w:id="71"/>
      <w:bookmarkEnd w:id="83"/>
    </w:p>
    <w:p w14:paraId="283C34F1" w14:textId="77777777" w:rsidR="0049659A" w:rsidRDefault="0049659A" w:rsidP="00AA0785">
      <w:pPr>
        <w:ind w:left="426"/>
        <w:rPr>
          <w:rFonts w:cs="Arial"/>
          <w:iCs/>
        </w:rPr>
      </w:pPr>
    </w:p>
    <w:p w14:paraId="28C7D1A7" w14:textId="77777777" w:rsidR="00AA0785" w:rsidRPr="00791020" w:rsidRDefault="00AA0785" w:rsidP="00AA0785">
      <w:pPr>
        <w:ind w:left="426"/>
        <w:rPr>
          <w:rFonts w:cs="Arial"/>
          <w:i/>
        </w:rPr>
      </w:pPr>
      <w:r w:rsidRPr="00791020">
        <w:rPr>
          <w:rFonts w:cs="Arial"/>
          <w:i/>
        </w:rPr>
        <w:t>Lister les documents fournis au client avec votre produit, en indiquant les numéros de versions</w:t>
      </w:r>
      <w:r w:rsidR="0049659A" w:rsidRPr="00791020">
        <w:rPr>
          <w:rFonts w:cs="Arial"/>
          <w:i/>
        </w:rPr>
        <w:t xml:space="preserve"> </w:t>
      </w:r>
    </w:p>
    <w:p w14:paraId="14C2ADD1" w14:textId="77777777" w:rsidR="0049659A" w:rsidRPr="00791020" w:rsidRDefault="0049659A" w:rsidP="00AA0785">
      <w:pPr>
        <w:ind w:left="426"/>
        <w:rPr>
          <w:rFonts w:cs="Arial"/>
          <w:i/>
        </w:rPr>
      </w:pPr>
    </w:p>
    <w:p w14:paraId="0B92DC9B" w14:textId="77777777" w:rsidR="00AA0785" w:rsidRPr="00791020" w:rsidRDefault="00AA0785" w:rsidP="00AA0785">
      <w:pPr>
        <w:numPr>
          <w:ilvl w:val="0"/>
          <w:numId w:val="3"/>
        </w:numPr>
        <w:rPr>
          <w:rFonts w:cs="Arial"/>
          <w:i/>
        </w:rPr>
      </w:pPr>
      <w:proofErr w:type="gramStart"/>
      <w:r w:rsidRPr="00791020">
        <w:rPr>
          <w:rFonts w:cs="Arial"/>
          <w:i/>
        </w:rPr>
        <w:t>le</w:t>
      </w:r>
      <w:proofErr w:type="gramEnd"/>
      <w:r w:rsidRPr="00791020">
        <w:rPr>
          <w:rFonts w:cs="Arial"/>
          <w:i/>
        </w:rPr>
        <w:t xml:space="preserve"> rapport de projet</w:t>
      </w:r>
    </w:p>
    <w:p w14:paraId="1C25EA32" w14:textId="77777777" w:rsidR="00AA0785" w:rsidRPr="00791020" w:rsidRDefault="00AA0785" w:rsidP="00AA0785">
      <w:pPr>
        <w:numPr>
          <w:ilvl w:val="0"/>
          <w:numId w:val="3"/>
        </w:numPr>
        <w:rPr>
          <w:rFonts w:cs="Arial"/>
          <w:i/>
        </w:rPr>
      </w:pPr>
      <w:proofErr w:type="gramStart"/>
      <w:r w:rsidRPr="00791020">
        <w:rPr>
          <w:rFonts w:cs="Arial"/>
          <w:i/>
        </w:rPr>
        <w:t>le</w:t>
      </w:r>
      <w:proofErr w:type="gramEnd"/>
      <w:r w:rsidRPr="00791020">
        <w:rPr>
          <w:rFonts w:cs="Arial"/>
          <w:i/>
        </w:rPr>
        <w:t xml:space="preserve"> manuel d'Installation (en annexe)</w:t>
      </w:r>
    </w:p>
    <w:p w14:paraId="7596495E" w14:textId="77777777" w:rsidR="00AA0785" w:rsidRPr="00791020" w:rsidRDefault="00AA0785" w:rsidP="00AA0785">
      <w:pPr>
        <w:numPr>
          <w:ilvl w:val="0"/>
          <w:numId w:val="3"/>
        </w:numPr>
        <w:rPr>
          <w:rFonts w:cs="Arial"/>
          <w:i/>
        </w:rPr>
      </w:pPr>
      <w:proofErr w:type="gramStart"/>
      <w:r w:rsidRPr="00791020">
        <w:rPr>
          <w:rFonts w:cs="Arial"/>
          <w:i/>
        </w:rPr>
        <w:t>le</w:t>
      </w:r>
      <w:proofErr w:type="gramEnd"/>
      <w:r w:rsidRPr="00791020">
        <w:rPr>
          <w:rFonts w:cs="Arial"/>
          <w:i/>
        </w:rPr>
        <w:t xml:space="preserve"> manuel d'Utilisation avec des exemples graphiques (en annexe)</w:t>
      </w:r>
    </w:p>
    <w:p w14:paraId="218986BF" w14:textId="77777777" w:rsidR="00AA0785" w:rsidRPr="00791020" w:rsidRDefault="00AA0785" w:rsidP="00AA0785">
      <w:pPr>
        <w:numPr>
          <w:ilvl w:val="0"/>
          <w:numId w:val="3"/>
        </w:numPr>
        <w:rPr>
          <w:rFonts w:cs="Arial"/>
          <w:i/>
        </w:rPr>
      </w:pPr>
      <w:proofErr w:type="gramStart"/>
      <w:r w:rsidRPr="00791020">
        <w:rPr>
          <w:rFonts w:cs="Arial"/>
          <w:i/>
        </w:rPr>
        <w:t>autres</w:t>
      </w:r>
      <w:proofErr w:type="gramEnd"/>
      <w:r w:rsidRPr="00791020">
        <w:rPr>
          <w:rFonts w:cs="Arial"/>
          <w:i/>
        </w:rPr>
        <w:t>…</w:t>
      </w:r>
    </w:p>
    <w:p w14:paraId="340320EF" w14:textId="77777777" w:rsidR="0049659A" w:rsidRDefault="0049659A" w:rsidP="00591119">
      <w:pPr>
        <w:rPr>
          <w:szCs w:val="14"/>
        </w:rPr>
      </w:pPr>
    </w:p>
    <w:p w14:paraId="7713389A" w14:textId="77777777" w:rsidR="00AA0785" w:rsidRDefault="00AA0785" w:rsidP="00684B3D">
      <w:pPr>
        <w:pStyle w:val="Titre1"/>
        <w:tabs>
          <w:tab w:val="num" w:pos="360"/>
        </w:tabs>
      </w:pPr>
      <w:bookmarkStart w:id="84" w:name="_Toc25553328"/>
      <w:bookmarkStart w:id="85" w:name="_Toc71703263"/>
      <w:bookmarkStart w:id="86" w:name="_Toc192686688"/>
      <w:r w:rsidRPr="0049659A">
        <w:t>C</w:t>
      </w:r>
      <w:bookmarkEnd w:id="84"/>
      <w:bookmarkEnd w:id="85"/>
      <w:r w:rsidR="00684B3D">
        <w:t>onclusions</w:t>
      </w:r>
      <w:bookmarkEnd w:id="86"/>
    </w:p>
    <w:p w14:paraId="6E26BA4E" w14:textId="77777777" w:rsidR="00B408B8" w:rsidRDefault="00B408B8" w:rsidP="00B408B8"/>
    <w:p w14:paraId="757DCAB0" w14:textId="5E196278" w:rsidR="00B408B8" w:rsidRDefault="00B408B8" w:rsidP="00B408B8">
      <w:pPr>
        <w:ind w:left="357"/>
      </w:pPr>
      <w:r>
        <w:t>Sur les 8 user stories il y en a 3 que je n’ai pas réussi à compléter :</w:t>
      </w:r>
    </w:p>
    <w:p w14:paraId="16617957" w14:textId="77777777" w:rsidR="00E456DE" w:rsidRDefault="00E456DE" w:rsidP="00B408B8">
      <w:pPr>
        <w:ind w:left="357"/>
      </w:pPr>
    </w:p>
    <w:p w14:paraId="2393A717" w14:textId="63940000" w:rsidR="00B408B8" w:rsidRDefault="00B408B8" w:rsidP="00B408B8">
      <w:pPr>
        <w:ind w:left="357"/>
      </w:pPr>
      <w:r w:rsidRPr="00B408B8">
        <w:t>Popup quand un dépassement est détecté (prof)</w:t>
      </w:r>
      <w:r w:rsidR="00275B48">
        <w:t> </w:t>
      </w:r>
    </w:p>
    <w:p w14:paraId="18055A20" w14:textId="5CDD3746" w:rsidR="00B408B8" w:rsidRDefault="00B408B8" w:rsidP="00B408B8">
      <w:pPr>
        <w:ind w:left="357"/>
      </w:pPr>
      <w:r w:rsidRPr="00B408B8">
        <w:t xml:space="preserve">Afficher le Pc en rouge si un dépassement est découvert </w:t>
      </w:r>
      <w:r w:rsidR="00275B48" w:rsidRPr="00B408B8">
        <w:t>dessus</w:t>
      </w:r>
    </w:p>
    <w:p w14:paraId="7F729E09" w14:textId="2EC9A71A" w:rsidR="00B408B8" w:rsidRDefault="00B408B8" w:rsidP="00B408B8">
      <w:pPr>
        <w:ind w:left="357"/>
      </w:pPr>
      <w:r w:rsidRPr="00B408B8">
        <w:t>Démarrer/</w:t>
      </w:r>
      <w:r w:rsidR="00275B48" w:rsidRPr="00B408B8">
        <w:t>Clôturer</w:t>
      </w:r>
      <w:r w:rsidRPr="00B408B8">
        <w:t xml:space="preserve"> une session de monitoring</w:t>
      </w:r>
    </w:p>
    <w:p w14:paraId="1E3DF133" w14:textId="77777777" w:rsidR="00275B48" w:rsidRDefault="00275B48" w:rsidP="00B408B8">
      <w:pPr>
        <w:ind w:left="357"/>
      </w:pPr>
    </w:p>
    <w:p w14:paraId="41325077" w14:textId="73702757" w:rsidR="00275B48" w:rsidRPr="00B408B8" w:rsidRDefault="00275B48" w:rsidP="00B408B8">
      <w:pPr>
        <w:ind w:left="357"/>
      </w:pPr>
      <w:r>
        <w:t xml:space="preserve">Le problème c’est que j’ai manqué de temp pour finir la transmission des informations via gRPC. C’est possible de s’annoncer au serveur et le </w:t>
      </w:r>
      <w:proofErr w:type="spellStart"/>
      <w:r>
        <w:t>heart</w:t>
      </w:r>
      <w:proofErr w:type="spellEnd"/>
      <w:r>
        <w:t xml:space="preserve"> beat est en place mais ça ne l’est pas possible de remonter les infractions bien que détectées et traitées du coté élève</w:t>
      </w:r>
      <w:r w:rsidR="00BE7C93">
        <w:t>.</w:t>
      </w:r>
    </w:p>
    <w:p w14:paraId="376F6C99" w14:textId="77777777" w:rsidR="00AA0785" w:rsidRDefault="00AA0785" w:rsidP="00AA0785">
      <w:pPr>
        <w:pStyle w:val="En-tte"/>
        <w:ind w:left="357"/>
      </w:pPr>
    </w:p>
    <w:p w14:paraId="1662D526" w14:textId="1BFD0561" w:rsidR="00E456DE" w:rsidRDefault="00E456DE" w:rsidP="00AA0785">
      <w:pPr>
        <w:pStyle w:val="En-tte"/>
        <w:ind w:left="357"/>
      </w:pPr>
      <w:r>
        <w:t xml:space="preserve">Personnellement j’ai beaucoup aimé </w:t>
      </w:r>
      <w:proofErr w:type="spellStart"/>
      <w:r>
        <w:t>se</w:t>
      </w:r>
      <w:proofErr w:type="spellEnd"/>
      <w:r>
        <w:t xml:space="preserve"> projet. J’ai eu l’occasion d’apprendre le fonctionnement de gRPC et ses base</w:t>
      </w:r>
      <w:r w:rsidR="008E0233">
        <w:t>s</w:t>
      </w:r>
      <w:r>
        <w:t xml:space="preserve"> tout en utilisant le C# qui est un langage que j’apprécie. </w:t>
      </w:r>
    </w:p>
    <w:p w14:paraId="52F855B6" w14:textId="77777777" w:rsidR="008E0233" w:rsidRDefault="008E0233" w:rsidP="00AA0785">
      <w:pPr>
        <w:pStyle w:val="En-tte"/>
        <w:ind w:left="357"/>
      </w:pPr>
    </w:p>
    <w:p w14:paraId="063E9F29" w14:textId="77777777" w:rsidR="00A136DD" w:rsidRDefault="00622E64" w:rsidP="00AA0785">
      <w:pPr>
        <w:pStyle w:val="En-tte"/>
        <w:ind w:left="357"/>
      </w:pPr>
      <w:r>
        <w:t xml:space="preserve">J’ai </w:t>
      </w:r>
      <w:r w:rsidR="00A136DD">
        <w:t>rencontré</w:t>
      </w:r>
      <w:r>
        <w:t xml:space="preserve"> quelque difficulté avec gRPC que je ne connaissais pas avant le début du projet. </w:t>
      </w:r>
    </w:p>
    <w:p w14:paraId="5C2D6110" w14:textId="38C10E19" w:rsidR="00622E64" w:rsidRDefault="00A136DD" w:rsidP="00AA0785">
      <w:pPr>
        <w:pStyle w:val="En-tte"/>
        <w:ind w:left="357"/>
      </w:pPr>
      <w:r>
        <w:t>Je me suis aussi égaré du chemin durant les deux premiers sprints et j’ai ajouté des petites fonctionnalités qui n’apparaissaient pas dans les user stories et lors des sprints reviews avec le Product Owner on en a discuté et lors du troisième sprint ça allait mieux.</w:t>
      </w:r>
    </w:p>
    <w:p w14:paraId="7E3E57F3" w14:textId="082C0E51" w:rsidR="00A136DD" w:rsidRDefault="00413953" w:rsidP="00AA0785">
      <w:pPr>
        <w:pStyle w:val="En-tte"/>
        <w:ind w:left="357"/>
      </w:pPr>
      <w:r>
        <w:t xml:space="preserve">J’ai aussi eu de la peine au début à bien comprendre le fonctionnement des méthodes </w:t>
      </w:r>
      <w:proofErr w:type="spellStart"/>
      <w:r>
        <w:t>async</w:t>
      </w:r>
      <w:proofErr w:type="spellEnd"/>
      <w:r>
        <w:t xml:space="preserve"> que je n’avais jamais utilisées.</w:t>
      </w:r>
    </w:p>
    <w:p w14:paraId="04EC16D8" w14:textId="77777777" w:rsidR="00413953" w:rsidRDefault="00413953" w:rsidP="00AA0785">
      <w:pPr>
        <w:pStyle w:val="En-tte"/>
        <w:ind w:left="357"/>
      </w:pPr>
    </w:p>
    <w:p w14:paraId="409D1279" w14:textId="58AC3705" w:rsidR="00413953" w:rsidRDefault="00413953" w:rsidP="00AA0785">
      <w:pPr>
        <w:pStyle w:val="En-tte"/>
        <w:ind w:left="357"/>
      </w:pPr>
      <w:r>
        <w:t>Pour la continuation de ce projet :</w:t>
      </w:r>
    </w:p>
    <w:p w14:paraId="4339A4B3" w14:textId="049E69D9" w:rsidR="00413953" w:rsidRDefault="00413953" w:rsidP="00AA0785">
      <w:pPr>
        <w:pStyle w:val="En-tte"/>
        <w:ind w:left="357"/>
      </w:pPr>
      <w:r>
        <w:t>Il faut en premier lieu finir le 3 stories non complétées bien que entamées.</w:t>
      </w:r>
    </w:p>
    <w:p w14:paraId="19DE46D8" w14:textId="546CF783" w:rsidR="00413953" w:rsidRDefault="00413953" w:rsidP="00AA0785">
      <w:pPr>
        <w:pStyle w:val="En-tte"/>
        <w:ind w:left="357"/>
      </w:pPr>
      <w:r>
        <w:t xml:space="preserve">Par la suite je pense que quelque-chose comme un rapport général d’une session de scan (test) peut-être une chose concrète et intéressante. Sinon avoir la possibilité de partager les fichier </w:t>
      </w:r>
      <w:proofErr w:type="spellStart"/>
      <w:r>
        <w:t>json</w:t>
      </w:r>
      <w:proofErr w:type="spellEnd"/>
      <w:r>
        <w:t xml:space="preserve"> des listes plus facilement comme un site web tout simple ou un serveur centralisé ou on peut aller chercher </w:t>
      </w:r>
      <w:proofErr w:type="gramStart"/>
      <w:r>
        <w:t>des liste</w:t>
      </w:r>
      <w:proofErr w:type="gramEnd"/>
      <w:r>
        <w:t xml:space="preserve"> faites par d’autre prof pour avoir une base pour des champ tel que l’IA ou les forum tel que stack </w:t>
      </w:r>
      <w:proofErr w:type="spellStart"/>
      <w:r>
        <w:t>overflow</w:t>
      </w:r>
      <w:proofErr w:type="spellEnd"/>
      <w:r>
        <w:t>.</w:t>
      </w:r>
    </w:p>
    <w:p w14:paraId="20FD9113" w14:textId="77777777" w:rsidR="00E456DE" w:rsidRDefault="00E456DE" w:rsidP="00AA0785">
      <w:pPr>
        <w:pStyle w:val="En-tte"/>
        <w:ind w:left="357"/>
      </w:pPr>
    </w:p>
    <w:p w14:paraId="48A5FEC6" w14:textId="77777777" w:rsidR="00AA0785" w:rsidRPr="00791020" w:rsidRDefault="00AA0785" w:rsidP="200B4AD7">
      <w:pPr>
        <w:pStyle w:val="Retraitnormal1"/>
        <w:numPr>
          <w:ilvl w:val="0"/>
          <w:numId w:val="0"/>
        </w:numPr>
        <w:ind w:left="357"/>
        <w:rPr>
          <w:rFonts w:ascii="Arial" w:hAnsi="Arial" w:cs="Arial"/>
          <w:i/>
          <w:iCs/>
          <w:sz w:val="24"/>
          <w:szCs w:val="24"/>
        </w:rPr>
      </w:pPr>
      <w:r w:rsidRPr="200B4AD7">
        <w:rPr>
          <w:rFonts w:ascii="Arial" w:hAnsi="Arial" w:cs="Arial"/>
          <w:i/>
          <w:iCs/>
          <w:sz w:val="24"/>
          <w:szCs w:val="24"/>
        </w:rPr>
        <w:t xml:space="preserve">Développez en tous cas les points </w:t>
      </w:r>
      <w:r w:rsidR="06116FDD" w:rsidRPr="200B4AD7">
        <w:rPr>
          <w:rFonts w:ascii="Arial" w:hAnsi="Arial" w:cs="Arial"/>
          <w:i/>
          <w:iCs/>
          <w:sz w:val="24"/>
          <w:szCs w:val="24"/>
        </w:rPr>
        <w:t>suivants :</w:t>
      </w:r>
    </w:p>
    <w:p w14:paraId="232BDFED" w14:textId="77777777" w:rsidR="0049659A" w:rsidRPr="00791020" w:rsidRDefault="0049659A" w:rsidP="00AA0785">
      <w:pPr>
        <w:pStyle w:val="Retraitnormal1"/>
        <w:numPr>
          <w:ilvl w:val="0"/>
          <w:numId w:val="0"/>
        </w:numPr>
        <w:ind w:left="357"/>
        <w:rPr>
          <w:rFonts w:ascii="Arial" w:hAnsi="Arial" w:cs="Arial"/>
          <w:i/>
          <w:sz w:val="24"/>
        </w:rPr>
      </w:pPr>
    </w:p>
    <w:p w14:paraId="653A5373" w14:textId="77777777" w:rsidR="00AA0785" w:rsidRPr="00791020" w:rsidRDefault="00AA0785" w:rsidP="00AA0785">
      <w:pPr>
        <w:numPr>
          <w:ilvl w:val="0"/>
          <w:numId w:val="3"/>
        </w:numPr>
        <w:rPr>
          <w:rFonts w:cs="Arial"/>
          <w:i/>
        </w:rPr>
      </w:pPr>
      <w:r w:rsidRPr="00791020">
        <w:rPr>
          <w:rFonts w:cs="Arial"/>
          <w:i/>
        </w:rPr>
        <w:lastRenderedPageBreak/>
        <w:t>Objectifs atteints / non-atteints</w:t>
      </w:r>
    </w:p>
    <w:p w14:paraId="09A04024" w14:textId="77777777" w:rsidR="00AA0785" w:rsidRPr="00791020" w:rsidRDefault="005F5058" w:rsidP="00AA0785">
      <w:pPr>
        <w:numPr>
          <w:ilvl w:val="0"/>
          <w:numId w:val="3"/>
        </w:numPr>
        <w:rPr>
          <w:rFonts w:cs="Arial"/>
          <w:i/>
        </w:rPr>
      </w:pPr>
      <w:r>
        <w:rPr>
          <w:rFonts w:cs="Arial"/>
          <w:i/>
        </w:rPr>
        <w:t>Bilan personnel : p</w:t>
      </w:r>
      <w:r w:rsidR="00AA0785" w:rsidRPr="00791020">
        <w:rPr>
          <w:rFonts w:cs="Arial"/>
          <w:i/>
        </w:rPr>
        <w:t>oints positifs / négatifs</w:t>
      </w:r>
    </w:p>
    <w:p w14:paraId="63C964FD" w14:textId="77777777" w:rsidR="00AA0785" w:rsidRPr="00791020" w:rsidRDefault="00AA0785" w:rsidP="00AA0785">
      <w:pPr>
        <w:numPr>
          <w:ilvl w:val="0"/>
          <w:numId w:val="3"/>
        </w:numPr>
        <w:rPr>
          <w:rFonts w:cs="Arial"/>
          <w:i/>
        </w:rPr>
      </w:pPr>
      <w:r w:rsidRPr="00791020">
        <w:rPr>
          <w:rFonts w:cs="Arial"/>
          <w:i/>
        </w:rPr>
        <w:t>Difficultés particulières</w:t>
      </w:r>
    </w:p>
    <w:p w14:paraId="40343BCA" w14:textId="77777777" w:rsidR="00AA0785" w:rsidRPr="00791020" w:rsidRDefault="00AA0785" w:rsidP="00AA0785">
      <w:pPr>
        <w:numPr>
          <w:ilvl w:val="0"/>
          <w:numId w:val="3"/>
        </w:numPr>
        <w:rPr>
          <w:rFonts w:cs="Arial"/>
          <w:i/>
        </w:rPr>
      </w:pPr>
      <w:r w:rsidRPr="00791020">
        <w:rPr>
          <w:rFonts w:cs="Arial"/>
          <w:i/>
        </w:rPr>
        <w:t>Suites possibles pour le projet (évolutions &amp; améliorations)</w:t>
      </w:r>
    </w:p>
    <w:p w14:paraId="2EE69438" w14:textId="77777777" w:rsidR="00591119" w:rsidRDefault="00591119" w:rsidP="00591119">
      <w:pPr>
        <w:rPr>
          <w:szCs w:val="14"/>
        </w:rPr>
      </w:pPr>
    </w:p>
    <w:p w14:paraId="5ED0E808" w14:textId="77777777" w:rsidR="00591119" w:rsidRDefault="0049659A" w:rsidP="00591119">
      <w:pPr>
        <w:rPr>
          <w:szCs w:val="14"/>
        </w:rPr>
      </w:pPr>
      <w:r>
        <w:rPr>
          <w:szCs w:val="14"/>
        </w:rPr>
        <w:br w:type="page"/>
      </w:r>
    </w:p>
    <w:p w14:paraId="0F6263E2" w14:textId="77777777" w:rsidR="00AA0785" w:rsidRDefault="00AA0785" w:rsidP="00684B3D">
      <w:pPr>
        <w:pStyle w:val="Titre1"/>
        <w:tabs>
          <w:tab w:val="num" w:pos="360"/>
        </w:tabs>
      </w:pPr>
      <w:bookmarkStart w:id="87" w:name="_Toc71703264"/>
      <w:bookmarkStart w:id="88" w:name="_Toc192686689"/>
      <w:r w:rsidRPr="0049659A">
        <w:lastRenderedPageBreak/>
        <w:t>A</w:t>
      </w:r>
      <w:bookmarkEnd w:id="87"/>
      <w:r w:rsidR="00684B3D">
        <w:t>nnexes</w:t>
      </w:r>
      <w:bookmarkEnd w:id="88"/>
    </w:p>
    <w:p w14:paraId="4C9E9AEF" w14:textId="77777777" w:rsidR="00281546" w:rsidRDefault="00281546" w:rsidP="00281546"/>
    <w:p w14:paraId="7BAAA7C0" w14:textId="77777777" w:rsidR="00D97582" w:rsidRPr="00791020" w:rsidRDefault="00D97582" w:rsidP="00D97582">
      <w:pPr>
        <w:pStyle w:val="Titre2"/>
        <w:rPr>
          <w:i w:val="0"/>
          <w:iCs/>
        </w:rPr>
      </w:pPr>
      <w:bookmarkStart w:id="89" w:name="_Toc192686690"/>
      <w:r>
        <w:rPr>
          <w:i w:val="0"/>
          <w:iCs/>
        </w:rPr>
        <w:t>Résumé du rapport du TPI / version succincte de la documentation</w:t>
      </w:r>
      <w:bookmarkEnd w:id="89"/>
    </w:p>
    <w:p w14:paraId="5CF2644A" w14:textId="77777777" w:rsidR="00D97582" w:rsidRDefault="00D97582" w:rsidP="00281546"/>
    <w:p w14:paraId="5CB68241" w14:textId="71BE42B3" w:rsidR="00940052" w:rsidRDefault="00940052" w:rsidP="00B724A9">
      <w:pPr>
        <w:pStyle w:val="Titre3"/>
      </w:pPr>
      <w:r>
        <w:t>Situation de départ</w:t>
      </w:r>
    </w:p>
    <w:p w14:paraId="23B05533" w14:textId="77777777" w:rsidR="004C31D2" w:rsidRDefault="004C31D2" w:rsidP="004C31D2"/>
    <w:p w14:paraId="15A92D8E" w14:textId="1D5BAF39" w:rsidR="004C31D2" w:rsidRPr="004C31D2" w:rsidRDefault="004C31D2" w:rsidP="004C31D2">
      <w:pPr>
        <w:ind w:left="708"/>
      </w:pPr>
      <w:r>
        <w:t xml:space="preserve">Le </w:t>
      </w:r>
      <w:r w:rsidR="00D9342B">
        <w:t>but est de pouvoir vérifier l’accès des élèves à certaines ressources (sites web, applications, fichiers). Le but n’est pas de l’interdire mais de vérifier si un des élèves utilise une ressource dont l’accès lui est interdit.</w:t>
      </w:r>
      <w:r w:rsidR="00631E04">
        <w:t xml:space="preserve"> </w:t>
      </w:r>
    </w:p>
    <w:p w14:paraId="6254C0B3" w14:textId="77777777" w:rsidR="00940052" w:rsidRDefault="00940052" w:rsidP="00281546"/>
    <w:p w14:paraId="6569CFCA" w14:textId="79BB5E4D" w:rsidR="00940052" w:rsidRDefault="00940052" w:rsidP="00B724A9">
      <w:pPr>
        <w:pStyle w:val="Titre3"/>
      </w:pPr>
      <w:r>
        <w:t xml:space="preserve">Mise en œuvre </w:t>
      </w:r>
    </w:p>
    <w:p w14:paraId="78778976" w14:textId="77777777" w:rsidR="00200E53" w:rsidRDefault="00200E53" w:rsidP="00200E53"/>
    <w:p w14:paraId="0E3A7ECB" w14:textId="77777777" w:rsidR="00200E53" w:rsidRPr="00200E53" w:rsidRDefault="00200E53" w:rsidP="00200E53">
      <w:pPr>
        <w:ind w:left="708"/>
      </w:pPr>
    </w:p>
    <w:p w14:paraId="21614715" w14:textId="77777777" w:rsidR="00940052" w:rsidRDefault="00940052" w:rsidP="00281546"/>
    <w:p w14:paraId="49A9536C" w14:textId="1F11E546" w:rsidR="00940052" w:rsidRPr="00281546" w:rsidRDefault="00940052" w:rsidP="00B724A9">
      <w:pPr>
        <w:pStyle w:val="Titre3"/>
      </w:pPr>
      <w:r>
        <w:t>Résultat final</w:t>
      </w:r>
    </w:p>
    <w:p w14:paraId="59FE4851" w14:textId="77777777" w:rsidR="00AA0785" w:rsidRPr="00791020" w:rsidRDefault="00AA0785" w:rsidP="00AA0785">
      <w:pPr>
        <w:pStyle w:val="Titre2"/>
        <w:rPr>
          <w:i w:val="0"/>
          <w:iCs/>
        </w:rPr>
      </w:pPr>
      <w:bookmarkStart w:id="90" w:name="_Toc71703265"/>
      <w:bookmarkStart w:id="91" w:name="_Toc192686691"/>
      <w:r w:rsidRPr="00791020">
        <w:rPr>
          <w:i w:val="0"/>
          <w:iCs/>
        </w:rPr>
        <w:t>Sources – Bibliographie</w:t>
      </w:r>
      <w:bookmarkEnd w:id="90"/>
      <w:bookmarkEnd w:id="91"/>
    </w:p>
    <w:p w14:paraId="0B2938AD" w14:textId="77777777" w:rsidR="00281546" w:rsidRDefault="00281546" w:rsidP="00281546">
      <w:pPr>
        <w:ind w:left="426"/>
        <w:rPr>
          <w:iCs/>
        </w:rPr>
      </w:pPr>
    </w:p>
    <w:p w14:paraId="49616B30" w14:textId="035578D8" w:rsidR="001E2AFB" w:rsidRPr="001E2AFB" w:rsidRDefault="001E2AFB" w:rsidP="001E2AFB">
      <w:pPr>
        <w:ind w:left="426"/>
        <w:rPr>
          <w:iCs/>
        </w:rPr>
      </w:pPr>
      <w:r>
        <w:rPr>
          <w:iCs/>
        </w:rPr>
        <w:t>Vidéo sur laquelle je me suis basé pour commencer gRPC, pour la première fois le [22.01.2025] :</w:t>
      </w:r>
    </w:p>
    <w:p w14:paraId="64C10181" w14:textId="12C03216" w:rsidR="001E2AFB" w:rsidRPr="00071836" w:rsidRDefault="00000000" w:rsidP="00071836">
      <w:pPr>
        <w:pStyle w:val="Paragraphedeliste"/>
        <w:numPr>
          <w:ilvl w:val="0"/>
          <w:numId w:val="19"/>
        </w:numPr>
        <w:rPr>
          <w:iCs/>
          <w:lang w:val="en-US"/>
        </w:rPr>
      </w:pPr>
      <w:hyperlink r:id="rId25" w:history="1">
        <w:proofErr w:type="spellStart"/>
        <w:proofErr w:type="gramStart"/>
        <w:r w:rsidR="001E2AFB" w:rsidRPr="00071836">
          <w:rPr>
            <w:rStyle w:val="Lienhypertexte"/>
            <w:iCs/>
            <w:lang w:val="en-US"/>
          </w:rPr>
          <w:t>IAmTimCorey</w:t>
        </w:r>
        <w:proofErr w:type="spellEnd"/>
        <w:r w:rsidR="001E2AFB" w:rsidRPr="00071836">
          <w:rPr>
            <w:rStyle w:val="Lienhypertexte"/>
            <w:iCs/>
            <w:lang w:val="en-US"/>
          </w:rPr>
          <w:t> :</w:t>
        </w:r>
        <w:proofErr w:type="gramEnd"/>
        <w:r w:rsidR="001E2AFB" w:rsidRPr="00071836">
          <w:rPr>
            <w:rStyle w:val="Lienhypertexte"/>
            <w:iCs/>
            <w:lang w:val="en-US"/>
          </w:rPr>
          <w:t xml:space="preserve"> Intro to gRPC in C# - How To Get Started</w:t>
        </w:r>
      </w:hyperlink>
    </w:p>
    <w:p w14:paraId="52F01FAF" w14:textId="77777777" w:rsidR="00FD4F01" w:rsidRDefault="00FD4F01" w:rsidP="001E2AFB">
      <w:pPr>
        <w:ind w:left="426"/>
        <w:rPr>
          <w:iCs/>
          <w:lang w:val="en-US"/>
        </w:rPr>
      </w:pPr>
    </w:p>
    <w:p w14:paraId="4F74452C" w14:textId="4A925B11" w:rsidR="00FD4F01" w:rsidRDefault="00E8362A" w:rsidP="001E2AFB">
      <w:pPr>
        <w:ind w:left="426"/>
        <w:rPr>
          <w:iCs/>
          <w:lang w:val="fr-CH"/>
        </w:rPr>
      </w:pPr>
      <w:r w:rsidRPr="00E8362A">
        <w:rPr>
          <w:iCs/>
          <w:lang w:val="fr-CH"/>
        </w:rPr>
        <w:t>Site ou j’ai pris t</w:t>
      </w:r>
      <w:r>
        <w:rPr>
          <w:iCs/>
          <w:lang w:val="fr-CH"/>
        </w:rPr>
        <w:t xml:space="preserve">outes les icones que je n’ai pas </w:t>
      </w:r>
      <w:r w:rsidR="00B17585">
        <w:rPr>
          <w:iCs/>
          <w:lang w:val="fr-CH"/>
        </w:rPr>
        <w:t>créé, principalement le [30.01.2025] :</w:t>
      </w:r>
    </w:p>
    <w:p w14:paraId="524A332D" w14:textId="1E169F65" w:rsidR="00E8362A" w:rsidRPr="00071836" w:rsidRDefault="00000000" w:rsidP="00071836">
      <w:pPr>
        <w:pStyle w:val="Paragraphedeliste"/>
        <w:numPr>
          <w:ilvl w:val="0"/>
          <w:numId w:val="19"/>
        </w:numPr>
        <w:rPr>
          <w:iCs/>
          <w:lang w:val="fr-CH"/>
        </w:rPr>
      </w:pPr>
      <w:hyperlink r:id="rId26" w:history="1">
        <w:proofErr w:type="spellStart"/>
        <w:r w:rsidR="00E8362A" w:rsidRPr="00071836">
          <w:rPr>
            <w:rStyle w:val="Lienhypertexte"/>
            <w:iCs/>
            <w:lang w:val="fr-CH"/>
          </w:rPr>
          <w:t>Flaticon</w:t>
        </w:r>
        <w:proofErr w:type="spellEnd"/>
      </w:hyperlink>
    </w:p>
    <w:p w14:paraId="4480742B" w14:textId="77777777" w:rsidR="001E2AFB" w:rsidRDefault="001E2AFB" w:rsidP="00281546">
      <w:pPr>
        <w:ind w:left="426"/>
        <w:rPr>
          <w:iCs/>
          <w:lang w:val="fr-CH"/>
        </w:rPr>
      </w:pPr>
    </w:p>
    <w:p w14:paraId="24833673" w14:textId="2E6AC5E7" w:rsidR="00B17585" w:rsidRDefault="00B17585" w:rsidP="00281546">
      <w:pPr>
        <w:ind w:left="426"/>
        <w:rPr>
          <w:iCs/>
          <w:lang w:val="fr-CH"/>
        </w:rPr>
      </w:pPr>
      <w:proofErr w:type="spellStart"/>
      <w:r>
        <w:rPr>
          <w:iCs/>
          <w:lang w:val="fr-CH"/>
        </w:rPr>
        <w:t>ChatGPT</w:t>
      </w:r>
      <w:proofErr w:type="spellEnd"/>
      <w:r>
        <w:rPr>
          <w:iCs/>
          <w:lang w:val="fr-CH"/>
        </w:rPr>
        <w:t xml:space="preserve"> (surtout avec la partie gRPC que je ne connaissais pas)</w:t>
      </w:r>
      <w:r w:rsidR="00071836">
        <w:rPr>
          <w:iCs/>
          <w:lang w:val="fr-CH"/>
        </w:rPr>
        <w:t>, principalement durant la fin du projet</w:t>
      </w:r>
      <w:r>
        <w:rPr>
          <w:iCs/>
          <w:lang w:val="fr-CH"/>
        </w:rPr>
        <w:t> :</w:t>
      </w:r>
    </w:p>
    <w:p w14:paraId="6BE50F23" w14:textId="077963F7" w:rsidR="00B17585" w:rsidRPr="00071836" w:rsidRDefault="00000000" w:rsidP="00071836">
      <w:pPr>
        <w:pStyle w:val="Paragraphedeliste"/>
        <w:numPr>
          <w:ilvl w:val="0"/>
          <w:numId w:val="19"/>
        </w:numPr>
        <w:rPr>
          <w:iCs/>
          <w:lang w:val="fr-CH"/>
        </w:rPr>
      </w:pPr>
      <w:hyperlink r:id="rId27" w:history="1">
        <w:proofErr w:type="spellStart"/>
        <w:r w:rsidR="00B17585" w:rsidRPr="00071836">
          <w:rPr>
            <w:rStyle w:val="Lienhypertexte"/>
            <w:iCs/>
            <w:lang w:val="fr-CH"/>
          </w:rPr>
          <w:t>ChatGPT</w:t>
        </w:r>
        <w:proofErr w:type="spellEnd"/>
      </w:hyperlink>
    </w:p>
    <w:p w14:paraId="4304C813" w14:textId="77777777" w:rsidR="00B17585" w:rsidRDefault="00B17585" w:rsidP="00281546">
      <w:pPr>
        <w:ind w:left="426"/>
        <w:rPr>
          <w:iCs/>
          <w:lang w:val="fr-CH"/>
        </w:rPr>
      </w:pPr>
    </w:p>
    <w:p w14:paraId="4D16BFE6" w14:textId="5DD5DC21" w:rsidR="00E71798" w:rsidRDefault="00E71798" w:rsidP="00281546">
      <w:pPr>
        <w:ind w:left="426"/>
        <w:rPr>
          <w:iCs/>
          <w:lang w:val="fr-CH"/>
        </w:rPr>
      </w:pPr>
      <w:r w:rsidRPr="00E71798">
        <w:rPr>
          <w:iCs/>
          <w:lang w:val="fr-CH"/>
        </w:rPr>
        <w:t xml:space="preserve">Stack </w:t>
      </w:r>
      <w:proofErr w:type="spellStart"/>
      <w:r w:rsidRPr="00E71798">
        <w:rPr>
          <w:iCs/>
          <w:lang w:val="fr-CH"/>
        </w:rPr>
        <w:t>Overflow</w:t>
      </w:r>
      <w:proofErr w:type="spellEnd"/>
      <w:r>
        <w:rPr>
          <w:iCs/>
          <w:lang w:val="fr-CH"/>
        </w:rPr>
        <w:t>, durant tout le projet mais plus à la fin (gRPC) :</w:t>
      </w:r>
    </w:p>
    <w:p w14:paraId="1C914751" w14:textId="373AD12E" w:rsidR="007A7EF2" w:rsidRPr="007A7EF2" w:rsidRDefault="00000000" w:rsidP="007A7EF2">
      <w:pPr>
        <w:pStyle w:val="Paragraphedeliste"/>
        <w:numPr>
          <w:ilvl w:val="0"/>
          <w:numId w:val="19"/>
        </w:numPr>
        <w:rPr>
          <w:iCs/>
          <w:lang w:val="fr-CH"/>
        </w:rPr>
      </w:pPr>
      <w:hyperlink r:id="rId28" w:history="1">
        <w:r w:rsidR="007A7EF2" w:rsidRPr="007A7EF2">
          <w:rPr>
            <w:rStyle w:val="Lienhypertexte"/>
            <w:iCs/>
            <w:lang w:val="fr-CH"/>
          </w:rPr>
          <w:t>Controls Rendering</w:t>
        </w:r>
      </w:hyperlink>
    </w:p>
    <w:p w14:paraId="2C5F667D" w14:textId="77777777" w:rsidR="00265E6F" w:rsidRDefault="00265E6F" w:rsidP="00281546">
      <w:pPr>
        <w:ind w:left="426"/>
        <w:rPr>
          <w:iCs/>
          <w:lang w:val="fr-CH"/>
        </w:rPr>
      </w:pPr>
    </w:p>
    <w:p w14:paraId="4AEB0A72" w14:textId="77777777" w:rsidR="00F3482C" w:rsidRDefault="00265E6F" w:rsidP="00281546">
      <w:pPr>
        <w:ind w:left="426"/>
        <w:rPr>
          <w:iCs/>
          <w:lang w:val="fr-CH"/>
        </w:rPr>
      </w:pPr>
      <w:proofErr w:type="spellStart"/>
      <w:r>
        <w:rPr>
          <w:iCs/>
          <w:lang w:val="fr-CH"/>
        </w:rPr>
        <w:t>GeekforGeeks</w:t>
      </w:r>
      <w:proofErr w:type="spellEnd"/>
      <w:r>
        <w:rPr>
          <w:iCs/>
          <w:lang w:val="fr-CH"/>
        </w:rPr>
        <w:t>,</w:t>
      </w:r>
      <w:r w:rsidR="00F3482C">
        <w:rPr>
          <w:iCs/>
          <w:lang w:val="fr-CH"/>
        </w:rPr>
        <w:t xml:space="preserve"> durant tout le projet mais bien moins utilisé que Stack </w:t>
      </w:r>
      <w:proofErr w:type="spellStart"/>
      <w:r w:rsidR="00F3482C">
        <w:rPr>
          <w:iCs/>
          <w:lang w:val="fr-CH"/>
        </w:rPr>
        <w:t>Overflow</w:t>
      </w:r>
      <w:proofErr w:type="spellEnd"/>
      <w:r w:rsidR="00F3482C">
        <w:rPr>
          <w:iCs/>
          <w:lang w:val="fr-CH"/>
        </w:rPr>
        <w:t> :</w:t>
      </w:r>
    </w:p>
    <w:p w14:paraId="0005F7ED" w14:textId="6CB34585" w:rsidR="00265E6F" w:rsidRDefault="00000000" w:rsidP="00F3482C">
      <w:pPr>
        <w:pStyle w:val="Paragraphedeliste"/>
        <w:numPr>
          <w:ilvl w:val="0"/>
          <w:numId w:val="19"/>
        </w:numPr>
        <w:rPr>
          <w:iCs/>
          <w:lang w:val="fr-CH"/>
        </w:rPr>
      </w:pPr>
      <w:hyperlink r:id="rId29" w:history="1">
        <w:proofErr w:type="spellStart"/>
        <w:r w:rsidR="00F3482C" w:rsidRPr="00F3482C">
          <w:rPr>
            <w:rStyle w:val="Lienhypertexte"/>
            <w:iCs/>
            <w:lang w:val="fr-CH"/>
          </w:rPr>
          <w:t>FlowlLayoutPanel</w:t>
        </w:r>
        <w:proofErr w:type="spellEnd"/>
        <w:r w:rsidR="00F3482C" w:rsidRPr="00F3482C">
          <w:rPr>
            <w:rStyle w:val="Lienhypertexte"/>
            <w:iCs/>
            <w:lang w:val="fr-CH"/>
          </w:rPr>
          <w:t xml:space="preserve"> Class</w:t>
        </w:r>
      </w:hyperlink>
      <w:r w:rsidR="00265E6F" w:rsidRPr="00F3482C">
        <w:rPr>
          <w:iCs/>
          <w:lang w:val="fr-CH"/>
        </w:rPr>
        <w:t xml:space="preserve"> </w:t>
      </w:r>
    </w:p>
    <w:p w14:paraId="51C594E0" w14:textId="77777777" w:rsidR="00F3482C" w:rsidRDefault="00F3482C" w:rsidP="00F3482C">
      <w:pPr>
        <w:rPr>
          <w:iCs/>
          <w:lang w:val="fr-CH"/>
        </w:rPr>
      </w:pPr>
    </w:p>
    <w:p w14:paraId="7B2A5ACB" w14:textId="77777777" w:rsidR="00F3482C" w:rsidRDefault="00F3482C" w:rsidP="00F3482C">
      <w:pPr>
        <w:rPr>
          <w:iCs/>
          <w:lang w:val="fr-CH"/>
        </w:rPr>
      </w:pPr>
    </w:p>
    <w:p w14:paraId="07AEC5EE" w14:textId="5E57C7E4" w:rsidR="00F3482C" w:rsidRDefault="00F3482C" w:rsidP="00F3482C">
      <w:pPr>
        <w:ind w:left="360"/>
        <w:rPr>
          <w:iCs/>
          <w:lang w:val="fr-CH"/>
        </w:rPr>
      </w:pPr>
      <w:r>
        <w:rPr>
          <w:iCs/>
          <w:lang w:val="fr-CH"/>
        </w:rPr>
        <w:t>Le site ou j’ai trouvé le gif pour le chargement, le [</w:t>
      </w:r>
      <w:r w:rsidR="00A935BA">
        <w:rPr>
          <w:iCs/>
          <w:lang w:val="fr-CH"/>
        </w:rPr>
        <w:t>05.02.2025</w:t>
      </w:r>
      <w:r>
        <w:rPr>
          <w:iCs/>
          <w:lang w:val="fr-CH"/>
        </w:rPr>
        <w:t>] :</w:t>
      </w:r>
    </w:p>
    <w:p w14:paraId="38DB2CA4" w14:textId="7A5A6B3D" w:rsidR="00F3482C" w:rsidRPr="00F3482C" w:rsidRDefault="00000000" w:rsidP="00F3482C">
      <w:pPr>
        <w:pStyle w:val="Paragraphedeliste"/>
        <w:numPr>
          <w:ilvl w:val="0"/>
          <w:numId w:val="19"/>
        </w:numPr>
        <w:rPr>
          <w:iCs/>
          <w:lang w:val="fr-CH"/>
        </w:rPr>
      </w:pPr>
      <w:hyperlink r:id="rId30" w:history="1">
        <w:proofErr w:type="spellStart"/>
        <w:r w:rsidR="000F35FA" w:rsidRPr="000F35FA">
          <w:rPr>
            <w:rStyle w:val="Lienhypertexte"/>
            <w:iCs/>
            <w:lang w:val="fr-CH"/>
          </w:rPr>
          <w:t>LottieFiles</w:t>
        </w:r>
        <w:proofErr w:type="spellEnd"/>
      </w:hyperlink>
    </w:p>
    <w:p w14:paraId="3E057DBD" w14:textId="77777777" w:rsidR="00B17585" w:rsidRDefault="00B17585" w:rsidP="00281546">
      <w:pPr>
        <w:ind w:left="426"/>
        <w:rPr>
          <w:iCs/>
          <w:lang w:val="fr-CH"/>
        </w:rPr>
      </w:pPr>
    </w:p>
    <w:p w14:paraId="5F6A1BE9" w14:textId="5EC985C7" w:rsidR="000F35FA" w:rsidRDefault="000F35FA" w:rsidP="000F35FA">
      <w:pPr>
        <w:ind w:left="360"/>
        <w:rPr>
          <w:iCs/>
          <w:lang w:val="fr-CH"/>
        </w:rPr>
      </w:pPr>
      <w:r>
        <w:rPr>
          <w:iCs/>
          <w:lang w:val="fr-CH"/>
        </w:rPr>
        <w:t>Le site ou j’ai fait mes quelques schémas :</w:t>
      </w:r>
    </w:p>
    <w:p w14:paraId="774D87E5" w14:textId="295FAAD0" w:rsidR="000F35FA" w:rsidRPr="000F35FA" w:rsidRDefault="00000000" w:rsidP="000F35FA">
      <w:pPr>
        <w:pStyle w:val="Paragraphedeliste"/>
        <w:numPr>
          <w:ilvl w:val="0"/>
          <w:numId w:val="19"/>
        </w:numPr>
        <w:rPr>
          <w:iCs/>
          <w:lang w:val="fr-CH"/>
        </w:rPr>
      </w:pPr>
      <w:hyperlink r:id="rId31" w:history="1">
        <w:r w:rsidR="000F35FA" w:rsidRPr="000F35FA">
          <w:rPr>
            <w:rStyle w:val="Lienhypertexte"/>
            <w:iCs/>
            <w:lang w:val="fr-CH"/>
          </w:rPr>
          <w:t>Draw.io</w:t>
        </w:r>
      </w:hyperlink>
    </w:p>
    <w:p w14:paraId="7BB820B6" w14:textId="77777777" w:rsidR="000F35FA" w:rsidRPr="00E8362A" w:rsidRDefault="000F35FA" w:rsidP="00281546">
      <w:pPr>
        <w:ind w:left="426"/>
        <w:rPr>
          <w:iCs/>
          <w:lang w:val="fr-CH"/>
        </w:rPr>
      </w:pPr>
    </w:p>
    <w:p w14:paraId="476FF1E1" w14:textId="77777777" w:rsidR="00AA0785" w:rsidRPr="00655366" w:rsidRDefault="00AA0785" w:rsidP="200B4AD7">
      <w:pPr>
        <w:ind w:left="426"/>
        <w:rPr>
          <w:i/>
          <w:iCs/>
        </w:rPr>
      </w:pPr>
      <w:r w:rsidRPr="200B4AD7">
        <w:rPr>
          <w:i/>
          <w:iCs/>
        </w:rPr>
        <w:t>Liste des livres utilisé</w:t>
      </w:r>
      <w:r w:rsidR="00063EDD" w:rsidRPr="200B4AD7">
        <w:rPr>
          <w:i/>
          <w:iCs/>
        </w:rPr>
        <w:t>s</w:t>
      </w:r>
      <w:r w:rsidRPr="200B4AD7">
        <w:rPr>
          <w:i/>
          <w:iCs/>
        </w:rPr>
        <w:t xml:space="preserve"> (Titre, auteur, date), des sites Internet (URL) consultés, des articles (Revue, date, titre, </w:t>
      </w:r>
      <w:r w:rsidR="68DDAB2C" w:rsidRPr="200B4AD7">
        <w:rPr>
          <w:i/>
          <w:iCs/>
        </w:rPr>
        <w:t>auteur) …</w:t>
      </w:r>
      <w:r w:rsidRPr="200B4AD7">
        <w:rPr>
          <w:i/>
          <w:iCs/>
        </w:rPr>
        <w:t xml:space="preserve"> Et de toutes les aides externes (noms)   </w:t>
      </w:r>
    </w:p>
    <w:p w14:paraId="2C9F24F3" w14:textId="77777777" w:rsidR="00AA0785" w:rsidRPr="00791020" w:rsidRDefault="00AA0785" w:rsidP="00AA0785">
      <w:pPr>
        <w:pStyle w:val="Titre2"/>
        <w:rPr>
          <w:i w:val="0"/>
          <w:iCs/>
        </w:rPr>
      </w:pPr>
      <w:bookmarkStart w:id="92" w:name="_Toc25553330"/>
      <w:bookmarkStart w:id="93" w:name="_Toc71703266"/>
      <w:bookmarkStart w:id="94" w:name="_Toc192686692"/>
      <w:r w:rsidRPr="00791020">
        <w:rPr>
          <w:i w:val="0"/>
          <w:iCs/>
        </w:rPr>
        <w:lastRenderedPageBreak/>
        <w:t xml:space="preserve">Journal de </w:t>
      </w:r>
      <w:bookmarkEnd w:id="92"/>
      <w:bookmarkEnd w:id="93"/>
      <w:r w:rsidR="009D368F">
        <w:rPr>
          <w:i w:val="0"/>
          <w:iCs/>
        </w:rPr>
        <w:t>travail</w:t>
      </w:r>
      <w:bookmarkEnd w:id="94"/>
    </w:p>
    <w:p w14:paraId="70593A71" w14:textId="77777777" w:rsidR="00AA0785" w:rsidRDefault="00AA0785" w:rsidP="00AA0785"/>
    <w:tbl>
      <w:tblPr>
        <w:tblW w:w="9072"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FBFBF" w:themeFill="background1" w:themeFillShade="BF"/>
        <w:tblLook w:val="00A0" w:firstRow="1" w:lastRow="0" w:firstColumn="1" w:lastColumn="0" w:noHBand="0" w:noVBand="0"/>
      </w:tblPr>
      <w:tblGrid>
        <w:gridCol w:w="820"/>
        <w:gridCol w:w="897"/>
        <w:gridCol w:w="4236"/>
        <w:gridCol w:w="3119"/>
      </w:tblGrid>
      <w:tr w:rsidR="00164517" w:rsidRPr="00E164A3" w14:paraId="0795B23D" w14:textId="77777777" w:rsidTr="00E164A3">
        <w:tc>
          <w:tcPr>
            <w:tcW w:w="820" w:type="dxa"/>
            <w:shd w:val="clear" w:color="auto" w:fill="BFBFBF" w:themeFill="background1" w:themeFillShade="BF"/>
          </w:tcPr>
          <w:p w14:paraId="2A23FBC9" w14:textId="77777777" w:rsidR="00164517" w:rsidRPr="00E164A3" w:rsidRDefault="00164517" w:rsidP="00F53ED8">
            <w:pPr>
              <w:rPr>
                <w:b/>
                <w:strike/>
              </w:rPr>
            </w:pPr>
            <w:r w:rsidRPr="00E164A3">
              <w:rPr>
                <w:b/>
                <w:strike/>
              </w:rPr>
              <w:t>Date</w:t>
            </w:r>
          </w:p>
        </w:tc>
        <w:tc>
          <w:tcPr>
            <w:tcW w:w="897" w:type="dxa"/>
            <w:shd w:val="clear" w:color="auto" w:fill="BFBFBF" w:themeFill="background1" w:themeFillShade="BF"/>
          </w:tcPr>
          <w:p w14:paraId="417F15E0" w14:textId="77777777" w:rsidR="00164517" w:rsidRPr="00E164A3" w:rsidRDefault="00164517" w:rsidP="00F53ED8">
            <w:pPr>
              <w:rPr>
                <w:b/>
                <w:strike/>
              </w:rPr>
            </w:pPr>
            <w:r w:rsidRPr="00E164A3">
              <w:rPr>
                <w:b/>
                <w:strike/>
              </w:rPr>
              <w:t>Durée</w:t>
            </w:r>
          </w:p>
        </w:tc>
        <w:tc>
          <w:tcPr>
            <w:tcW w:w="4236" w:type="dxa"/>
            <w:shd w:val="clear" w:color="auto" w:fill="BFBFBF" w:themeFill="background1" w:themeFillShade="BF"/>
          </w:tcPr>
          <w:p w14:paraId="437713A2" w14:textId="77777777" w:rsidR="00164517" w:rsidRPr="00E164A3" w:rsidRDefault="00164517" w:rsidP="00F53ED8">
            <w:pPr>
              <w:rPr>
                <w:b/>
                <w:strike/>
              </w:rPr>
            </w:pPr>
            <w:r w:rsidRPr="00E164A3">
              <w:rPr>
                <w:b/>
                <w:strike/>
              </w:rPr>
              <w:t>Activité</w:t>
            </w:r>
          </w:p>
        </w:tc>
        <w:tc>
          <w:tcPr>
            <w:tcW w:w="3119" w:type="dxa"/>
            <w:shd w:val="clear" w:color="auto" w:fill="BFBFBF" w:themeFill="background1" w:themeFillShade="BF"/>
          </w:tcPr>
          <w:p w14:paraId="4A38FED9" w14:textId="77777777" w:rsidR="00164517" w:rsidRPr="00E164A3" w:rsidRDefault="00164517" w:rsidP="00F53ED8">
            <w:pPr>
              <w:rPr>
                <w:b/>
                <w:strike/>
              </w:rPr>
            </w:pPr>
            <w:r w:rsidRPr="00E164A3">
              <w:rPr>
                <w:b/>
                <w:strike/>
              </w:rPr>
              <w:t>Remarques</w:t>
            </w:r>
          </w:p>
        </w:tc>
      </w:tr>
      <w:tr w:rsidR="00164517" w:rsidRPr="00E164A3" w14:paraId="110BE62E" w14:textId="77777777" w:rsidTr="00E164A3">
        <w:tc>
          <w:tcPr>
            <w:tcW w:w="820" w:type="dxa"/>
            <w:shd w:val="clear" w:color="auto" w:fill="BFBFBF" w:themeFill="background1" w:themeFillShade="BF"/>
          </w:tcPr>
          <w:p w14:paraId="14E374C0" w14:textId="77777777" w:rsidR="00164517" w:rsidRPr="00E164A3" w:rsidRDefault="00164517" w:rsidP="00F53ED8">
            <w:pPr>
              <w:rPr>
                <w:strike/>
              </w:rPr>
            </w:pPr>
          </w:p>
        </w:tc>
        <w:tc>
          <w:tcPr>
            <w:tcW w:w="897" w:type="dxa"/>
            <w:shd w:val="clear" w:color="auto" w:fill="BFBFBF" w:themeFill="background1" w:themeFillShade="BF"/>
          </w:tcPr>
          <w:p w14:paraId="7502B221" w14:textId="77777777" w:rsidR="00164517" w:rsidRPr="00E164A3" w:rsidRDefault="00164517" w:rsidP="00F53ED8">
            <w:pPr>
              <w:rPr>
                <w:strike/>
              </w:rPr>
            </w:pPr>
          </w:p>
        </w:tc>
        <w:tc>
          <w:tcPr>
            <w:tcW w:w="4236" w:type="dxa"/>
            <w:shd w:val="clear" w:color="auto" w:fill="BFBFBF" w:themeFill="background1" w:themeFillShade="BF"/>
          </w:tcPr>
          <w:p w14:paraId="037887AA" w14:textId="77777777" w:rsidR="00164517" w:rsidRPr="00E164A3" w:rsidRDefault="00164517" w:rsidP="00F53ED8">
            <w:pPr>
              <w:rPr>
                <w:strike/>
              </w:rPr>
            </w:pPr>
          </w:p>
        </w:tc>
        <w:tc>
          <w:tcPr>
            <w:tcW w:w="3119" w:type="dxa"/>
            <w:shd w:val="clear" w:color="auto" w:fill="BFBFBF" w:themeFill="background1" w:themeFillShade="BF"/>
          </w:tcPr>
          <w:p w14:paraId="41F938FC" w14:textId="77777777" w:rsidR="00164517" w:rsidRPr="00E164A3" w:rsidRDefault="00164517" w:rsidP="00F53ED8">
            <w:pPr>
              <w:rPr>
                <w:strike/>
              </w:rPr>
            </w:pPr>
          </w:p>
        </w:tc>
      </w:tr>
      <w:tr w:rsidR="00164517" w:rsidRPr="00E164A3" w14:paraId="70D5C7A6" w14:textId="77777777" w:rsidTr="00E164A3">
        <w:tc>
          <w:tcPr>
            <w:tcW w:w="820" w:type="dxa"/>
            <w:shd w:val="clear" w:color="auto" w:fill="BFBFBF" w:themeFill="background1" w:themeFillShade="BF"/>
          </w:tcPr>
          <w:p w14:paraId="108A22E5" w14:textId="77777777" w:rsidR="00164517" w:rsidRPr="00E164A3" w:rsidRDefault="00164517" w:rsidP="00F53ED8">
            <w:pPr>
              <w:rPr>
                <w:strike/>
              </w:rPr>
            </w:pPr>
          </w:p>
        </w:tc>
        <w:tc>
          <w:tcPr>
            <w:tcW w:w="897" w:type="dxa"/>
            <w:shd w:val="clear" w:color="auto" w:fill="BFBFBF" w:themeFill="background1" w:themeFillShade="BF"/>
          </w:tcPr>
          <w:p w14:paraId="1E6956CD" w14:textId="77777777" w:rsidR="00164517" w:rsidRPr="00E164A3" w:rsidRDefault="00164517" w:rsidP="00F53ED8">
            <w:pPr>
              <w:rPr>
                <w:strike/>
              </w:rPr>
            </w:pPr>
          </w:p>
        </w:tc>
        <w:tc>
          <w:tcPr>
            <w:tcW w:w="4236" w:type="dxa"/>
            <w:shd w:val="clear" w:color="auto" w:fill="BFBFBF" w:themeFill="background1" w:themeFillShade="BF"/>
          </w:tcPr>
          <w:p w14:paraId="4A33C55F" w14:textId="77777777" w:rsidR="00164517" w:rsidRPr="00E164A3" w:rsidRDefault="00164517" w:rsidP="00F53ED8">
            <w:pPr>
              <w:rPr>
                <w:strike/>
              </w:rPr>
            </w:pPr>
          </w:p>
        </w:tc>
        <w:tc>
          <w:tcPr>
            <w:tcW w:w="3119" w:type="dxa"/>
            <w:shd w:val="clear" w:color="auto" w:fill="BFBFBF" w:themeFill="background1" w:themeFillShade="BF"/>
          </w:tcPr>
          <w:p w14:paraId="3F27B19E" w14:textId="77777777" w:rsidR="00164517" w:rsidRPr="00E164A3" w:rsidRDefault="00164517" w:rsidP="00F53ED8">
            <w:pPr>
              <w:rPr>
                <w:strike/>
              </w:rPr>
            </w:pPr>
          </w:p>
        </w:tc>
      </w:tr>
    </w:tbl>
    <w:p w14:paraId="54590F8F" w14:textId="77777777" w:rsidR="00E164A3" w:rsidRDefault="00E164A3" w:rsidP="00E164A3">
      <w:pPr>
        <w:ind w:left="1134" w:hanging="774"/>
        <w:rPr>
          <w:b/>
          <w:bCs/>
          <w:i/>
          <w:iCs/>
          <w:color w:val="FF0000"/>
        </w:rPr>
      </w:pPr>
      <w:bookmarkStart w:id="95" w:name="_Toc25553331"/>
    </w:p>
    <w:p w14:paraId="77B6BC49" w14:textId="7A815894" w:rsidR="00AA0785" w:rsidRDefault="00E164A3" w:rsidP="00E164A3">
      <w:pPr>
        <w:ind w:left="1134" w:hanging="774"/>
        <w:rPr>
          <w:b/>
          <w:bCs/>
          <w:i/>
          <w:iCs/>
          <w:color w:val="FF0000"/>
        </w:rPr>
      </w:pPr>
      <w:r w:rsidRPr="00E164A3">
        <w:rPr>
          <w:b/>
          <w:bCs/>
          <w:i/>
          <w:iCs/>
          <w:color w:val="FF0000"/>
        </w:rPr>
        <w:t xml:space="preserve">Référence à votre journal de travail (en PDF) </w:t>
      </w:r>
    </w:p>
    <w:p w14:paraId="04EE2FB1" w14:textId="6D97FAE5" w:rsidR="00E44AA8" w:rsidRPr="00E44AA8" w:rsidRDefault="00E44AA8" w:rsidP="00E164A3">
      <w:pPr>
        <w:ind w:left="1134" w:hanging="774"/>
        <w:rPr>
          <w:color w:val="000000" w:themeColor="text1"/>
        </w:rPr>
      </w:pPr>
      <w:r>
        <w:rPr>
          <w:color w:val="000000" w:themeColor="text1"/>
        </w:rPr>
        <w:t xml:space="preserve">Mon journal de travail est en </w:t>
      </w:r>
    </w:p>
    <w:p w14:paraId="38622678" w14:textId="77777777" w:rsidR="00AA0785" w:rsidRPr="00E164A3" w:rsidRDefault="00AA0785" w:rsidP="00AA0785">
      <w:pPr>
        <w:pStyle w:val="Titre2"/>
        <w:rPr>
          <w:i w:val="0"/>
          <w:iCs/>
          <w:strike/>
        </w:rPr>
      </w:pPr>
      <w:bookmarkStart w:id="96" w:name="_Toc71703267"/>
      <w:bookmarkStart w:id="97" w:name="_Toc192686693"/>
      <w:r w:rsidRPr="00E164A3">
        <w:rPr>
          <w:i w:val="0"/>
          <w:iCs/>
          <w:strike/>
        </w:rPr>
        <w:t>Manuel d'Installation</w:t>
      </w:r>
      <w:bookmarkEnd w:id="95"/>
      <w:bookmarkEnd w:id="96"/>
      <w:bookmarkEnd w:id="97"/>
    </w:p>
    <w:p w14:paraId="286A9D71" w14:textId="77777777" w:rsidR="00AA0785" w:rsidRPr="009B23AE" w:rsidRDefault="00AA0785" w:rsidP="00AA0785"/>
    <w:p w14:paraId="1D26B558" w14:textId="77777777" w:rsidR="00AA0785" w:rsidRPr="00791020" w:rsidRDefault="00AA0785" w:rsidP="00AA0785">
      <w:pPr>
        <w:pStyle w:val="Titre2"/>
        <w:rPr>
          <w:i w:val="0"/>
          <w:iCs/>
        </w:rPr>
      </w:pPr>
      <w:bookmarkStart w:id="98" w:name="_Toc25553332"/>
      <w:bookmarkStart w:id="99" w:name="_Toc71703268"/>
      <w:bookmarkStart w:id="100" w:name="_Toc192686694"/>
      <w:r w:rsidRPr="00791020">
        <w:rPr>
          <w:i w:val="0"/>
          <w:iCs/>
        </w:rPr>
        <w:t>Manuel d'Utilisation</w:t>
      </w:r>
      <w:bookmarkEnd w:id="98"/>
      <w:bookmarkEnd w:id="99"/>
      <w:bookmarkEnd w:id="100"/>
    </w:p>
    <w:p w14:paraId="7107BAC5" w14:textId="77777777" w:rsidR="00AA0785" w:rsidRPr="009B23AE" w:rsidRDefault="00AA0785" w:rsidP="00AA0785"/>
    <w:p w14:paraId="5095148C" w14:textId="77777777" w:rsidR="00AA0785" w:rsidRPr="00791020" w:rsidRDefault="00281546" w:rsidP="00281546">
      <w:pPr>
        <w:pStyle w:val="Titre2"/>
        <w:rPr>
          <w:i w:val="0"/>
          <w:iCs/>
        </w:rPr>
      </w:pPr>
      <w:bookmarkStart w:id="101" w:name="_Toc71703270"/>
      <w:bookmarkStart w:id="102" w:name="_Toc192686695"/>
      <w:bookmarkStart w:id="103" w:name="_Toc25553334"/>
      <w:r w:rsidRPr="00791020">
        <w:rPr>
          <w:i w:val="0"/>
          <w:iCs/>
        </w:rPr>
        <w:t>A</w:t>
      </w:r>
      <w:r w:rsidR="00AA0785" w:rsidRPr="00791020">
        <w:rPr>
          <w:i w:val="0"/>
          <w:iCs/>
        </w:rPr>
        <w:t>rchives du projet</w:t>
      </w:r>
      <w:bookmarkEnd w:id="101"/>
      <w:bookmarkEnd w:id="102"/>
      <w:r w:rsidR="00AA0785" w:rsidRPr="00791020">
        <w:rPr>
          <w:i w:val="0"/>
          <w:iCs/>
        </w:rPr>
        <w:t xml:space="preserve"> </w:t>
      </w:r>
      <w:bookmarkEnd w:id="103"/>
    </w:p>
    <w:p w14:paraId="024217CE" w14:textId="77777777" w:rsidR="00281546" w:rsidRPr="00281546" w:rsidRDefault="00281546" w:rsidP="00281546"/>
    <w:p w14:paraId="3C97DE40" w14:textId="77777777" w:rsidR="00AA0785" w:rsidRPr="00791020" w:rsidRDefault="00D97582" w:rsidP="00281546">
      <w:pPr>
        <w:ind w:left="426"/>
        <w:rPr>
          <w:i/>
        </w:rPr>
      </w:pPr>
      <w:r>
        <w:rPr>
          <w:i/>
        </w:rPr>
        <w:t>Media</w:t>
      </w:r>
      <w:r w:rsidR="00AA0785" w:rsidRPr="00791020">
        <w:rPr>
          <w:i/>
        </w:rPr>
        <w:t xml:space="preserve">, … dans une fourre en plastique </w:t>
      </w:r>
    </w:p>
    <w:p w14:paraId="293621BC" w14:textId="77777777" w:rsidR="00AA0785" w:rsidRDefault="00AA0785" w:rsidP="00AA0785"/>
    <w:p w14:paraId="1CB8E3AB" w14:textId="77777777" w:rsidR="00591119" w:rsidRDefault="00591119" w:rsidP="00591119">
      <w:pPr>
        <w:rPr>
          <w:szCs w:val="14"/>
        </w:rPr>
      </w:pPr>
    </w:p>
    <w:sectPr w:rsidR="00591119">
      <w:headerReference w:type="default" r:id="rId32"/>
      <w:footerReference w:type="default" r:id="rId33"/>
      <w:pgSz w:w="11906" w:h="16838" w:code="9"/>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EF9D0E" w14:textId="77777777" w:rsidR="00683096" w:rsidRDefault="00683096">
      <w:r>
        <w:separator/>
      </w:r>
    </w:p>
  </w:endnote>
  <w:endnote w:type="continuationSeparator" w:id="0">
    <w:p w14:paraId="7147BCD3" w14:textId="77777777" w:rsidR="00683096" w:rsidRDefault="00683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60574D" w14:textId="0B69E248" w:rsidR="00A73FA0" w:rsidRDefault="00000000" w:rsidP="00A73FA0">
    <w:pPr>
      <w:pStyle w:val="Pieddepage"/>
      <w:pBdr>
        <w:top w:val="single" w:sz="4" w:space="0" w:color="auto"/>
      </w:pBdr>
      <w:rPr>
        <w:sz w:val="16"/>
        <w:szCs w:val="16"/>
      </w:rPr>
    </w:pPr>
    <w:sdt>
      <w:sdtPr>
        <w:rPr>
          <w:sz w:val="16"/>
          <w:szCs w:val="16"/>
        </w:rPr>
        <w:alias w:val="Auteur "/>
        <w:tag w:val=""/>
        <w:id w:val="915752263"/>
        <w:placeholder>
          <w:docPart w:val="3621C53379424376AD2095E6AE6F74EB"/>
        </w:placeholder>
        <w:dataBinding w:prefixMappings="xmlns:ns0='http://purl.org/dc/elements/1.1/' xmlns:ns1='http://schemas.openxmlformats.org/package/2006/metadata/core-properties' " w:xpath="/ns1:coreProperties[1]/ns0:creator[1]" w:storeItemID="{6C3C8BC8-F283-45AE-878A-BAB7291924A1}"/>
        <w:text/>
      </w:sdtPr>
      <w:sdtContent>
        <w:r w:rsidR="00455E6A">
          <w:rPr>
            <w:sz w:val="16"/>
            <w:szCs w:val="16"/>
          </w:rPr>
          <w:t>Morgan Dimitri Dussault</w:t>
        </w:r>
      </w:sdtContent>
    </w:sdt>
    <w:r w:rsidR="00A73FA0">
      <w:rPr>
        <w:sz w:val="16"/>
        <w:szCs w:val="16"/>
      </w:rPr>
      <w:tab/>
    </w:r>
    <w:r w:rsidR="00A73FA0">
      <w:rPr>
        <w:sz w:val="16"/>
        <w:szCs w:val="16"/>
      </w:rPr>
      <w:tab/>
    </w:r>
    <w:r w:rsidR="00A73FA0">
      <w:rPr>
        <w:sz w:val="16"/>
        <w:szCs w:val="16"/>
      </w:rPr>
      <w:fldChar w:fldCharType="begin"/>
    </w:r>
    <w:r w:rsidR="00A73FA0">
      <w:rPr>
        <w:sz w:val="16"/>
        <w:szCs w:val="16"/>
      </w:rPr>
      <w:instrText xml:space="preserve"> FILENAME \* MERGEFORMAT </w:instrText>
    </w:r>
    <w:r w:rsidR="00A73FA0">
      <w:rPr>
        <w:sz w:val="16"/>
        <w:szCs w:val="16"/>
      </w:rPr>
      <w:fldChar w:fldCharType="separate"/>
    </w:r>
    <w:r w:rsidR="00BC5742">
      <w:rPr>
        <w:noProof/>
        <w:sz w:val="16"/>
        <w:szCs w:val="16"/>
      </w:rPr>
      <w:t>documentation.docx</w:t>
    </w:r>
    <w:r w:rsidR="00A73FA0">
      <w:rPr>
        <w:sz w:val="16"/>
        <w:szCs w:val="16"/>
      </w:rPr>
      <w:fldChar w:fldCharType="end"/>
    </w:r>
  </w:p>
  <w:p w14:paraId="44498DEE" w14:textId="6CA3CD95" w:rsidR="00455E6A" w:rsidRDefault="00086E52" w:rsidP="00A73FA0">
    <w:pPr>
      <w:pStyle w:val="Pieddepage"/>
      <w:pBdr>
        <w:top w:val="single" w:sz="4" w:space="0" w:color="auto"/>
      </w:pBdr>
      <w:rPr>
        <w:sz w:val="16"/>
        <w:szCs w:val="16"/>
      </w:rPr>
    </w:pPr>
    <w:r>
      <w:rPr>
        <w:sz w:val="16"/>
        <w:szCs w:val="16"/>
      </w:rPr>
      <w:tab/>
    </w:r>
    <w:r>
      <w:rPr>
        <w:sz w:val="16"/>
        <w:szCs w:val="16"/>
      </w:rPr>
      <w:tab/>
    </w:r>
    <w:r w:rsidR="00A73FA0" w:rsidRPr="00265744">
      <w:rPr>
        <w:sz w:val="16"/>
        <w:szCs w:val="16"/>
      </w:rPr>
      <w:t xml:space="preserve">Dernière </w:t>
    </w:r>
    <w:proofErr w:type="spellStart"/>
    <w:r w:rsidR="00A73FA0" w:rsidRPr="00265744">
      <w:rPr>
        <w:sz w:val="16"/>
        <w:szCs w:val="16"/>
      </w:rPr>
      <w:t>modif</w:t>
    </w:r>
    <w:proofErr w:type="spellEnd"/>
    <w:r w:rsidR="00A73FA0" w:rsidRPr="00265744">
      <w:rPr>
        <w:sz w:val="16"/>
        <w:szCs w:val="16"/>
      </w:rPr>
      <w:t> :</w:t>
    </w:r>
    <w:r w:rsidR="00A73FA0">
      <w:rPr>
        <w:sz w:val="16"/>
        <w:szCs w:val="16"/>
      </w:rPr>
      <w:t>27/02/2025</w:t>
    </w:r>
  </w:p>
  <w:p w14:paraId="136A4AA8" w14:textId="14305AB9" w:rsidR="00F53ED8" w:rsidRPr="00265744" w:rsidRDefault="00F53ED8" w:rsidP="00455E6A">
    <w:pPr>
      <w:pStyle w:val="Pieddepage"/>
      <w:pBdr>
        <w:top w:val="single" w:sz="4" w:space="0" w:color="auto"/>
      </w:pBd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12626E" w14:textId="77777777" w:rsidR="00683096" w:rsidRDefault="00683096">
      <w:r>
        <w:separator/>
      </w:r>
    </w:p>
  </w:footnote>
  <w:footnote w:type="continuationSeparator" w:id="0">
    <w:p w14:paraId="60606980" w14:textId="77777777" w:rsidR="00683096" w:rsidRDefault="006830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FFF8A7" w14:textId="428A335D" w:rsidR="00F53ED8" w:rsidRPr="00265744" w:rsidRDefault="00265744" w:rsidP="00265744">
    <w:pPr>
      <w:pStyle w:val="En-tte"/>
      <w:rPr>
        <w:rFonts w:cs="Arial"/>
        <w:szCs w:val="24"/>
      </w:rPr>
    </w:pPr>
    <w:r w:rsidRPr="00265744">
      <w:rPr>
        <w:rFonts w:cs="Arial"/>
        <w:b/>
        <w:bCs/>
        <w:szCs w:val="24"/>
      </w:rPr>
      <w:t>ANNEXE 3</w:t>
    </w:r>
    <w:r w:rsidRPr="00265744">
      <w:rPr>
        <w:rFonts w:cs="Arial"/>
        <w:b/>
        <w:bCs/>
        <w:szCs w:val="24"/>
      </w:rPr>
      <w:tab/>
    </w:r>
    <w:r>
      <w:rPr>
        <w:rFonts w:cs="Arial"/>
        <w:b/>
        <w:bCs/>
        <w:szCs w:val="24"/>
      </w:rPr>
      <w:t>Dossier de projet</w:t>
    </w:r>
    <w:r>
      <w:rPr>
        <w:rFonts w:cs="Arial"/>
        <w:b/>
        <w:bCs/>
        <w:szCs w:val="24"/>
      </w:rPr>
      <w:tab/>
      <w:t>TPI</w:t>
    </w:r>
  </w:p>
  <w:p w14:paraId="5FF31953" w14:textId="77777777" w:rsidR="00F53ED8" w:rsidRDefault="00F53ED8">
    <w:pPr>
      <w:pStyle w:val="En-tte"/>
      <w:pBdr>
        <w:bottom w:val="single" w:sz="4" w:space="1" w:color="auto"/>
      </w:pBdr>
      <w:rPr>
        <w:sz w:val="32"/>
      </w:rPr>
    </w:pPr>
  </w:p>
  <w:p w14:paraId="0C1F6C55" w14:textId="77777777" w:rsidR="00F53ED8" w:rsidRPr="00B673BB" w:rsidRDefault="00F53ED8">
    <w:pPr>
      <w:pStyle w:val="En-tte"/>
      <w:rPr>
        <w:sz w:val="16"/>
        <w:szCs w:val="16"/>
      </w:rPr>
    </w:pPr>
  </w:p>
  <w:p w14:paraId="2C8BB0ED" w14:textId="77777777" w:rsidR="00F53ED8" w:rsidRDefault="00F53E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 w15:restartNumberingAfterBreak="0">
    <w:nsid w:val="102F1AD6"/>
    <w:multiLevelType w:val="hybridMultilevel"/>
    <w:tmpl w:val="52CAA3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6794E2B"/>
    <w:multiLevelType w:val="hybridMultilevel"/>
    <w:tmpl w:val="641AD2C2"/>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19FF01AE"/>
    <w:multiLevelType w:val="hybridMultilevel"/>
    <w:tmpl w:val="EC6A3956"/>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4" w15:restartNumberingAfterBreak="0">
    <w:nsid w:val="21C81E51"/>
    <w:multiLevelType w:val="hybridMultilevel"/>
    <w:tmpl w:val="7324C59A"/>
    <w:lvl w:ilvl="0" w:tplc="57D4BF7E">
      <w:start w:val="1"/>
      <w:numFmt w:val="bullet"/>
      <w:lvlText w:val="●"/>
      <w:lvlJc w:val="left"/>
      <w:pPr>
        <w:ind w:left="720" w:hanging="360"/>
      </w:pPr>
    </w:lvl>
    <w:lvl w:ilvl="1" w:tplc="EADCB428">
      <w:start w:val="1"/>
      <w:numFmt w:val="bullet"/>
      <w:lvlText w:val="○"/>
      <w:lvlJc w:val="left"/>
      <w:pPr>
        <w:ind w:left="1440" w:hanging="360"/>
      </w:pPr>
    </w:lvl>
    <w:lvl w:ilvl="2" w:tplc="0016BDB4">
      <w:start w:val="1"/>
      <w:numFmt w:val="bullet"/>
      <w:lvlText w:val="■"/>
      <w:lvlJc w:val="left"/>
      <w:pPr>
        <w:ind w:left="2160" w:hanging="360"/>
      </w:pPr>
    </w:lvl>
    <w:lvl w:ilvl="3" w:tplc="43441D0E">
      <w:start w:val="1"/>
      <w:numFmt w:val="bullet"/>
      <w:lvlText w:val="●"/>
      <w:lvlJc w:val="left"/>
      <w:pPr>
        <w:ind w:left="2880" w:hanging="360"/>
      </w:pPr>
    </w:lvl>
    <w:lvl w:ilvl="4" w:tplc="190C2656">
      <w:start w:val="1"/>
      <w:numFmt w:val="bullet"/>
      <w:lvlText w:val="○"/>
      <w:lvlJc w:val="left"/>
      <w:pPr>
        <w:ind w:left="3600" w:hanging="360"/>
      </w:pPr>
    </w:lvl>
    <w:lvl w:ilvl="5" w:tplc="12B290A0">
      <w:start w:val="1"/>
      <w:numFmt w:val="bullet"/>
      <w:lvlText w:val="■"/>
      <w:lvlJc w:val="left"/>
      <w:pPr>
        <w:ind w:left="4320" w:hanging="360"/>
      </w:pPr>
    </w:lvl>
    <w:lvl w:ilvl="6" w:tplc="F3EA0650">
      <w:start w:val="1"/>
      <w:numFmt w:val="bullet"/>
      <w:lvlText w:val="●"/>
      <w:lvlJc w:val="left"/>
      <w:pPr>
        <w:ind w:left="5040" w:hanging="360"/>
      </w:pPr>
    </w:lvl>
    <w:lvl w:ilvl="7" w:tplc="7D8E54D6">
      <w:start w:val="1"/>
      <w:numFmt w:val="bullet"/>
      <w:lvlText w:val="●"/>
      <w:lvlJc w:val="left"/>
      <w:pPr>
        <w:ind w:left="5760" w:hanging="360"/>
      </w:pPr>
    </w:lvl>
    <w:lvl w:ilvl="8" w:tplc="E8129ADE">
      <w:start w:val="1"/>
      <w:numFmt w:val="bullet"/>
      <w:lvlText w:val="●"/>
      <w:lvlJc w:val="left"/>
      <w:pPr>
        <w:ind w:left="6480" w:hanging="360"/>
      </w:pPr>
    </w:lvl>
  </w:abstractNum>
  <w:abstractNum w:abstractNumId="5" w15:restartNumberingAfterBreak="0">
    <w:nsid w:val="26776143"/>
    <w:multiLevelType w:val="hybridMultilevel"/>
    <w:tmpl w:val="5B867C26"/>
    <w:lvl w:ilvl="0" w:tplc="506CCD10">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7A404D8"/>
    <w:multiLevelType w:val="hybridMultilevel"/>
    <w:tmpl w:val="E4483B56"/>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7" w15:restartNumberingAfterBreak="0">
    <w:nsid w:val="318A3916"/>
    <w:multiLevelType w:val="hybridMultilevel"/>
    <w:tmpl w:val="7EC48B9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15:restartNumberingAfterBreak="0">
    <w:nsid w:val="408C02FF"/>
    <w:multiLevelType w:val="hybridMultilevel"/>
    <w:tmpl w:val="1C925AC4"/>
    <w:lvl w:ilvl="0" w:tplc="040C0001">
      <w:start w:val="1"/>
      <w:numFmt w:val="bullet"/>
      <w:lvlText w:val=""/>
      <w:lvlJc w:val="left"/>
      <w:pPr>
        <w:tabs>
          <w:tab w:val="num" w:pos="720"/>
        </w:tabs>
        <w:ind w:left="720" w:hanging="360"/>
      </w:pPr>
      <w:rPr>
        <w:rFonts w:ascii="Symbol" w:hAnsi="Symbol"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2F31DAB"/>
    <w:multiLevelType w:val="hybridMultilevel"/>
    <w:tmpl w:val="A46C5D1C"/>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0" w15:restartNumberingAfterBreak="0">
    <w:nsid w:val="5082572C"/>
    <w:multiLevelType w:val="hybridMultilevel"/>
    <w:tmpl w:val="ED4ACFA4"/>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2B247CA"/>
    <w:multiLevelType w:val="hybridMultilevel"/>
    <w:tmpl w:val="B7D4D45A"/>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54AF786F"/>
    <w:multiLevelType w:val="hybridMultilevel"/>
    <w:tmpl w:val="D6FE614A"/>
    <w:lvl w:ilvl="0" w:tplc="5FB05E16">
      <w:numFmt w:val="bullet"/>
      <w:lvlText w:val="-"/>
      <w:lvlJc w:val="left"/>
      <w:pPr>
        <w:ind w:left="720" w:hanging="360"/>
      </w:pPr>
      <w:rPr>
        <w:rFonts w:ascii="Arial" w:eastAsia="Times New Roman" w:hAnsi="Arial" w:cs="Aria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start w:val="1"/>
      <w:numFmt w:val="bullet"/>
      <w:lvlText w:val=""/>
      <w:lvlJc w:val="left"/>
      <w:pPr>
        <w:ind w:left="2880" w:hanging="360"/>
      </w:pPr>
      <w:rPr>
        <w:rFonts w:ascii="Symbol" w:hAnsi="Symbol" w:hint="default"/>
      </w:rPr>
    </w:lvl>
    <w:lvl w:ilvl="4" w:tplc="100C0003">
      <w:start w:val="1"/>
      <w:numFmt w:val="bullet"/>
      <w:lvlText w:val="o"/>
      <w:lvlJc w:val="left"/>
      <w:pPr>
        <w:ind w:left="3600" w:hanging="360"/>
      </w:pPr>
      <w:rPr>
        <w:rFonts w:ascii="Courier New" w:hAnsi="Courier New" w:cs="Courier New" w:hint="default"/>
      </w:rPr>
    </w:lvl>
    <w:lvl w:ilvl="5" w:tplc="100C0005">
      <w:start w:val="1"/>
      <w:numFmt w:val="bullet"/>
      <w:lvlText w:val=""/>
      <w:lvlJc w:val="left"/>
      <w:pPr>
        <w:ind w:left="4320" w:hanging="360"/>
      </w:pPr>
      <w:rPr>
        <w:rFonts w:ascii="Wingdings" w:hAnsi="Wingdings" w:hint="default"/>
      </w:rPr>
    </w:lvl>
    <w:lvl w:ilvl="6" w:tplc="100C0001">
      <w:start w:val="1"/>
      <w:numFmt w:val="bullet"/>
      <w:lvlText w:val=""/>
      <w:lvlJc w:val="left"/>
      <w:pPr>
        <w:ind w:left="5040" w:hanging="360"/>
      </w:pPr>
      <w:rPr>
        <w:rFonts w:ascii="Symbol" w:hAnsi="Symbol" w:hint="default"/>
      </w:rPr>
    </w:lvl>
    <w:lvl w:ilvl="7" w:tplc="100C0003">
      <w:start w:val="1"/>
      <w:numFmt w:val="bullet"/>
      <w:lvlText w:val="o"/>
      <w:lvlJc w:val="left"/>
      <w:pPr>
        <w:ind w:left="5760" w:hanging="360"/>
      </w:pPr>
      <w:rPr>
        <w:rFonts w:ascii="Courier New" w:hAnsi="Courier New" w:cs="Courier New" w:hint="default"/>
      </w:rPr>
    </w:lvl>
    <w:lvl w:ilvl="8" w:tplc="100C0005">
      <w:start w:val="1"/>
      <w:numFmt w:val="bullet"/>
      <w:lvlText w:val=""/>
      <w:lvlJc w:val="left"/>
      <w:pPr>
        <w:ind w:left="6480" w:hanging="360"/>
      </w:pPr>
      <w:rPr>
        <w:rFonts w:ascii="Wingdings" w:hAnsi="Wingdings" w:hint="default"/>
      </w:rPr>
    </w:lvl>
  </w:abstractNum>
  <w:abstractNum w:abstractNumId="13" w15:restartNumberingAfterBreak="0">
    <w:nsid w:val="594C1361"/>
    <w:multiLevelType w:val="hybridMultilevel"/>
    <w:tmpl w:val="5C243628"/>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14" w15:restartNumberingAfterBreak="0">
    <w:nsid w:val="71E06583"/>
    <w:multiLevelType w:val="hybridMultilevel"/>
    <w:tmpl w:val="26C81FCE"/>
    <w:lvl w:ilvl="0" w:tplc="040C0001">
      <w:start w:val="1"/>
      <w:numFmt w:val="bullet"/>
      <w:lvlText w:val=""/>
      <w:lvlJc w:val="left"/>
      <w:pPr>
        <w:tabs>
          <w:tab w:val="num" w:pos="1077"/>
        </w:tabs>
        <w:ind w:left="1077" w:hanging="360"/>
      </w:pPr>
      <w:rPr>
        <w:rFonts w:ascii="Symbol" w:hAnsi="Symbol" w:hint="default"/>
      </w:rPr>
    </w:lvl>
    <w:lvl w:ilvl="1" w:tplc="040C0003" w:tentative="1">
      <w:start w:val="1"/>
      <w:numFmt w:val="bullet"/>
      <w:lvlText w:val="o"/>
      <w:lvlJc w:val="left"/>
      <w:pPr>
        <w:tabs>
          <w:tab w:val="num" w:pos="1797"/>
        </w:tabs>
        <w:ind w:left="1797" w:hanging="360"/>
      </w:pPr>
      <w:rPr>
        <w:rFonts w:ascii="Courier New" w:hAnsi="Courier New" w:hint="default"/>
      </w:rPr>
    </w:lvl>
    <w:lvl w:ilvl="2" w:tplc="040C0005" w:tentative="1">
      <w:start w:val="1"/>
      <w:numFmt w:val="bullet"/>
      <w:lvlText w:val=""/>
      <w:lvlJc w:val="left"/>
      <w:pPr>
        <w:tabs>
          <w:tab w:val="num" w:pos="2517"/>
        </w:tabs>
        <w:ind w:left="2517" w:hanging="360"/>
      </w:pPr>
      <w:rPr>
        <w:rFonts w:ascii="Wingdings" w:hAnsi="Wingdings" w:hint="default"/>
      </w:rPr>
    </w:lvl>
    <w:lvl w:ilvl="3" w:tplc="040C0001" w:tentative="1">
      <w:start w:val="1"/>
      <w:numFmt w:val="bullet"/>
      <w:lvlText w:val=""/>
      <w:lvlJc w:val="left"/>
      <w:pPr>
        <w:tabs>
          <w:tab w:val="num" w:pos="3237"/>
        </w:tabs>
        <w:ind w:left="3237" w:hanging="360"/>
      </w:pPr>
      <w:rPr>
        <w:rFonts w:ascii="Symbol" w:hAnsi="Symbol" w:hint="default"/>
      </w:rPr>
    </w:lvl>
    <w:lvl w:ilvl="4" w:tplc="040C0003" w:tentative="1">
      <w:start w:val="1"/>
      <w:numFmt w:val="bullet"/>
      <w:lvlText w:val="o"/>
      <w:lvlJc w:val="left"/>
      <w:pPr>
        <w:tabs>
          <w:tab w:val="num" w:pos="3957"/>
        </w:tabs>
        <w:ind w:left="3957" w:hanging="360"/>
      </w:pPr>
      <w:rPr>
        <w:rFonts w:ascii="Courier New" w:hAnsi="Courier New" w:hint="default"/>
      </w:rPr>
    </w:lvl>
    <w:lvl w:ilvl="5" w:tplc="040C0005" w:tentative="1">
      <w:start w:val="1"/>
      <w:numFmt w:val="bullet"/>
      <w:lvlText w:val=""/>
      <w:lvlJc w:val="left"/>
      <w:pPr>
        <w:tabs>
          <w:tab w:val="num" w:pos="4677"/>
        </w:tabs>
        <w:ind w:left="4677" w:hanging="360"/>
      </w:pPr>
      <w:rPr>
        <w:rFonts w:ascii="Wingdings" w:hAnsi="Wingdings" w:hint="default"/>
      </w:rPr>
    </w:lvl>
    <w:lvl w:ilvl="6" w:tplc="040C0001" w:tentative="1">
      <w:start w:val="1"/>
      <w:numFmt w:val="bullet"/>
      <w:lvlText w:val=""/>
      <w:lvlJc w:val="left"/>
      <w:pPr>
        <w:tabs>
          <w:tab w:val="num" w:pos="5397"/>
        </w:tabs>
        <w:ind w:left="5397" w:hanging="360"/>
      </w:pPr>
      <w:rPr>
        <w:rFonts w:ascii="Symbol" w:hAnsi="Symbol" w:hint="default"/>
      </w:rPr>
    </w:lvl>
    <w:lvl w:ilvl="7" w:tplc="040C0003" w:tentative="1">
      <w:start w:val="1"/>
      <w:numFmt w:val="bullet"/>
      <w:lvlText w:val="o"/>
      <w:lvlJc w:val="left"/>
      <w:pPr>
        <w:tabs>
          <w:tab w:val="num" w:pos="6117"/>
        </w:tabs>
        <w:ind w:left="6117" w:hanging="360"/>
      </w:pPr>
      <w:rPr>
        <w:rFonts w:ascii="Courier New" w:hAnsi="Courier New" w:hint="default"/>
      </w:rPr>
    </w:lvl>
    <w:lvl w:ilvl="8" w:tplc="040C0005" w:tentative="1">
      <w:start w:val="1"/>
      <w:numFmt w:val="bullet"/>
      <w:lvlText w:val=""/>
      <w:lvlJc w:val="left"/>
      <w:pPr>
        <w:tabs>
          <w:tab w:val="num" w:pos="6837"/>
        </w:tabs>
        <w:ind w:left="6837" w:hanging="360"/>
      </w:pPr>
      <w:rPr>
        <w:rFonts w:ascii="Wingdings" w:hAnsi="Wingdings" w:hint="default"/>
      </w:rPr>
    </w:lvl>
  </w:abstractNum>
  <w:abstractNum w:abstractNumId="15" w15:restartNumberingAfterBreak="0">
    <w:nsid w:val="75A3529B"/>
    <w:multiLevelType w:val="hybridMultilevel"/>
    <w:tmpl w:val="819EEA64"/>
    <w:lvl w:ilvl="0" w:tplc="90AA5250">
      <w:start w:val="1"/>
      <w:numFmt w:val="bullet"/>
      <w:lvlText w:val=""/>
      <w:lvlJc w:val="left"/>
      <w:pPr>
        <w:tabs>
          <w:tab w:val="num" w:pos="1080"/>
        </w:tabs>
        <w:ind w:left="1080" w:hanging="360"/>
      </w:pPr>
      <w:rPr>
        <w:rFonts w:ascii="Symbol" w:hAnsi="Symbol" w:hint="default"/>
      </w:rPr>
    </w:lvl>
    <w:lvl w:ilvl="1" w:tplc="39ACDF64" w:tentative="1">
      <w:start w:val="1"/>
      <w:numFmt w:val="bullet"/>
      <w:lvlText w:val="o"/>
      <w:lvlJc w:val="left"/>
      <w:pPr>
        <w:tabs>
          <w:tab w:val="num" w:pos="1800"/>
        </w:tabs>
        <w:ind w:left="1800" w:hanging="360"/>
      </w:pPr>
      <w:rPr>
        <w:rFonts w:ascii="Courier New" w:hAnsi="Courier New" w:hint="default"/>
      </w:rPr>
    </w:lvl>
    <w:lvl w:ilvl="2" w:tplc="78747108" w:tentative="1">
      <w:start w:val="1"/>
      <w:numFmt w:val="bullet"/>
      <w:lvlText w:val=""/>
      <w:lvlJc w:val="left"/>
      <w:pPr>
        <w:tabs>
          <w:tab w:val="num" w:pos="2520"/>
        </w:tabs>
        <w:ind w:left="2520" w:hanging="360"/>
      </w:pPr>
      <w:rPr>
        <w:rFonts w:ascii="Wingdings" w:hAnsi="Wingdings" w:hint="default"/>
      </w:rPr>
    </w:lvl>
    <w:lvl w:ilvl="3" w:tplc="ACFA5E66" w:tentative="1">
      <w:start w:val="1"/>
      <w:numFmt w:val="bullet"/>
      <w:lvlText w:val=""/>
      <w:lvlJc w:val="left"/>
      <w:pPr>
        <w:tabs>
          <w:tab w:val="num" w:pos="3240"/>
        </w:tabs>
        <w:ind w:left="3240" w:hanging="360"/>
      </w:pPr>
      <w:rPr>
        <w:rFonts w:ascii="Symbol" w:hAnsi="Symbol" w:hint="default"/>
      </w:rPr>
    </w:lvl>
    <w:lvl w:ilvl="4" w:tplc="ECA29DFA" w:tentative="1">
      <w:start w:val="1"/>
      <w:numFmt w:val="bullet"/>
      <w:lvlText w:val="o"/>
      <w:lvlJc w:val="left"/>
      <w:pPr>
        <w:tabs>
          <w:tab w:val="num" w:pos="3960"/>
        </w:tabs>
        <w:ind w:left="3960" w:hanging="360"/>
      </w:pPr>
      <w:rPr>
        <w:rFonts w:ascii="Courier New" w:hAnsi="Courier New" w:hint="default"/>
      </w:rPr>
    </w:lvl>
    <w:lvl w:ilvl="5" w:tplc="2F72877A" w:tentative="1">
      <w:start w:val="1"/>
      <w:numFmt w:val="bullet"/>
      <w:lvlText w:val=""/>
      <w:lvlJc w:val="left"/>
      <w:pPr>
        <w:tabs>
          <w:tab w:val="num" w:pos="4680"/>
        </w:tabs>
        <w:ind w:left="4680" w:hanging="360"/>
      </w:pPr>
      <w:rPr>
        <w:rFonts w:ascii="Wingdings" w:hAnsi="Wingdings" w:hint="default"/>
      </w:rPr>
    </w:lvl>
    <w:lvl w:ilvl="6" w:tplc="C96A8960" w:tentative="1">
      <w:start w:val="1"/>
      <w:numFmt w:val="bullet"/>
      <w:lvlText w:val=""/>
      <w:lvlJc w:val="left"/>
      <w:pPr>
        <w:tabs>
          <w:tab w:val="num" w:pos="5400"/>
        </w:tabs>
        <w:ind w:left="5400" w:hanging="360"/>
      </w:pPr>
      <w:rPr>
        <w:rFonts w:ascii="Symbol" w:hAnsi="Symbol" w:hint="default"/>
      </w:rPr>
    </w:lvl>
    <w:lvl w:ilvl="7" w:tplc="C28AC582" w:tentative="1">
      <w:start w:val="1"/>
      <w:numFmt w:val="bullet"/>
      <w:lvlText w:val="o"/>
      <w:lvlJc w:val="left"/>
      <w:pPr>
        <w:tabs>
          <w:tab w:val="num" w:pos="6120"/>
        </w:tabs>
        <w:ind w:left="6120" w:hanging="360"/>
      </w:pPr>
      <w:rPr>
        <w:rFonts w:ascii="Courier New" w:hAnsi="Courier New" w:hint="default"/>
      </w:rPr>
    </w:lvl>
    <w:lvl w:ilvl="8" w:tplc="7E006C5C"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770D70A3"/>
    <w:multiLevelType w:val="hybridMultilevel"/>
    <w:tmpl w:val="E0E0951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7B193736"/>
    <w:multiLevelType w:val="multilevel"/>
    <w:tmpl w:val="3E0A631E"/>
    <w:lvl w:ilvl="0">
      <w:start w:val="1"/>
      <w:numFmt w:val="decimal"/>
      <w:pStyle w:val="Titre1"/>
      <w:lvlText w:val="%1"/>
      <w:lvlJc w:val="left"/>
      <w:pPr>
        <w:tabs>
          <w:tab w:val="num" w:pos="432"/>
        </w:tabs>
        <w:ind w:left="432" w:hanging="432"/>
      </w:p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8" w15:restartNumberingAfterBreak="0">
    <w:nsid w:val="7DD245F2"/>
    <w:multiLevelType w:val="hybridMultilevel"/>
    <w:tmpl w:val="3100450C"/>
    <w:lvl w:ilvl="0" w:tplc="E668E2A4">
      <w:start w:val="1"/>
      <w:numFmt w:val="bullet"/>
      <w:lvlText w:val=""/>
      <w:lvlJc w:val="left"/>
      <w:pPr>
        <w:tabs>
          <w:tab w:val="num" w:pos="1080"/>
        </w:tabs>
        <w:ind w:left="1080" w:hanging="360"/>
      </w:pPr>
      <w:rPr>
        <w:rFonts w:ascii="Symbol" w:hAnsi="Symbol" w:hint="default"/>
      </w:rPr>
    </w:lvl>
    <w:lvl w:ilvl="1" w:tplc="68E6D138" w:tentative="1">
      <w:start w:val="1"/>
      <w:numFmt w:val="bullet"/>
      <w:lvlText w:val="o"/>
      <w:lvlJc w:val="left"/>
      <w:pPr>
        <w:tabs>
          <w:tab w:val="num" w:pos="1800"/>
        </w:tabs>
        <w:ind w:left="1800" w:hanging="360"/>
      </w:pPr>
      <w:rPr>
        <w:rFonts w:ascii="Courier New" w:hAnsi="Courier New" w:hint="default"/>
      </w:rPr>
    </w:lvl>
    <w:lvl w:ilvl="2" w:tplc="CB0C0894" w:tentative="1">
      <w:start w:val="1"/>
      <w:numFmt w:val="bullet"/>
      <w:lvlText w:val=""/>
      <w:lvlJc w:val="left"/>
      <w:pPr>
        <w:tabs>
          <w:tab w:val="num" w:pos="2520"/>
        </w:tabs>
        <w:ind w:left="2520" w:hanging="360"/>
      </w:pPr>
      <w:rPr>
        <w:rFonts w:ascii="Wingdings" w:hAnsi="Wingdings" w:hint="default"/>
      </w:rPr>
    </w:lvl>
    <w:lvl w:ilvl="3" w:tplc="5394D40C" w:tentative="1">
      <w:start w:val="1"/>
      <w:numFmt w:val="bullet"/>
      <w:lvlText w:val=""/>
      <w:lvlJc w:val="left"/>
      <w:pPr>
        <w:tabs>
          <w:tab w:val="num" w:pos="3240"/>
        </w:tabs>
        <w:ind w:left="3240" w:hanging="360"/>
      </w:pPr>
      <w:rPr>
        <w:rFonts w:ascii="Symbol" w:hAnsi="Symbol" w:hint="default"/>
      </w:rPr>
    </w:lvl>
    <w:lvl w:ilvl="4" w:tplc="68FAC184" w:tentative="1">
      <w:start w:val="1"/>
      <w:numFmt w:val="bullet"/>
      <w:lvlText w:val="o"/>
      <w:lvlJc w:val="left"/>
      <w:pPr>
        <w:tabs>
          <w:tab w:val="num" w:pos="3960"/>
        </w:tabs>
        <w:ind w:left="3960" w:hanging="360"/>
      </w:pPr>
      <w:rPr>
        <w:rFonts w:ascii="Courier New" w:hAnsi="Courier New" w:hint="default"/>
      </w:rPr>
    </w:lvl>
    <w:lvl w:ilvl="5" w:tplc="9E8836D2" w:tentative="1">
      <w:start w:val="1"/>
      <w:numFmt w:val="bullet"/>
      <w:lvlText w:val=""/>
      <w:lvlJc w:val="left"/>
      <w:pPr>
        <w:tabs>
          <w:tab w:val="num" w:pos="4680"/>
        </w:tabs>
        <w:ind w:left="4680" w:hanging="360"/>
      </w:pPr>
      <w:rPr>
        <w:rFonts w:ascii="Wingdings" w:hAnsi="Wingdings" w:hint="default"/>
      </w:rPr>
    </w:lvl>
    <w:lvl w:ilvl="6" w:tplc="933A7D8E" w:tentative="1">
      <w:start w:val="1"/>
      <w:numFmt w:val="bullet"/>
      <w:lvlText w:val=""/>
      <w:lvlJc w:val="left"/>
      <w:pPr>
        <w:tabs>
          <w:tab w:val="num" w:pos="5400"/>
        </w:tabs>
        <w:ind w:left="5400" w:hanging="360"/>
      </w:pPr>
      <w:rPr>
        <w:rFonts w:ascii="Symbol" w:hAnsi="Symbol" w:hint="default"/>
      </w:rPr>
    </w:lvl>
    <w:lvl w:ilvl="7" w:tplc="38F45FFE" w:tentative="1">
      <w:start w:val="1"/>
      <w:numFmt w:val="bullet"/>
      <w:lvlText w:val="o"/>
      <w:lvlJc w:val="left"/>
      <w:pPr>
        <w:tabs>
          <w:tab w:val="num" w:pos="6120"/>
        </w:tabs>
        <w:ind w:left="6120" w:hanging="360"/>
      </w:pPr>
      <w:rPr>
        <w:rFonts w:ascii="Courier New" w:hAnsi="Courier New" w:hint="default"/>
      </w:rPr>
    </w:lvl>
    <w:lvl w:ilvl="8" w:tplc="2C483F62" w:tentative="1">
      <w:start w:val="1"/>
      <w:numFmt w:val="bullet"/>
      <w:lvlText w:val=""/>
      <w:lvlJc w:val="left"/>
      <w:pPr>
        <w:tabs>
          <w:tab w:val="num" w:pos="6840"/>
        </w:tabs>
        <w:ind w:left="6840" w:hanging="360"/>
      </w:pPr>
      <w:rPr>
        <w:rFonts w:ascii="Wingdings" w:hAnsi="Wingdings" w:hint="default"/>
      </w:rPr>
    </w:lvl>
  </w:abstractNum>
  <w:num w:numId="1" w16cid:durableId="1135416972">
    <w:abstractNumId w:val="17"/>
  </w:num>
  <w:num w:numId="2" w16cid:durableId="659961920">
    <w:abstractNumId w:val="0"/>
  </w:num>
  <w:num w:numId="3" w16cid:durableId="743262336">
    <w:abstractNumId w:val="3"/>
  </w:num>
  <w:num w:numId="4" w16cid:durableId="421531183">
    <w:abstractNumId w:val="15"/>
  </w:num>
  <w:num w:numId="5" w16cid:durableId="1013461990">
    <w:abstractNumId w:val="11"/>
  </w:num>
  <w:num w:numId="6" w16cid:durableId="2031450274">
    <w:abstractNumId w:val="6"/>
  </w:num>
  <w:num w:numId="7" w16cid:durableId="1585600979">
    <w:abstractNumId w:val="13"/>
  </w:num>
  <w:num w:numId="8" w16cid:durableId="407119434">
    <w:abstractNumId w:val="18"/>
  </w:num>
  <w:num w:numId="9" w16cid:durableId="497620765">
    <w:abstractNumId w:val="2"/>
  </w:num>
  <w:num w:numId="10" w16cid:durableId="1121606994">
    <w:abstractNumId w:val="8"/>
  </w:num>
  <w:num w:numId="11" w16cid:durableId="1724137576">
    <w:abstractNumId w:val="10"/>
  </w:num>
  <w:num w:numId="12" w16cid:durableId="1418164963">
    <w:abstractNumId w:val="9"/>
  </w:num>
  <w:num w:numId="13" w16cid:durableId="2143226094">
    <w:abstractNumId w:val="14"/>
  </w:num>
  <w:num w:numId="14" w16cid:durableId="1490632179">
    <w:abstractNumId w:val="16"/>
  </w:num>
  <w:num w:numId="15" w16cid:durableId="293101238">
    <w:abstractNumId w:val="7"/>
  </w:num>
  <w:num w:numId="16" w16cid:durableId="228274322">
    <w:abstractNumId w:val="1"/>
  </w:num>
  <w:num w:numId="17" w16cid:durableId="1200823275">
    <w:abstractNumId w:val="17"/>
  </w:num>
  <w:num w:numId="18" w16cid:durableId="1605917315">
    <w:abstractNumId w:val="5"/>
  </w:num>
  <w:num w:numId="19" w16cid:durableId="716247321">
    <w:abstractNumId w:val="12"/>
  </w:num>
  <w:num w:numId="20" w16cid:durableId="1716614554">
    <w:abstractNumId w:val="4"/>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2"/>
    <w:compatSetting w:name="useWord2013TrackBottomHyphenation" w:uri="http://schemas.microsoft.com/office/word" w:val="1"/>
  </w:compat>
  <w:rsids>
    <w:rsidRoot w:val="00576EDF"/>
    <w:rsid w:val="00007757"/>
    <w:rsid w:val="000145FE"/>
    <w:rsid w:val="0001551A"/>
    <w:rsid w:val="0001713C"/>
    <w:rsid w:val="0001761B"/>
    <w:rsid w:val="000223D9"/>
    <w:rsid w:val="00024149"/>
    <w:rsid w:val="00030BF1"/>
    <w:rsid w:val="00031136"/>
    <w:rsid w:val="0004329C"/>
    <w:rsid w:val="000632BE"/>
    <w:rsid w:val="00063EDD"/>
    <w:rsid w:val="00064BBD"/>
    <w:rsid w:val="000669FA"/>
    <w:rsid w:val="00067590"/>
    <w:rsid w:val="00070DB0"/>
    <w:rsid w:val="00071836"/>
    <w:rsid w:val="00074A09"/>
    <w:rsid w:val="000774D4"/>
    <w:rsid w:val="000867E5"/>
    <w:rsid w:val="00086E52"/>
    <w:rsid w:val="000939C6"/>
    <w:rsid w:val="000974A2"/>
    <w:rsid w:val="000A7D92"/>
    <w:rsid w:val="000B76BE"/>
    <w:rsid w:val="000C216B"/>
    <w:rsid w:val="000D0236"/>
    <w:rsid w:val="000E5A14"/>
    <w:rsid w:val="000F35FA"/>
    <w:rsid w:val="001008CA"/>
    <w:rsid w:val="001078C4"/>
    <w:rsid w:val="0011471D"/>
    <w:rsid w:val="001179DE"/>
    <w:rsid w:val="0012116E"/>
    <w:rsid w:val="00124FC6"/>
    <w:rsid w:val="00140D75"/>
    <w:rsid w:val="001432F4"/>
    <w:rsid w:val="00143DA7"/>
    <w:rsid w:val="001566D3"/>
    <w:rsid w:val="001623F1"/>
    <w:rsid w:val="00164517"/>
    <w:rsid w:val="001655E7"/>
    <w:rsid w:val="00170216"/>
    <w:rsid w:val="00192784"/>
    <w:rsid w:val="00192D7D"/>
    <w:rsid w:val="001A2B00"/>
    <w:rsid w:val="001A6028"/>
    <w:rsid w:val="001A7D7F"/>
    <w:rsid w:val="001B48E6"/>
    <w:rsid w:val="001C300D"/>
    <w:rsid w:val="001C7417"/>
    <w:rsid w:val="001D36FD"/>
    <w:rsid w:val="001D504D"/>
    <w:rsid w:val="001D7807"/>
    <w:rsid w:val="001E0338"/>
    <w:rsid w:val="001E121F"/>
    <w:rsid w:val="001E2AFB"/>
    <w:rsid w:val="001E7647"/>
    <w:rsid w:val="001E78FE"/>
    <w:rsid w:val="001F6746"/>
    <w:rsid w:val="00200E53"/>
    <w:rsid w:val="002036CD"/>
    <w:rsid w:val="00205685"/>
    <w:rsid w:val="0021228D"/>
    <w:rsid w:val="00212505"/>
    <w:rsid w:val="0023105E"/>
    <w:rsid w:val="00232E9F"/>
    <w:rsid w:val="00237B63"/>
    <w:rsid w:val="00245601"/>
    <w:rsid w:val="00251B89"/>
    <w:rsid w:val="002548F7"/>
    <w:rsid w:val="002609FF"/>
    <w:rsid w:val="00262C5F"/>
    <w:rsid w:val="00265744"/>
    <w:rsid w:val="00265E6F"/>
    <w:rsid w:val="00275B48"/>
    <w:rsid w:val="00281546"/>
    <w:rsid w:val="002845EA"/>
    <w:rsid w:val="00287225"/>
    <w:rsid w:val="002A4097"/>
    <w:rsid w:val="002A65F4"/>
    <w:rsid w:val="002A6B9F"/>
    <w:rsid w:val="002A7471"/>
    <w:rsid w:val="002B132E"/>
    <w:rsid w:val="002C4C01"/>
    <w:rsid w:val="002D650C"/>
    <w:rsid w:val="002F039C"/>
    <w:rsid w:val="002F39FF"/>
    <w:rsid w:val="00301CED"/>
    <w:rsid w:val="003029F4"/>
    <w:rsid w:val="00306B72"/>
    <w:rsid w:val="0030750C"/>
    <w:rsid w:val="003144D2"/>
    <w:rsid w:val="003210EF"/>
    <w:rsid w:val="003228F4"/>
    <w:rsid w:val="00336711"/>
    <w:rsid w:val="00340572"/>
    <w:rsid w:val="00341EBB"/>
    <w:rsid w:val="0034773E"/>
    <w:rsid w:val="003520E3"/>
    <w:rsid w:val="00356E13"/>
    <w:rsid w:val="00360243"/>
    <w:rsid w:val="00360FC2"/>
    <w:rsid w:val="00365EBC"/>
    <w:rsid w:val="003700A1"/>
    <w:rsid w:val="00371ECE"/>
    <w:rsid w:val="00371EEE"/>
    <w:rsid w:val="00377F2F"/>
    <w:rsid w:val="00380BA8"/>
    <w:rsid w:val="00381718"/>
    <w:rsid w:val="00386C5E"/>
    <w:rsid w:val="003A0F9C"/>
    <w:rsid w:val="003A7740"/>
    <w:rsid w:val="003B0AE8"/>
    <w:rsid w:val="003C75C4"/>
    <w:rsid w:val="003D0CA8"/>
    <w:rsid w:val="003D71F1"/>
    <w:rsid w:val="003E1A1E"/>
    <w:rsid w:val="003E28BF"/>
    <w:rsid w:val="003E454B"/>
    <w:rsid w:val="003E5A38"/>
    <w:rsid w:val="003F2179"/>
    <w:rsid w:val="003F41A8"/>
    <w:rsid w:val="003F6EA0"/>
    <w:rsid w:val="004015E6"/>
    <w:rsid w:val="0040295E"/>
    <w:rsid w:val="00403BF4"/>
    <w:rsid w:val="00413953"/>
    <w:rsid w:val="00415E68"/>
    <w:rsid w:val="00420AFA"/>
    <w:rsid w:val="004379D0"/>
    <w:rsid w:val="00441BF0"/>
    <w:rsid w:val="004424A9"/>
    <w:rsid w:val="00446E96"/>
    <w:rsid w:val="004502D9"/>
    <w:rsid w:val="004552DA"/>
    <w:rsid w:val="00455E6A"/>
    <w:rsid w:val="004631EE"/>
    <w:rsid w:val="00463A98"/>
    <w:rsid w:val="00465E63"/>
    <w:rsid w:val="0047003B"/>
    <w:rsid w:val="0047295B"/>
    <w:rsid w:val="00474AAE"/>
    <w:rsid w:val="00475A68"/>
    <w:rsid w:val="00477A88"/>
    <w:rsid w:val="0048725D"/>
    <w:rsid w:val="004943DB"/>
    <w:rsid w:val="0049659A"/>
    <w:rsid w:val="004A6C24"/>
    <w:rsid w:val="004B441E"/>
    <w:rsid w:val="004B74CF"/>
    <w:rsid w:val="004C31D2"/>
    <w:rsid w:val="004C33EF"/>
    <w:rsid w:val="004C38FB"/>
    <w:rsid w:val="004C46F0"/>
    <w:rsid w:val="004C67DE"/>
    <w:rsid w:val="004C6EBA"/>
    <w:rsid w:val="004D30FF"/>
    <w:rsid w:val="004D72EF"/>
    <w:rsid w:val="004D7F96"/>
    <w:rsid w:val="004E04B1"/>
    <w:rsid w:val="004E236C"/>
    <w:rsid w:val="004E37BF"/>
    <w:rsid w:val="004E774E"/>
    <w:rsid w:val="004F2016"/>
    <w:rsid w:val="00510C85"/>
    <w:rsid w:val="005143EF"/>
    <w:rsid w:val="005169A7"/>
    <w:rsid w:val="00516D84"/>
    <w:rsid w:val="00517639"/>
    <w:rsid w:val="00520E59"/>
    <w:rsid w:val="00521FD8"/>
    <w:rsid w:val="00524272"/>
    <w:rsid w:val="00533F80"/>
    <w:rsid w:val="00534F1D"/>
    <w:rsid w:val="00535DFD"/>
    <w:rsid w:val="005364AB"/>
    <w:rsid w:val="005378A0"/>
    <w:rsid w:val="00543E28"/>
    <w:rsid w:val="00545FB7"/>
    <w:rsid w:val="00550641"/>
    <w:rsid w:val="00551288"/>
    <w:rsid w:val="0057269D"/>
    <w:rsid w:val="00576EDF"/>
    <w:rsid w:val="00577704"/>
    <w:rsid w:val="0058071C"/>
    <w:rsid w:val="00591119"/>
    <w:rsid w:val="00595EFC"/>
    <w:rsid w:val="005A0F8A"/>
    <w:rsid w:val="005A249B"/>
    <w:rsid w:val="005C15CE"/>
    <w:rsid w:val="005C68B8"/>
    <w:rsid w:val="005D271E"/>
    <w:rsid w:val="005D6702"/>
    <w:rsid w:val="005D7A9A"/>
    <w:rsid w:val="005E1E76"/>
    <w:rsid w:val="005F1F6F"/>
    <w:rsid w:val="005F5058"/>
    <w:rsid w:val="005F65A8"/>
    <w:rsid w:val="00622E64"/>
    <w:rsid w:val="00627239"/>
    <w:rsid w:val="00627456"/>
    <w:rsid w:val="00631E04"/>
    <w:rsid w:val="0064024F"/>
    <w:rsid w:val="00641777"/>
    <w:rsid w:val="00651F39"/>
    <w:rsid w:val="0066087B"/>
    <w:rsid w:val="006624D7"/>
    <w:rsid w:val="00664739"/>
    <w:rsid w:val="00664B1D"/>
    <w:rsid w:val="00667446"/>
    <w:rsid w:val="00670473"/>
    <w:rsid w:val="00670ECB"/>
    <w:rsid w:val="00671772"/>
    <w:rsid w:val="00671DD4"/>
    <w:rsid w:val="00677F49"/>
    <w:rsid w:val="0068038F"/>
    <w:rsid w:val="0068276D"/>
    <w:rsid w:val="00683096"/>
    <w:rsid w:val="00684B3D"/>
    <w:rsid w:val="00693CA9"/>
    <w:rsid w:val="006A042D"/>
    <w:rsid w:val="006A1EEC"/>
    <w:rsid w:val="006D1019"/>
    <w:rsid w:val="006D3D17"/>
    <w:rsid w:val="006D5702"/>
    <w:rsid w:val="006D7A21"/>
    <w:rsid w:val="006E2C58"/>
    <w:rsid w:val="006E72ED"/>
    <w:rsid w:val="006F1F3F"/>
    <w:rsid w:val="006F5A3F"/>
    <w:rsid w:val="00700724"/>
    <w:rsid w:val="00717DCE"/>
    <w:rsid w:val="00720330"/>
    <w:rsid w:val="0073612D"/>
    <w:rsid w:val="0074536F"/>
    <w:rsid w:val="00745EE8"/>
    <w:rsid w:val="007467C6"/>
    <w:rsid w:val="007667E1"/>
    <w:rsid w:val="0077333F"/>
    <w:rsid w:val="00791020"/>
    <w:rsid w:val="00794325"/>
    <w:rsid w:val="007A445E"/>
    <w:rsid w:val="007A6B3F"/>
    <w:rsid w:val="007A7EF2"/>
    <w:rsid w:val="007C1E07"/>
    <w:rsid w:val="007C2AAD"/>
    <w:rsid w:val="007C53D3"/>
    <w:rsid w:val="007C68B3"/>
    <w:rsid w:val="007E04C3"/>
    <w:rsid w:val="007E0D06"/>
    <w:rsid w:val="007F086D"/>
    <w:rsid w:val="00805EC7"/>
    <w:rsid w:val="00811A62"/>
    <w:rsid w:val="00817416"/>
    <w:rsid w:val="0083170D"/>
    <w:rsid w:val="008334D0"/>
    <w:rsid w:val="0083453E"/>
    <w:rsid w:val="00842C41"/>
    <w:rsid w:val="0084595F"/>
    <w:rsid w:val="0085209A"/>
    <w:rsid w:val="00855F0B"/>
    <w:rsid w:val="00864BC7"/>
    <w:rsid w:val="008679EF"/>
    <w:rsid w:val="008723F4"/>
    <w:rsid w:val="00875DF3"/>
    <w:rsid w:val="0088579C"/>
    <w:rsid w:val="0088600F"/>
    <w:rsid w:val="00886FFA"/>
    <w:rsid w:val="00892A32"/>
    <w:rsid w:val="00892B40"/>
    <w:rsid w:val="00893B2C"/>
    <w:rsid w:val="00895E57"/>
    <w:rsid w:val="008B0316"/>
    <w:rsid w:val="008C0876"/>
    <w:rsid w:val="008C1CE6"/>
    <w:rsid w:val="008D0143"/>
    <w:rsid w:val="008D2FDD"/>
    <w:rsid w:val="008D4786"/>
    <w:rsid w:val="008D503A"/>
    <w:rsid w:val="008D7200"/>
    <w:rsid w:val="008E0233"/>
    <w:rsid w:val="008E3A6A"/>
    <w:rsid w:val="008F4E34"/>
    <w:rsid w:val="009129A8"/>
    <w:rsid w:val="00913966"/>
    <w:rsid w:val="00914AA1"/>
    <w:rsid w:val="00915872"/>
    <w:rsid w:val="00917DA5"/>
    <w:rsid w:val="009352AC"/>
    <w:rsid w:val="00940052"/>
    <w:rsid w:val="00957008"/>
    <w:rsid w:val="009611C7"/>
    <w:rsid w:val="0096238C"/>
    <w:rsid w:val="00972496"/>
    <w:rsid w:val="00973C10"/>
    <w:rsid w:val="00973CA7"/>
    <w:rsid w:val="009927FC"/>
    <w:rsid w:val="009A7ABA"/>
    <w:rsid w:val="009C28AA"/>
    <w:rsid w:val="009D2309"/>
    <w:rsid w:val="009D368F"/>
    <w:rsid w:val="009D3D37"/>
    <w:rsid w:val="009E5026"/>
    <w:rsid w:val="009F6DA4"/>
    <w:rsid w:val="00A065F8"/>
    <w:rsid w:val="00A0728E"/>
    <w:rsid w:val="00A136DD"/>
    <w:rsid w:val="00A30618"/>
    <w:rsid w:val="00A33E46"/>
    <w:rsid w:val="00A42C77"/>
    <w:rsid w:val="00A552AE"/>
    <w:rsid w:val="00A6003B"/>
    <w:rsid w:val="00A6417E"/>
    <w:rsid w:val="00A66BB8"/>
    <w:rsid w:val="00A6761B"/>
    <w:rsid w:val="00A73FA0"/>
    <w:rsid w:val="00A8064B"/>
    <w:rsid w:val="00A911C4"/>
    <w:rsid w:val="00A935BA"/>
    <w:rsid w:val="00A943C5"/>
    <w:rsid w:val="00AA0785"/>
    <w:rsid w:val="00AA0BDA"/>
    <w:rsid w:val="00AA102D"/>
    <w:rsid w:val="00AA3411"/>
    <w:rsid w:val="00AA69F2"/>
    <w:rsid w:val="00AA7C06"/>
    <w:rsid w:val="00AB1D6D"/>
    <w:rsid w:val="00AB7911"/>
    <w:rsid w:val="00AD0243"/>
    <w:rsid w:val="00AD4BAF"/>
    <w:rsid w:val="00AD5E9D"/>
    <w:rsid w:val="00AE470C"/>
    <w:rsid w:val="00AF0057"/>
    <w:rsid w:val="00B06E35"/>
    <w:rsid w:val="00B071AA"/>
    <w:rsid w:val="00B11D65"/>
    <w:rsid w:val="00B11F38"/>
    <w:rsid w:val="00B17585"/>
    <w:rsid w:val="00B22B98"/>
    <w:rsid w:val="00B263B7"/>
    <w:rsid w:val="00B271D5"/>
    <w:rsid w:val="00B31079"/>
    <w:rsid w:val="00B34CAD"/>
    <w:rsid w:val="00B35971"/>
    <w:rsid w:val="00B35D46"/>
    <w:rsid w:val="00B408B8"/>
    <w:rsid w:val="00B47A53"/>
    <w:rsid w:val="00B52943"/>
    <w:rsid w:val="00B52D4A"/>
    <w:rsid w:val="00B57E0E"/>
    <w:rsid w:val="00B64F53"/>
    <w:rsid w:val="00B673BB"/>
    <w:rsid w:val="00B724A9"/>
    <w:rsid w:val="00B82578"/>
    <w:rsid w:val="00B937CA"/>
    <w:rsid w:val="00B96A02"/>
    <w:rsid w:val="00B96A36"/>
    <w:rsid w:val="00B96EBB"/>
    <w:rsid w:val="00B97BCD"/>
    <w:rsid w:val="00BA71F1"/>
    <w:rsid w:val="00BC1990"/>
    <w:rsid w:val="00BC3352"/>
    <w:rsid w:val="00BC5742"/>
    <w:rsid w:val="00BC7968"/>
    <w:rsid w:val="00BE0490"/>
    <w:rsid w:val="00BE7C93"/>
    <w:rsid w:val="00C07F7F"/>
    <w:rsid w:val="00C13EE4"/>
    <w:rsid w:val="00C17C12"/>
    <w:rsid w:val="00C225CD"/>
    <w:rsid w:val="00C241E1"/>
    <w:rsid w:val="00C25D15"/>
    <w:rsid w:val="00C315ED"/>
    <w:rsid w:val="00C3752D"/>
    <w:rsid w:val="00C4002A"/>
    <w:rsid w:val="00C445BF"/>
    <w:rsid w:val="00C4474B"/>
    <w:rsid w:val="00C45127"/>
    <w:rsid w:val="00C46892"/>
    <w:rsid w:val="00C505B1"/>
    <w:rsid w:val="00C60489"/>
    <w:rsid w:val="00C67B4A"/>
    <w:rsid w:val="00C7177D"/>
    <w:rsid w:val="00C719B5"/>
    <w:rsid w:val="00C7550B"/>
    <w:rsid w:val="00C771AE"/>
    <w:rsid w:val="00C91CFD"/>
    <w:rsid w:val="00C930E9"/>
    <w:rsid w:val="00CB3227"/>
    <w:rsid w:val="00CB3358"/>
    <w:rsid w:val="00CB34AD"/>
    <w:rsid w:val="00CB3663"/>
    <w:rsid w:val="00CB4211"/>
    <w:rsid w:val="00CB597F"/>
    <w:rsid w:val="00CB5C58"/>
    <w:rsid w:val="00CB7AE6"/>
    <w:rsid w:val="00CC1382"/>
    <w:rsid w:val="00CE716A"/>
    <w:rsid w:val="00CF1371"/>
    <w:rsid w:val="00D103F5"/>
    <w:rsid w:val="00D111C1"/>
    <w:rsid w:val="00D14A10"/>
    <w:rsid w:val="00D165DE"/>
    <w:rsid w:val="00D16E8F"/>
    <w:rsid w:val="00D3398E"/>
    <w:rsid w:val="00D33FF6"/>
    <w:rsid w:val="00D42D9E"/>
    <w:rsid w:val="00D5706F"/>
    <w:rsid w:val="00D57D80"/>
    <w:rsid w:val="00D63D22"/>
    <w:rsid w:val="00D67098"/>
    <w:rsid w:val="00D75785"/>
    <w:rsid w:val="00D801CE"/>
    <w:rsid w:val="00D9342B"/>
    <w:rsid w:val="00D942E0"/>
    <w:rsid w:val="00D97582"/>
    <w:rsid w:val="00DA4CCB"/>
    <w:rsid w:val="00DA60C4"/>
    <w:rsid w:val="00DB4900"/>
    <w:rsid w:val="00DB6B0C"/>
    <w:rsid w:val="00DC1BD3"/>
    <w:rsid w:val="00DC503B"/>
    <w:rsid w:val="00DC775C"/>
    <w:rsid w:val="00DD0D91"/>
    <w:rsid w:val="00DE0505"/>
    <w:rsid w:val="00DE646B"/>
    <w:rsid w:val="00DE667E"/>
    <w:rsid w:val="00DE6DB7"/>
    <w:rsid w:val="00DF2115"/>
    <w:rsid w:val="00DF2A52"/>
    <w:rsid w:val="00DF3276"/>
    <w:rsid w:val="00E024A2"/>
    <w:rsid w:val="00E10C21"/>
    <w:rsid w:val="00E12330"/>
    <w:rsid w:val="00E164A3"/>
    <w:rsid w:val="00E22E7E"/>
    <w:rsid w:val="00E275D5"/>
    <w:rsid w:val="00E425E4"/>
    <w:rsid w:val="00E44AA8"/>
    <w:rsid w:val="00E456DE"/>
    <w:rsid w:val="00E46259"/>
    <w:rsid w:val="00E57C70"/>
    <w:rsid w:val="00E63311"/>
    <w:rsid w:val="00E71798"/>
    <w:rsid w:val="00E8362A"/>
    <w:rsid w:val="00E85CB0"/>
    <w:rsid w:val="00EB6BE1"/>
    <w:rsid w:val="00EB7381"/>
    <w:rsid w:val="00ED1EA9"/>
    <w:rsid w:val="00ED7543"/>
    <w:rsid w:val="00EE5A67"/>
    <w:rsid w:val="00EF127B"/>
    <w:rsid w:val="00EF4BC1"/>
    <w:rsid w:val="00F01DFB"/>
    <w:rsid w:val="00F06455"/>
    <w:rsid w:val="00F10A15"/>
    <w:rsid w:val="00F3482C"/>
    <w:rsid w:val="00F361D0"/>
    <w:rsid w:val="00F42A06"/>
    <w:rsid w:val="00F43E01"/>
    <w:rsid w:val="00F465AC"/>
    <w:rsid w:val="00F4663F"/>
    <w:rsid w:val="00F46D7D"/>
    <w:rsid w:val="00F46E47"/>
    <w:rsid w:val="00F47C77"/>
    <w:rsid w:val="00F50EB0"/>
    <w:rsid w:val="00F53A51"/>
    <w:rsid w:val="00F53D68"/>
    <w:rsid w:val="00F53ED8"/>
    <w:rsid w:val="00F7190B"/>
    <w:rsid w:val="00F74DB1"/>
    <w:rsid w:val="00F75BF8"/>
    <w:rsid w:val="00F856A1"/>
    <w:rsid w:val="00F859D8"/>
    <w:rsid w:val="00F85E79"/>
    <w:rsid w:val="00FA6522"/>
    <w:rsid w:val="00FA740B"/>
    <w:rsid w:val="00FB57D9"/>
    <w:rsid w:val="00FB5893"/>
    <w:rsid w:val="00FB5D27"/>
    <w:rsid w:val="00FC0EF8"/>
    <w:rsid w:val="00FC19A7"/>
    <w:rsid w:val="00FD3342"/>
    <w:rsid w:val="00FD397C"/>
    <w:rsid w:val="00FD4F01"/>
    <w:rsid w:val="00FD6F1D"/>
    <w:rsid w:val="00FD7B27"/>
    <w:rsid w:val="051E7914"/>
    <w:rsid w:val="06116FDD"/>
    <w:rsid w:val="085619D6"/>
    <w:rsid w:val="0F596140"/>
    <w:rsid w:val="10E0389A"/>
    <w:rsid w:val="200B4AD7"/>
    <w:rsid w:val="20C8E3F7"/>
    <w:rsid w:val="239DB570"/>
    <w:rsid w:val="29A26828"/>
    <w:rsid w:val="2C078AF0"/>
    <w:rsid w:val="2E6CA3FB"/>
    <w:rsid w:val="3307CD78"/>
    <w:rsid w:val="43141FE7"/>
    <w:rsid w:val="571B1272"/>
    <w:rsid w:val="57EE1FDF"/>
    <w:rsid w:val="6294EEE5"/>
    <w:rsid w:val="68DDAB2C"/>
    <w:rsid w:val="6C5AB7C4"/>
    <w:rsid w:val="708227BD"/>
    <w:rsid w:val="7ED058C0"/>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9968D"/>
  <w15:docId w15:val="{DA4F0C34-3D7E-4657-92CA-20DC9B9D7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6EBA"/>
    <w:rPr>
      <w:rFonts w:ascii="Arial" w:hAnsi="Arial"/>
      <w:sz w:val="24"/>
      <w:lang w:val="fr-FR" w:eastAsia="fr-FR"/>
    </w:rPr>
  </w:style>
  <w:style w:type="paragraph" w:styleId="Titre1">
    <w:name w:val="heading 1"/>
    <w:basedOn w:val="Normal"/>
    <w:next w:val="Normal"/>
    <w:qFormat/>
    <w:pPr>
      <w:keepNext/>
      <w:numPr>
        <w:numId w:val="1"/>
      </w:numPr>
      <w:spacing w:before="240" w:after="60"/>
      <w:outlineLvl w:val="0"/>
    </w:pPr>
    <w:rPr>
      <w:b/>
      <w:kern w:val="28"/>
      <w:sz w:val="28"/>
      <w:u w:val="single"/>
    </w:rPr>
  </w:style>
  <w:style w:type="paragraph" w:styleId="Titre2">
    <w:name w:val="heading 2"/>
    <w:basedOn w:val="Normal"/>
    <w:next w:val="Normal"/>
    <w:link w:val="Titre2Car"/>
    <w:qFormat/>
    <w:pPr>
      <w:keepNext/>
      <w:numPr>
        <w:ilvl w:val="1"/>
        <w:numId w:val="1"/>
      </w:numPr>
      <w:spacing w:before="240" w:after="60"/>
      <w:outlineLvl w:val="1"/>
    </w:pPr>
    <w:rPr>
      <w:b/>
      <w:i/>
      <w:u w:val="single"/>
    </w:rPr>
  </w:style>
  <w:style w:type="paragraph" w:styleId="Titre3">
    <w:name w:val="heading 3"/>
    <w:basedOn w:val="Normal"/>
    <w:next w:val="Normal"/>
    <w:link w:val="Titre3Car"/>
    <w:qFormat/>
    <w:pPr>
      <w:keepNext/>
      <w:numPr>
        <w:ilvl w:val="2"/>
        <w:numId w:val="1"/>
      </w:numPr>
      <w:outlineLvl w:val="2"/>
    </w:pPr>
    <w:rPr>
      <w:b/>
    </w:rPr>
  </w:style>
  <w:style w:type="paragraph" w:styleId="Titre4">
    <w:name w:val="heading 4"/>
    <w:basedOn w:val="Normal"/>
    <w:next w:val="Normal"/>
    <w:qFormat/>
    <w:pPr>
      <w:keepNext/>
      <w:numPr>
        <w:ilvl w:val="3"/>
        <w:numId w:val="1"/>
      </w:numPr>
      <w:outlineLvl w:val="3"/>
    </w:pPr>
    <w:rPr>
      <w:i/>
      <w:kern w:val="28"/>
      <w:u w:val="single"/>
    </w:rPr>
  </w:style>
  <w:style w:type="paragraph" w:styleId="Titre5">
    <w:name w:val="heading 5"/>
    <w:basedOn w:val="Normal"/>
    <w:next w:val="Normal"/>
    <w:qFormat/>
    <w:pPr>
      <w:keepNext/>
      <w:numPr>
        <w:ilvl w:val="4"/>
        <w:numId w:val="1"/>
      </w:numPr>
      <w:outlineLvl w:val="4"/>
    </w:pPr>
    <w:rPr>
      <w:u w:val="single"/>
    </w:rPr>
  </w:style>
  <w:style w:type="paragraph" w:styleId="Titre6">
    <w:name w:val="heading 6"/>
    <w:basedOn w:val="Normal"/>
    <w:next w:val="Normal"/>
    <w:qFormat/>
    <w:pPr>
      <w:keepNext/>
      <w:numPr>
        <w:ilvl w:val="5"/>
        <w:numId w:val="1"/>
      </w:numPr>
      <w:outlineLvl w:val="5"/>
    </w:pPr>
    <w:rPr>
      <w:i/>
    </w:rPr>
  </w:style>
  <w:style w:type="paragraph" w:styleId="Titre7">
    <w:name w:val="heading 7"/>
    <w:basedOn w:val="Normal"/>
    <w:next w:val="Normal"/>
    <w:qFormat/>
    <w:pPr>
      <w:numPr>
        <w:ilvl w:val="6"/>
        <w:numId w:val="1"/>
      </w:numPr>
      <w:spacing w:before="240" w:after="60"/>
      <w:outlineLvl w:val="6"/>
    </w:pPr>
    <w:rPr>
      <w:sz w:val="20"/>
    </w:rPr>
  </w:style>
  <w:style w:type="paragraph" w:styleId="Titre8">
    <w:name w:val="heading 8"/>
    <w:basedOn w:val="Normal"/>
    <w:next w:val="Normal"/>
    <w:qFormat/>
    <w:pPr>
      <w:numPr>
        <w:ilvl w:val="7"/>
        <w:numId w:val="1"/>
      </w:numPr>
      <w:spacing w:before="240" w:after="60"/>
      <w:outlineLvl w:val="7"/>
    </w:pPr>
    <w:rPr>
      <w:i/>
      <w:sz w:val="20"/>
    </w:rPr>
  </w:style>
  <w:style w:type="paragraph" w:styleId="Titre9">
    <w:name w:val="heading 9"/>
    <w:basedOn w:val="Normal"/>
    <w:next w:val="Normal"/>
    <w:qFormat/>
    <w:pPr>
      <w:numPr>
        <w:ilvl w:val="8"/>
        <w:numId w:val="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mniPage3">
    <w:name w:val="OmniPage #3"/>
    <w:basedOn w:val="Normal"/>
    <w:rPr>
      <w:snapToGrid w:val="0"/>
      <w:lang w:val="de-DE" w:eastAsia="de-DE"/>
    </w:rPr>
  </w:style>
  <w:style w:type="paragraph" w:customStyle="1" w:styleId="OmniPage4">
    <w:name w:val="OmniPage #4"/>
    <w:basedOn w:val="Normal"/>
    <w:rPr>
      <w:snapToGrid w:val="0"/>
      <w:lang w:val="de-DE" w:eastAsia="de-DE"/>
    </w:rPr>
  </w:style>
  <w:style w:type="paragraph" w:customStyle="1" w:styleId="OmniPage5">
    <w:name w:val="OmniPage #5"/>
    <w:basedOn w:val="Normal"/>
    <w:rPr>
      <w:snapToGrid w:val="0"/>
      <w:lang w:val="de-DE" w:eastAsia="de-DE"/>
    </w:rPr>
  </w:style>
  <w:style w:type="paragraph" w:customStyle="1" w:styleId="OmniPage1">
    <w:name w:val="OmniPage #1"/>
    <w:basedOn w:val="Normal"/>
    <w:rPr>
      <w:snapToGrid w:val="0"/>
      <w:lang w:val="de-DE" w:eastAsia="de-DE"/>
    </w:rPr>
  </w:style>
  <w:style w:type="paragraph" w:customStyle="1" w:styleId="OmniPage2">
    <w:name w:val="OmniPage #2"/>
    <w:basedOn w:val="Normal"/>
    <w:rPr>
      <w:snapToGrid w:val="0"/>
      <w:lang w:val="de-DE" w:eastAsia="de-DE"/>
    </w:rPr>
  </w:style>
  <w:style w:type="paragraph" w:customStyle="1" w:styleId="OmniPage6">
    <w:name w:val="OmniPage #6"/>
    <w:basedOn w:val="Normal"/>
    <w:rPr>
      <w:rFonts w:ascii="Arial Narrow" w:hAnsi="Arial Narrow"/>
      <w:snapToGrid w:val="0"/>
      <w:lang w:val="de-DE" w:eastAsia="de-DE"/>
    </w:rPr>
  </w:style>
  <w:style w:type="paragraph" w:styleId="TM1">
    <w:name w:val="toc 1"/>
    <w:basedOn w:val="Normal"/>
    <w:next w:val="Normal"/>
    <w:autoRedefine/>
    <w:uiPriority w:val="39"/>
    <w:pPr>
      <w:tabs>
        <w:tab w:val="left" w:pos="400"/>
        <w:tab w:val="right" w:leader="dot" w:pos="9062"/>
      </w:tabs>
      <w:spacing w:before="240"/>
    </w:pPr>
    <w:rPr>
      <w:noProof/>
    </w:rPr>
  </w:style>
  <w:style w:type="paragraph" w:styleId="TM2">
    <w:name w:val="toc 2"/>
    <w:basedOn w:val="Normal"/>
    <w:next w:val="Normal"/>
    <w:autoRedefine/>
    <w:uiPriority w:val="39"/>
    <w:pPr>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customStyle="1" w:styleId="OmniPage7">
    <w:name w:val="OmniPage #7"/>
    <w:basedOn w:val="Normal"/>
    <w:rPr>
      <w:rFonts w:ascii="Times New Roman" w:hAnsi="Times New Roman"/>
      <w:snapToGrid w:val="0"/>
      <w:lang w:val="de-DE" w:eastAsia="de-DE"/>
    </w:rPr>
  </w:style>
  <w:style w:type="paragraph" w:styleId="Corpsdetexte">
    <w:name w:val="Body Text"/>
    <w:basedOn w:val="Normal"/>
    <w:rPr>
      <w:b/>
    </w:rPr>
  </w:style>
  <w:style w:type="paragraph" w:styleId="Corpsdetexte2">
    <w:name w:val="Body Text 2"/>
    <w:basedOn w:val="Normal"/>
    <w:pPr>
      <w:jc w:val="center"/>
    </w:pPr>
  </w:style>
  <w:style w:type="paragraph" w:styleId="Corpsdetexte3">
    <w:name w:val="Body Text 3"/>
    <w:basedOn w:val="Normal"/>
    <w:rPr>
      <w:u w:val="single"/>
    </w:rPr>
  </w:style>
  <w:style w:type="paragraph" w:styleId="NormalWeb">
    <w:name w:val="Normal (Web)"/>
    <w:basedOn w:val="Normal"/>
    <w:pPr>
      <w:spacing w:before="100" w:beforeAutospacing="1" w:after="100" w:afterAutospacing="1"/>
    </w:pPr>
    <w:rPr>
      <w:rFonts w:ascii="Times New Roman" w:hAnsi="Times New Roman"/>
      <w:szCs w:val="24"/>
    </w:rPr>
  </w:style>
  <w:style w:type="paragraph" w:styleId="Retraitcorpsdetexte">
    <w:name w:val="Body Text Indent"/>
    <w:basedOn w:val="Normal"/>
    <w:pPr>
      <w:ind w:left="72"/>
    </w:pPr>
  </w:style>
  <w:style w:type="paragraph" w:customStyle="1" w:styleId="H2">
    <w:name w:val="H2"/>
    <w:basedOn w:val="Normal"/>
    <w:next w:val="Normal"/>
    <w:pPr>
      <w:keepNext/>
      <w:spacing w:before="100" w:after="100"/>
      <w:outlineLvl w:val="2"/>
    </w:pPr>
    <w:rPr>
      <w:rFonts w:ascii="Times New Roman" w:hAnsi="Times New Roman"/>
      <w:b/>
      <w:snapToGrid w:val="0"/>
      <w:sz w:val="36"/>
      <w:lang w:val="fr-CH"/>
    </w:rPr>
  </w:style>
  <w:style w:type="character" w:customStyle="1" w:styleId="Fort">
    <w:name w:val="Fort"/>
    <w:rPr>
      <w:b/>
    </w:rPr>
  </w:style>
  <w:style w:type="character" w:styleId="Lienhypertexte">
    <w:name w:val="Hyperlink"/>
    <w:basedOn w:val="Policepardfaut"/>
    <w:uiPriority w:val="99"/>
    <w:rPr>
      <w:color w:val="0000FF"/>
      <w:u w:val="single"/>
    </w:rPr>
  </w:style>
  <w:style w:type="character" w:styleId="Lienhypertextesuivivisit">
    <w:name w:val="FollowedHyperlink"/>
    <w:basedOn w:val="Policepardfaut"/>
    <w:rPr>
      <w:color w:val="800080"/>
      <w:u w:val="single"/>
    </w:rPr>
  </w:style>
  <w:style w:type="character" w:styleId="Accentuation">
    <w:name w:val="Emphasis"/>
    <w:basedOn w:val="Policepardfaut"/>
    <w:qFormat/>
    <w:rPr>
      <w:i/>
      <w:iCs/>
    </w:rPr>
  </w:style>
  <w:style w:type="table" w:styleId="Grilledutableau">
    <w:name w:val="Table Grid"/>
    <w:basedOn w:val="TableauNormal"/>
    <w:rsid w:val="007C5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raitnormal1">
    <w:name w:val="Retrait normal1"/>
    <w:basedOn w:val="Normal"/>
    <w:rsid w:val="00591119"/>
    <w:pPr>
      <w:numPr>
        <w:numId w:val="2"/>
      </w:numPr>
    </w:pPr>
    <w:rPr>
      <w:rFonts w:ascii="Times New Roman" w:hAnsi="Times New Roman"/>
      <w:sz w:val="18"/>
      <w:szCs w:val="18"/>
      <w:lang w:eastAsia="fr-CH"/>
    </w:rPr>
  </w:style>
  <w:style w:type="paragraph" w:styleId="Textedebulles">
    <w:name w:val="Balloon Text"/>
    <w:basedOn w:val="Normal"/>
    <w:link w:val="TextedebullesCar"/>
    <w:rsid w:val="00265744"/>
    <w:rPr>
      <w:rFonts w:ascii="Tahoma" w:hAnsi="Tahoma" w:cs="Tahoma"/>
      <w:sz w:val="16"/>
      <w:szCs w:val="16"/>
    </w:rPr>
  </w:style>
  <w:style w:type="character" w:customStyle="1" w:styleId="TextedebullesCar">
    <w:name w:val="Texte de bulles Car"/>
    <w:basedOn w:val="Policepardfaut"/>
    <w:link w:val="Textedebulles"/>
    <w:rsid w:val="00265744"/>
    <w:rPr>
      <w:rFonts w:ascii="Tahoma" w:hAnsi="Tahoma" w:cs="Tahoma"/>
      <w:sz w:val="16"/>
      <w:szCs w:val="16"/>
      <w:lang w:val="fr-FR" w:eastAsia="fr-FR"/>
    </w:rPr>
  </w:style>
  <w:style w:type="paragraph" w:styleId="Paragraphedeliste">
    <w:name w:val="List Paragraph"/>
    <w:basedOn w:val="Normal"/>
    <w:uiPriority w:val="34"/>
    <w:qFormat/>
    <w:rsid w:val="007C1E07"/>
    <w:pPr>
      <w:ind w:left="720"/>
      <w:contextualSpacing/>
    </w:pPr>
  </w:style>
  <w:style w:type="character" w:customStyle="1" w:styleId="normaltextrun">
    <w:name w:val="normaltextrun"/>
    <w:basedOn w:val="Policepardfaut"/>
    <w:rsid w:val="00DB6B0C"/>
  </w:style>
  <w:style w:type="character" w:customStyle="1" w:styleId="eop">
    <w:name w:val="eop"/>
    <w:basedOn w:val="Policepardfaut"/>
    <w:rsid w:val="00DB6B0C"/>
  </w:style>
  <w:style w:type="character" w:styleId="Mentionnonrsolue">
    <w:name w:val="Unresolved Mention"/>
    <w:basedOn w:val="Policepardfaut"/>
    <w:uiPriority w:val="99"/>
    <w:semiHidden/>
    <w:unhideWhenUsed/>
    <w:rsid w:val="007C68B3"/>
    <w:rPr>
      <w:color w:val="605E5C"/>
      <w:shd w:val="clear" w:color="auto" w:fill="E1DFDD"/>
    </w:rPr>
  </w:style>
  <w:style w:type="character" w:styleId="Marquedecommentaire">
    <w:name w:val="annotation reference"/>
    <w:basedOn w:val="Policepardfaut"/>
    <w:rsid w:val="000D0236"/>
    <w:rPr>
      <w:sz w:val="16"/>
      <w:szCs w:val="16"/>
    </w:rPr>
  </w:style>
  <w:style w:type="paragraph" w:styleId="Commentaire">
    <w:name w:val="annotation text"/>
    <w:basedOn w:val="Normal"/>
    <w:link w:val="CommentaireCar"/>
    <w:rsid w:val="000D0236"/>
    <w:rPr>
      <w:sz w:val="20"/>
    </w:rPr>
  </w:style>
  <w:style w:type="character" w:customStyle="1" w:styleId="CommentaireCar">
    <w:name w:val="Commentaire Car"/>
    <w:basedOn w:val="Policepardfaut"/>
    <w:link w:val="Commentaire"/>
    <w:rsid w:val="000D0236"/>
    <w:rPr>
      <w:rFonts w:ascii="Arial" w:hAnsi="Arial"/>
      <w:lang w:val="fr-FR" w:eastAsia="fr-FR"/>
    </w:rPr>
  </w:style>
  <w:style w:type="paragraph" w:styleId="Objetducommentaire">
    <w:name w:val="annotation subject"/>
    <w:basedOn w:val="Commentaire"/>
    <w:next w:val="Commentaire"/>
    <w:link w:val="ObjetducommentaireCar"/>
    <w:rsid w:val="000D0236"/>
    <w:rPr>
      <w:b/>
      <w:bCs/>
    </w:rPr>
  </w:style>
  <w:style w:type="character" w:customStyle="1" w:styleId="ObjetducommentaireCar">
    <w:name w:val="Objet du commentaire Car"/>
    <w:basedOn w:val="CommentaireCar"/>
    <w:link w:val="Objetducommentaire"/>
    <w:rsid w:val="000D0236"/>
    <w:rPr>
      <w:rFonts w:ascii="Arial" w:hAnsi="Arial"/>
      <w:b/>
      <w:bCs/>
      <w:lang w:val="fr-FR" w:eastAsia="fr-FR"/>
    </w:rPr>
  </w:style>
  <w:style w:type="character" w:customStyle="1" w:styleId="Titre2Car">
    <w:name w:val="Titre 2 Car"/>
    <w:basedOn w:val="Policepardfaut"/>
    <w:link w:val="Titre2"/>
    <w:rsid w:val="00C771AE"/>
    <w:rPr>
      <w:rFonts w:ascii="Arial" w:hAnsi="Arial"/>
      <w:b/>
      <w:i/>
      <w:sz w:val="24"/>
      <w:u w:val="single"/>
      <w:lang w:val="fr-FR" w:eastAsia="fr-FR"/>
    </w:rPr>
  </w:style>
  <w:style w:type="character" w:customStyle="1" w:styleId="Titre3Car">
    <w:name w:val="Titre 3 Car"/>
    <w:basedOn w:val="Policepardfaut"/>
    <w:link w:val="Titre3"/>
    <w:rsid w:val="002548F7"/>
    <w:rPr>
      <w:rFonts w:ascii="Arial" w:hAnsi="Arial"/>
      <w:b/>
      <w:sz w:val="24"/>
      <w:lang w:val="fr-FR" w:eastAsia="fr-FR"/>
    </w:rPr>
  </w:style>
  <w:style w:type="character" w:styleId="Textedelespacerserv">
    <w:name w:val="Placeholder Text"/>
    <w:basedOn w:val="Policepardfaut"/>
    <w:uiPriority w:val="99"/>
    <w:semiHidden/>
    <w:rsid w:val="00455E6A"/>
    <w:rPr>
      <w:color w:val="808080"/>
    </w:rPr>
  </w:style>
  <w:style w:type="paragraph" w:styleId="Lgende">
    <w:name w:val="caption"/>
    <w:basedOn w:val="Normal"/>
    <w:next w:val="Normal"/>
    <w:unhideWhenUsed/>
    <w:qFormat/>
    <w:rsid w:val="00C13EE4"/>
    <w:pPr>
      <w:spacing w:after="200"/>
    </w:pPr>
    <w:rPr>
      <w:i/>
      <w:iCs/>
      <w:color w:val="44546A" w:themeColor="text2"/>
      <w:sz w:val="18"/>
      <w:szCs w:val="18"/>
    </w:rPr>
  </w:style>
  <w:style w:type="paragraph" w:styleId="Tabledesillustrations">
    <w:name w:val="table of figures"/>
    <w:basedOn w:val="Normal"/>
    <w:next w:val="Normal"/>
    <w:uiPriority w:val="99"/>
    <w:rsid w:val="006D10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278483">
      <w:bodyDiv w:val="1"/>
      <w:marLeft w:val="0"/>
      <w:marRight w:val="0"/>
      <w:marTop w:val="0"/>
      <w:marBottom w:val="0"/>
      <w:divBdr>
        <w:top w:val="none" w:sz="0" w:space="0" w:color="auto"/>
        <w:left w:val="none" w:sz="0" w:space="0" w:color="auto"/>
        <w:bottom w:val="none" w:sz="0" w:space="0" w:color="auto"/>
        <w:right w:val="none" w:sz="0" w:space="0" w:color="auto"/>
      </w:divBdr>
    </w:div>
    <w:div w:id="234556293">
      <w:bodyDiv w:val="1"/>
      <w:marLeft w:val="0"/>
      <w:marRight w:val="0"/>
      <w:marTop w:val="0"/>
      <w:marBottom w:val="0"/>
      <w:divBdr>
        <w:top w:val="none" w:sz="0" w:space="0" w:color="auto"/>
        <w:left w:val="none" w:sz="0" w:space="0" w:color="auto"/>
        <w:bottom w:val="none" w:sz="0" w:space="0" w:color="auto"/>
        <w:right w:val="none" w:sz="0" w:space="0" w:color="auto"/>
      </w:divBdr>
    </w:div>
    <w:div w:id="377705644">
      <w:bodyDiv w:val="1"/>
      <w:marLeft w:val="0"/>
      <w:marRight w:val="0"/>
      <w:marTop w:val="0"/>
      <w:marBottom w:val="0"/>
      <w:divBdr>
        <w:top w:val="none" w:sz="0" w:space="0" w:color="auto"/>
        <w:left w:val="none" w:sz="0" w:space="0" w:color="auto"/>
        <w:bottom w:val="none" w:sz="0" w:space="0" w:color="auto"/>
        <w:right w:val="none" w:sz="0" w:space="0" w:color="auto"/>
      </w:divBdr>
    </w:div>
    <w:div w:id="437525358">
      <w:bodyDiv w:val="1"/>
      <w:marLeft w:val="0"/>
      <w:marRight w:val="0"/>
      <w:marTop w:val="0"/>
      <w:marBottom w:val="0"/>
      <w:divBdr>
        <w:top w:val="none" w:sz="0" w:space="0" w:color="auto"/>
        <w:left w:val="none" w:sz="0" w:space="0" w:color="auto"/>
        <w:bottom w:val="none" w:sz="0" w:space="0" w:color="auto"/>
        <w:right w:val="none" w:sz="0" w:space="0" w:color="auto"/>
      </w:divBdr>
    </w:div>
    <w:div w:id="599023050">
      <w:bodyDiv w:val="1"/>
      <w:marLeft w:val="0"/>
      <w:marRight w:val="0"/>
      <w:marTop w:val="0"/>
      <w:marBottom w:val="0"/>
      <w:divBdr>
        <w:top w:val="none" w:sz="0" w:space="0" w:color="auto"/>
        <w:left w:val="none" w:sz="0" w:space="0" w:color="auto"/>
        <w:bottom w:val="none" w:sz="0" w:space="0" w:color="auto"/>
        <w:right w:val="none" w:sz="0" w:space="0" w:color="auto"/>
      </w:divBdr>
    </w:div>
    <w:div w:id="809320237">
      <w:bodyDiv w:val="1"/>
      <w:marLeft w:val="0"/>
      <w:marRight w:val="0"/>
      <w:marTop w:val="0"/>
      <w:marBottom w:val="0"/>
      <w:divBdr>
        <w:top w:val="none" w:sz="0" w:space="0" w:color="auto"/>
        <w:left w:val="none" w:sz="0" w:space="0" w:color="auto"/>
        <w:bottom w:val="none" w:sz="0" w:space="0" w:color="auto"/>
        <w:right w:val="none" w:sz="0" w:space="0" w:color="auto"/>
      </w:divBdr>
    </w:div>
    <w:div w:id="1917127138">
      <w:bodyDiv w:val="1"/>
      <w:marLeft w:val="0"/>
      <w:marRight w:val="0"/>
      <w:marTop w:val="0"/>
      <w:marBottom w:val="0"/>
      <w:divBdr>
        <w:top w:val="none" w:sz="0" w:space="0" w:color="auto"/>
        <w:left w:val="none" w:sz="0" w:space="0" w:color="auto"/>
        <w:bottom w:val="none" w:sz="0" w:space="0" w:color="auto"/>
        <w:right w:val="none" w:sz="0" w:space="0" w:color="auto"/>
      </w:divBdr>
    </w:div>
    <w:div w:id="1985043985">
      <w:bodyDiv w:val="1"/>
      <w:marLeft w:val="0"/>
      <w:marRight w:val="0"/>
      <w:marTop w:val="0"/>
      <w:marBottom w:val="0"/>
      <w:divBdr>
        <w:top w:val="none" w:sz="0" w:space="0" w:color="auto"/>
        <w:left w:val="none" w:sz="0" w:space="0" w:color="auto"/>
        <w:bottom w:val="none" w:sz="0" w:space="0" w:color="auto"/>
        <w:right w:val="none" w:sz="0" w:space="0" w:color="auto"/>
      </w:divBdr>
    </w:div>
    <w:div w:id="2021811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flaticon.com/"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www.youtube.com/watch?v=QyxCX2GYHxk"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www.geeksforgeeks.org/c-sharp-flowlayoutpanel-clas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stackoverflow.com/questions/13644236/c-sharp-winforms-controls-rendering"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app.diagrams.ne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chatgpt.com/" TargetMode="External"/><Relationship Id="rId30" Type="http://schemas.openxmlformats.org/officeDocument/2006/relationships/hyperlink" Target="https://app.lottiefiles.com/" TargetMode="External"/><Relationship Id="rId35" Type="http://schemas.openxmlformats.org/officeDocument/2006/relationships/glossaryDocument" Target="glossary/document.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g66hua\Downloads\Project%20Handbook\Project%20Handbook\VD_CanevasDossierDeProjet%20XC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621C53379424376AD2095E6AE6F74EB"/>
        <w:category>
          <w:name w:val="Général"/>
          <w:gallery w:val="placeholder"/>
        </w:category>
        <w:types>
          <w:type w:val="bbPlcHdr"/>
        </w:types>
        <w:behaviors>
          <w:behavior w:val="content"/>
        </w:behaviors>
        <w:guid w:val="{3F7C770C-2AD3-4394-809B-B575642521A6}"/>
      </w:docPartPr>
      <w:docPartBody>
        <w:p w:rsidR="00200AF4" w:rsidRDefault="00AB5062">
          <w:r w:rsidRPr="00F6269D">
            <w:rPr>
              <w:rStyle w:val="Textedelespacerserv"/>
            </w:rPr>
            <w:t>[Auteur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062"/>
    <w:rsid w:val="000113B4"/>
    <w:rsid w:val="000F24FC"/>
    <w:rsid w:val="001D0193"/>
    <w:rsid w:val="001F0DB7"/>
    <w:rsid w:val="00200AF4"/>
    <w:rsid w:val="00234223"/>
    <w:rsid w:val="00236970"/>
    <w:rsid w:val="00352F52"/>
    <w:rsid w:val="0038539A"/>
    <w:rsid w:val="003F5E52"/>
    <w:rsid w:val="005C7A65"/>
    <w:rsid w:val="007B6861"/>
    <w:rsid w:val="00802F51"/>
    <w:rsid w:val="00AB5062"/>
    <w:rsid w:val="00FD5A4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CH" w:eastAsia="fr-CH"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5062"/>
    <w:rPr>
      <w:rFonts w:cs="Times New Roman"/>
      <w:sz w:val="3276"/>
      <w:szCs w:val="327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AB506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dfa80de1-e9bb-4cf2-893d-d06220b3971a" xsi:nil="true"/>
    <lcf76f155ced4ddcb4097134ff3c332f xmlns="98d92101-24da-4498-9971-a24673344bd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29CC47EA4E614CBF50FAFAB9B8F32B" ma:contentTypeVersion="13" ma:contentTypeDescription="Crée un document." ma:contentTypeScope="" ma:versionID="b0c7ed87d1a958e9d45e6a628dda67b2">
  <xsd:schema xmlns:xsd="http://www.w3.org/2001/XMLSchema" xmlns:xs="http://www.w3.org/2001/XMLSchema" xmlns:p="http://schemas.microsoft.com/office/2006/metadata/properties" xmlns:ns2="98d92101-24da-4498-9971-a24673344bd8" xmlns:ns3="dfa80de1-e9bb-4cf2-893d-d06220b3971a" targetNamespace="http://schemas.microsoft.com/office/2006/metadata/properties" ma:root="true" ma:fieldsID="444cf053ca299ab1a8609ad922f5c0d6" ns2:_="" ns3:_="">
    <xsd:import namespace="98d92101-24da-4498-9971-a24673344bd8"/>
    <xsd:import namespace="dfa80de1-e9bb-4cf2-893d-d06220b3971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d92101-24da-4498-9971-a24673344b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a80de1-e9bb-4cf2-893d-d06220b3971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d283fb4-f5dd-4c8f-9d9b-d3afde0372db}" ma:internalName="TaxCatchAll" ma:showField="CatchAllData" ma:web="dfa80de1-e9bb-4cf2-893d-d06220b3971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CF6904-D409-4FC3-8592-0AED3245E875}">
  <ds:schemaRefs>
    <ds:schemaRef ds:uri="http://schemas.openxmlformats.org/officeDocument/2006/bibliography"/>
  </ds:schemaRefs>
</ds:datastoreItem>
</file>

<file path=customXml/itemProps2.xml><?xml version="1.0" encoding="utf-8"?>
<ds:datastoreItem xmlns:ds="http://schemas.openxmlformats.org/officeDocument/2006/customXml" ds:itemID="{67CD1812-8B57-456C-9CBC-7D2297210787}">
  <ds:schemaRefs>
    <ds:schemaRef ds:uri="http://schemas.microsoft.com/office/2006/metadata/properties"/>
    <ds:schemaRef ds:uri="http://schemas.microsoft.com/office/infopath/2007/PartnerControls"/>
    <ds:schemaRef ds:uri="dfa80de1-e9bb-4cf2-893d-d06220b3971a"/>
    <ds:schemaRef ds:uri="98d92101-24da-4498-9971-a24673344bd8"/>
  </ds:schemaRefs>
</ds:datastoreItem>
</file>

<file path=customXml/itemProps3.xml><?xml version="1.0" encoding="utf-8"?>
<ds:datastoreItem xmlns:ds="http://schemas.openxmlformats.org/officeDocument/2006/customXml" ds:itemID="{700D8043-C34E-4EC6-98BE-7219263EC4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d92101-24da-4498-9971-a24673344bd8"/>
    <ds:schemaRef ds:uri="dfa80de1-e9bb-4cf2-893d-d06220b397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ADA05A-DA17-4CB0-90B5-C889667DD5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VD_CanevasDossierDeProjet XCL.dotx</Template>
  <TotalTime>1680</TotalTime>
  <Pages>31</Pages>
  <Words>6088</Words>
  <Characters>33490</Characters>
  <Application>Microsoft Office Word</Application>
  <DocSecurity>0</DocSecurity>
  <Lines>279</Lines>
  <Paragraphs>78</Paragraphs>
  <ScaleCrop>false</ScaleCrop>
  <HeadingPairs>
    <vt:vector size="2" baseType="variant">
      <vt:variant>
        <vt:lpstr>Titre</vt:lpstr>
      </vt:variant>
      <vt:variant>
        <vt:i4>1</vt:i4>
      </vt:variant>
    </vt:vector>
  </HeadingPairs>
  <TitlesOfParts>
    <vt:vector size="1" baseType="lpstr">
      <vt:lpstr>1</vt:lpstr>
    </vt:vector>
  </TitlesOfParts>
  <Company>CFF IT-F</Company>
  <LinksUpToDate>false</LinksUpToDate>
  <CharactersWithSpaces>39500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Morgan Dimitri Dussault</dc:creator>
  <cp:keywords/>
  <dc:description/>
  <cp:lastModifiedBy>Morgan Dimitri Dussault</cp:lastModifiedBy>
  <cp:revision>169</cp:revision>
  <cp:lastPrinted>2025-03-10T07:48:00Z</cp:lastPrinted>
  <dcterms:created xsi:type="dcterms:W3CDTF">2025-01-23T14:50:00Z</dcterms:created>
  <dcterms:modified xsi:type="dcterms:W3CDTF">2025-03-13T15:06:00Z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0x010100E529CC47EA4E614CBF50FAFAB9B8F32B</vt:lpwstr>
  </property>
  <property fmtid="{D5CDD505-2E9C-101B-9397-08002B2CF9AE}" pid="3" name="MediaServiceImageTags">
    <vt:lpwstr/>
  </property>
</Properties>
</file>